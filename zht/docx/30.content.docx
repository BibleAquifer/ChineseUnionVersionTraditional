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阿摩司書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當猶大王烏西雅，以色列王約阿施的兒子耶羅波安在位的時候，大地震前二年，提哥亞牧人中的阿摩司得默示論以色列。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他說：耶和華必從錫安吼叫， 從耶路撒冷發聲； 牧人的草場要悲哀； 迦密的山頂要枯乾。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耶和華如此說： 大馬士革三番四次地犯罪， 我必不免去她的刑罰； 因為她以打糧食的鐵器打過基列。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我卻要降火在哈薛的家中， 燒滅便‧哈達的宮殿。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我必折斷大馬士革的門閂， 剪除亞文平原的居民和伯‧伊甸掌權的。 亞蘭人必被擄到吉珥。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耶和華如此說： 迦薩三番四次地犯罪， 我必不免去她的刑罰； 因為她擄掠眾民交給以東。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我卻要降火在迦薩的城內， 燒滅其中的宮殿。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我必剪除亞實突的居民和亞實基倫掌權的， 也必反手攻擊以革倫。 非利士人所餘剩的必都滅亡。 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耶和華如此說： 泰爾三番四次地犯罪， 我必不免去她的刑罰； 因為她將眾民交給以東， 並不記念弟兄的盟約。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我卻要降火在泰爾的城內， 燒滅其中的宮殿。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耶和華如此說： 以東三番四次地犯罪， 我必不免去她的刑罰； 因為她拿刀追趕兄弟，毫無憐憫， 發怒撕裂，永懷忿怒。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我卻要降火在提幔， 燒滅波斯拉的宮殿。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耶和華如此說： 亞捫人三番四次地犯罪， 我必不免去他們的刑罰； 因為他們剖開基列的孕婦， 擴張自己的境界。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我卻要在爭戰吶喊的日子， 旋風狂暴的時候， 點火在拉巴的城內， 燒滅其中的宮殿。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他們的王和首領必一同被擄去。 這是耶和華說的。</w:t>
      </w:r>
    </w:p>
    <w:p>
      <w:pPr>
        <w:pStyle w:val="Heading2"/>
      </w:pPr>
      <w:r>
        <w:rPr>
          <w:lang w:val="zh_TW" w:bidi="zh_TW"/>
        </w:rPr>
        <w:t>阿摩司書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耶和華如此說： 摩押三番四次地犯罪， 我必不免去她的刑罰； 因為她將以東王的骸骨焚燒成灰。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我卻要降火在摩押， 燒滅加略的宮殿。 摩押必在鬨嚷吶喊吹角之中死亡。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我必剪除摩押中的審判者， 將其中的一切首領和他一同殺戮。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耶和華如此說： 猶大人三番四次地犯罪， 我必不免去他們的刑罰； 因為他們厭棄耶和華的訓誨， 不遵守他的律例。 他們列祖所隨從虛假的偶像使他們走迷了。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我卻要降火在猶大， 燒滅耶路撒冷的宮殿。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耶和華如此說： 以色列人三番四次地犯罪， 我必不免去他們的刑罰； 因他們為銀子賣了義人， 為一雙鞋賣了窮人。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他們見窮人頭上所蒙的灰也都垂涎， 阻礙謙卑人的道路。 父子同一個女子行淫， 褻瀆我的聖名。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他們在各壇旁鋪人所當的衣服，臥在其上， 又在他們神的廟中喝受罰之人的酒。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我從以色列人面前除滅亞摩利人。 他雖高大如香柏樹，堅固如橡樹， 我卻上滅他的果子，下絕他的根本。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我也將你們從埃及地領上來， 在曠野引導你們四十年， 使你們得亞摩利人之地為業。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我從你們子弟中興起先知， 又從你們少年人中興起拿細耳人。 以色列人哪，不是這樣嗎？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你們卻給拿細耳人酒喝， 囑咐先知說：不要說預言。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看哪，在你們所住之地，我必壓你們， 如同裝滿禾捆的車壓物一樣。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快跑的不能逃脫； 有力的不能用力； 剛勇的也不能自救。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拿弓的不能站立； 腿快的不能逃脫； 騎馬的也不能自救。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到那日，勇士中最有膽量的， 必赤身逃跑。 這是耶和華說的。</w:t>
      </w:r>
    </w:p>
    <w:p>
      <w:pPr>
        <w:pStyle w:val="Heading2"/>
      </w:pPr>
      <w:r>
        <w:rPr>
          <w:lang w:val="zh_TW" w:bidi="zh_TW"/>
        </w:rPr>
        <w:t>阿摩司書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以色列人哪，你們全家是我從埃及地領上來的，當聽耶和華攻擊你們的話：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在地上萬族中，我只認識你們； 因此，我必追討你們的一切罪孽。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二人若不同心，豈能同行呢？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獅子若非抓食，豈能在林中咆哮呢？ 少壯獅子若無所得，豈能從洞中發聲呢？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若沒有機檻，雀鳥豈能陷在網羅裏呢？ 網羅若無所得，豈能從地上翻起呢？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城中若吹角，百姓豈不驚恐呢？ 災禍若臨到一城，豈非耶和華所降的嗎？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主耶和華若不將奧祕指示他的僕人－眾先知， 就一無所行。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獅子吼叫，誰不懼怕呢？ 主耶和華發命，誰能不說預言呢？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要在亞實突的宮殿中 和埃及地的宮殿裏傳揚說： 你們要聚集在撒馬利亞的山上， 就看見城中有何等大的擾亂與欺壓的事。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那些以強暴搶奪財物、 積蓄在自己家中的人 不知道行正直的事。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所以主耶和華如此說： 敵人必來圍攻這地， 使你的勢力衰微， 搶掠你的家宅。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耶和華如此說：「牧人怎樣從獅子口中搶回兩條羊腿或半個耳朵，住撒馬利亞的以色列人躺臥在床角上或鋪繡花毯的榻上，他們得救也不過如此。」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主耶和華－萬軍之上帝說： 當聽這話，警戒雅各家。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我討以色列罪的日子，也要討伯特利祭壇的罪； 壇角必被砍下，墜落於地。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我要拆毀過冬和過夏的房屋。 象牙的房屋也必毀滅； 高大的房屋都歸無有。 這是耶和華說的。</w:t>
      </w:r>
    </w:p>
    <w:p>
      <w:pPr>
        <w:pStyle w:val="Heading2"/>
      </w:pPr>
      <w:r>
        <w:rPr>
          <w:lang w:val="zh_TW" w:bidi="zh_TW"/>
        </w:rPr>
        <w:t>阿摩司書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你們住撒馬利亞山如巴珊母牛的啊， 當聽我的話－ 你們欺負貧寒的，壓碎窮乏的， 對家主說：拿酒來，我們喝吧！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主耶和華指着自己的聖潔起誓說： 日子快到，人必用鉤子將你們鉤去， 用魚鉤將你們餘剩的鉤去。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你們各人必從破口直往前行， 投入哈門。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以色列人哪，任你們往伯特利去犯罪， 到吉甲加增罪過； 每日早晨獻上你們的祭物， 每三日奉上你們的十分之一。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任你們獻有酵的感謝祭， 把甘心祭宣傳報告給眾人， 因為是你們所喜愛的。 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我使你們在一切城中牙齒乾淨， 在你們各處糧食缺乏， 你們仍不歸向我。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在收割的前三月，我使雨停止， 不降在你們那裏； 我降雨在這城， 不降雨在那城； 這塊地有雨， 那塊地無雨； 無雨的就枯乾了。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這樣，兩三城的人湊到一城去找水， 卻喝不足； 你們仍不歸向我。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我以旱風、霉爛攻擊你們， 你們園中許多菜蔬、葡萄樹、 無花果樹、橄欖樹都被剪蟲所吃； 你們仍不歸向我。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我降瘟疫在你們中間， 像在埃及一樣； 用刀殺戮你們的少年人， 使你們的馬匹被擄掠， 營中屍首的臭氣撲鼻； 你們仍不歸向我。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我傾覆你們中間的城邑， 如同我從前傾覆所多瑪、蛾摩拉一樣， 使你們好像從火中抽出來的一根柴； 你們仍不歸向我。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以色列啊，我必向你如此行； 以色列啊，我既這樣行， 你當預備迎見你的上帝。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那創山、造風、將心意指示人、 使晨光變為幽暗、腳踏在地之高處的， 他的名是耶和華－萬軍之上帝。</w:t>
      </w:r>
    </w:p>
    <w:p>
      <w:pPr>
        <w:pStyle w:val="Heading2"/>
      </w:pPr>
      <w:r>
        <w:rPr>
          <w:lang w:val="zh_TW" w:bidi="zh_TW"/>
        </w:rPr>
        <w:t>阿摩司書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以色列家啊，要聽我為你們所作的哀歌：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以色列民跌倒，不得再起； 躺在地上，無人攙扶。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主耶和華如此說： 以色列家的城發出一千兵的，只剩一百； 發出一百的，只剩十個。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耶和華向以色列家如此說： 你們要尋求我，就必存活。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不要往伯特利尋求， 不要進入吉甲， 不要過到別是巴； 因為吉甲必被擄掠， 伯特利也必歸於無有。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要尋求耶和華，就必存活， 免得他在約瑟家像火發出， 在伯特利焚燒，無人撲滅。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你們這使公平變為茵蔯、 將公義丟棄於地的，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要尋求那造昴星和參星， 使死蔭變為晨光， 使白日變為黑夜， 命海水來澆在地上的－ 耶和華是他的名；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他使力強的忽遭滅亡， 以致保障遭遇毀壞。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你們怨恨那在城門口責備人的， 憎惡那說正直話的。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你們踐踏貧民， 向他們勒索麥子； 你們用鑿過的石頭建造房屋， 卻不得住在其內； 栽種美好的葡萄園， 卻不得喝所出的酒。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我知道你們的罪過何等多， 你們的罪惡何等大。 你們苦待義人，收受賄賂，在城門口屈枉窮乏人。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所以通達人見這樣的時勢必靜默不言， 因為時勢真惡。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你們要求善， 不要求惡，就必存活。 這樣，耶和華－萬軍之上帝 必照你們所說的與你們同在。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要惡惡好善， 在城門口秉公行義； 或者耶和華－萬軍之上帝向約瑟的餘民施恩。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主耶和華－萬軍之上帝如此說： 在一切寬闊處必有哀號的聲音； 在各街市上必有人說： 哀哉！哀哉！ 又必叫農夫來哭號， 叫善唱哀歌的來舉哀。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在各葡萄園必有哀號的聲音， 因為我必從你中間經過。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想望耶和華日子來到的有禍了！ 你們為何想望耶和華的日子呢？ 那日黑暗沒有光明，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景況好像人躲避獅子又遇見熊， 或是進房屋以手靠牆，就被蛇咬。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耶和華的日子不是黑暗沒有光明嗎？ 不是幽暗毫無光輝嗎？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我厭惡你們的節期， 也不喜悅你們的嚴肅會。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你們雖然向我獻燔祭和素祭， 我卻不悅納， 也不顧你們用肥畜獻的平安祭；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要使你們歌唱的聲音遠離我， 因為我不聽你們彈琴的響聲。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惟願公平如大水滾滾， 使公義如江河滔滔。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「以色列家啊，你們在曠野四十年，豈是將祭物和供物獻給我呢？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你們抬着為自己所造之摩洛的帳幕和偶像的龕，並你們的神星。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所以我要把你們擄到大馬士革以外。」這是耶和華－名為萬軍之上帝說的。</w:t>
      </w:r>
    </w:p>
    <w:p>
      <w:pPr>
        <w:pStyle w:val="Heading2"/>
      </w:pPr>
      <w:r>
        <w:rPr>
          <w:lang w:val="zh_TW" w:bidi="zh_TW"/>
        </w:rPr>
        <w:t>阿摩司書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國為列國之首，人最著名， 且為以色列家所歸向， 在錫安和撒馬利亞山安逸無慮的，有禍了！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你們要過到甲尼察看， 從那裏往大城哈馬去， 又下到非利士人的迦特， 看那些國比你們的國還強嗎？ 境界比你們的境界還寬嗎？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你們以為降禍的日子還遠， 坐在位上盡行強暴。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你們躺臥在象牙床上，舒身在榻上， 吃群中的羊羔，棚裏的牛犢；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彈琴鼓瑟唱消閑的歌曲， 為自己製造樂器，如同大衛所造的；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以大碗喝酒，用上等的油抹身， 卻不為約瑟的苦難擔憂。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所以這些人必在被擄的人中首先被擄； 舒身的人荒宴之樂必消滅了。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主耶和華－萬軍之上帝指着自己起誓說： 我憎惡雅各的榮華，厭棄他的宮殿； 因此，我必將城和其中所有的都交付敵人。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那時，若在一房之內剩下十個人，也都必死。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死人的伯叔，就是燒他屍首的，要將這屍首搬到房外，問房屋內間的人說：「你那裏還有人沒有？」他必說：「沒有」；又說：「不要作聲，因為我們不可提耶和華的名。」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看哪，耶和華出令， 大房就被攻破， 小屋就被打裂。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馬豈能在崖石上奔跑？ 人豈能在那裏用牛耕種呢？ 你們卻使公平變為苦膽， 使公義的果子變為茵蔯。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你們喜愛虛浮的事，自誇說： 我們不是憑自己的力量取了角嗎？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耶和華、萬軍之上帝說： 以色列家啊，我必興起一國攻擊你們； 他們必欺壓你們， 從哈馬口直到亞拉巴的河。</w:t>
      </w:r>
    </w:p>
    <w:p>
      <w:pPr>
        <w:pStyle w:val="Heading2"/>
      </w:pPr>
      <w:r>
        <w:rPr>
          <w:lang w:val="zh_TW" w:bidi="zh_TW"/>
        </w:rPr>
        <w:t>阿摩司書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主耶和華指示我一件事：為王割菜之後，菜又發生；剛發生的時候，主造蝗蟲。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蝗蟲吃盡那地的青物，我就說：「主耶和華啊，求你赦免；因為雅各微弱，他怎能站立得住呢？」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耶和華就後悔說：「這災可以免了。」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主耶和華又指示我一件事：他命火來懲罰以色列，火就吞滅深淵，險些將地燒滅。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我就說：「主耶和華啊，求你止息；因為雅各微弱，他怎能站立得住呢？」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耶和華就後悔說：「這災也可免了。」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他又指示我一件事：有一道牆是按準繩建築的，主手拿準繩站在其上。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耶和華對我說：「阿摩司啊，你看見甚麼？」我說：「看見準繩。」主說：「我要吊起準繩在我民以色列中，我必不再寬恕他們。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以撒的邱壇必然淒涼；以色列的聖所必然荒廢。我必興起，用刀攻擊耶羅波安的家。」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伯特利的祭司亞瑪謝打發人到以色列王耶羅波安那裏，說：「阿摩司在以色列家中圖謀背叛你；他所說的一切話，這國擔當不起；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因為阿摩司如此說：『耶羅波安必被刀殺；以色列民定被擄去離開本地。』」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亞瑪謝又對阿摩司說：「你這先見哪，要逃往猶大地去，在那裏糊口，在那裏說預言，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卻不要在伯特利再說預言；因為這裏有王的聖所，有王的宮殿。」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阿摩司對亞瑪謝說：「我原不是先知，也不是先知的門徒。我是牧人，又是修理桑樹的。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耶和華選召我，使我不跟從羊群，對我說：『你去向我民以色列說預言。』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亞瑪謝啊，現在你要聽耶和華的話。你說：『不要向以色列說預言，也不要向以撒家滴下預言。』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所以耶和華如此說：『你的妻子必在城中作妓女；你的兒女必倒在刀下。你的地必有人用繩子量了分取；你自己必死在污穢之地。以色列民定被擄去離開本地。』」</w:t>
      </w:r>
    </w:p>
    <w:p>
      <w:pPr>
        <w:pStyle w:val="Heading2"/>
      </w:pPr>
      <w:r>
        <w:rPr>
          <w:lang w:val="zh_TW" w:bidi="zh_TW"/>
        </w:rPr>
        <w:t>阿摩司書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主耶和華又指示我一件事：我看見一筐夏天的果子。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他說：「阿摩司啊，你看見甚麼？」我說：「看見一筐夏天的果子。」耶和華說：「我民以色列的結局到了，我必不再寬恕他們。」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主耶和華說：「那日，殿中的詩歌變為哀號；必有許多屍首在各處拋棄，無人作聲。」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你們這些要吞吃窮乏人、 使困苦人衰敗的，當聽我的話！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你們說：月朔幾時過去， 我們好賣糧； 安息日幾時過去， 我們好擺開麥子； 賣出用小升斗， 收銀用大戥子， 用詭詐的天平欺哄人，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好用銀子買貧寒人， 用一雙鞋換窮乏人， 將壞了的麥子賣給人。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耶和華指着雅各的榮耀起誓說： 他們的一切行為，我必永遠不忘。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地豈不因這事震動？ 其上的居民不也悲哀嗎？ 地必全然像尼羅河漲起， 如同埃及河湧上落下。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主耶和華說：到那日， 我必使日頭在午間落下， 使地在白晝黑暗。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我必使你們的節期變為悲哀， 歌曲變為哀歌。 眾人腰束麻布，頭上光禿， 使這場悲哀如喪獨生子， 至終如痛苦的日子一樣。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主耶和華說：日子將到， 我必命饑荒降在地上。 人飢餓非因無餅，乾渴非因無水， 乃因不聽耶和華的話。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他們必飄流，從這海到那海， 從北邊到東邊，往來奔跑， 尋求耶和華的話，卻尋不着。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當那日，美貌的處女 和少年的男子必因乾渴發昏。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那指着撒馬利亞牛犢起誓的說： 但哪，我們指着你那裏的活神起誓； 又說：我們指着別是巴的神道起誓。 這些人都必仆倒，永不再起來。</w:t>
      </w:r>
    </w:p>
    <w:p>
      <w:pPr>
        <w:pStyle w:val="Heading2"/>
      </w:pPr>
      <w:r>
        <w:rPr>
          <w:lang w:val="zh_TW" w:bidi="zh_TW"/>
        </w:rPr>
        <w:t>阿摩司書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我看見主站在祭壇旁邊； 他說：你要擊打柱頂，使門檻震動， 打碎柱頂，落在眾人頭上； 所剩下的人，我必用刀殺戮， 無一人能逃避，無一人能逃脫。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他們雖然挖透陰間， 我的手必取出他們來； 雖然爬上天去， 我必拿下他們來；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雖然藏在迦密山頂， 我必搜尋，捉出他們來； 雖然從我眼前藏在海底， 我必命蛇咬他們；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雖被仇敵擄去， 我必命刀劍殺戮他們； 我必向他們定住眼目， 降禍不降福。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主－萬軍之耶和華摸地，地就消化， 凡住在地上的都必悲哀。 地必全然像尼羅河漲起， 如同埃及河落下。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那在天上建造樓閣、 在地上安定穹蒼、 命海水澆在地上的－ 耶和華是他的名。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耶和華說：以色列人哪， 我豈不看你們如古實人嗎？ 我豈不是領以色列人出埃及地， 領非利士人出迦斐託， 領亞蘭人出吉珥嗎？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主耶和華的眼目察看這有罪的國， 必將這國從地上滅絕， 卻不將雅各家滅絕淨盡。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我必出令， 將以色列家分散在列國中， 好像用篩子篩穀， 連一粒也不落在地上。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我民中的一切罪人說： 災禍必追不上我們， 也迎不着我們。 他們必死在刀下。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到那日，我必建立大衛倒塌的帳幕， 堵住其中的破口， 把那破壞的建立起來， 重新修造，像古時一樣，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使以色列人得以東所餘剩的 和所有稱為我名下的國。 此乃行這事的耶和華說的。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耶和華說： 日子將到， 耕種的必接續收割的； 踹葡萄的必接續撒種的； 大山要滴下甜酒； 小山都必流奶。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我必使我民以色列被擄的歸回； 他們必重修荒廢的城邑居住， 栽種葡萄園，喝其中所出的酒， 修造果木園，吃其中的果子。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我要將他們栽於本地， 他們不再從我所賜給他們的地上拔出來。 這是耶和華－你的上帝說的。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