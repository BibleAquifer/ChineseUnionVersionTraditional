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歌羅西書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奉上帝旨意，作基督耶穌使徒的保羅和兄弟提摩太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寫信給歌羅西的聖徒，在基督裏有忠心的弟兄。願恩惠、平安從上帝我們的父歸與你們！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我們感謝上帝我們主耶穌基督的父，常常為你們禱告；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因聽見你們在基督耶穌裏的信心，並向眾聖徒的愛心，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是為那給你們存在天上的盼望；這盼望就是你們從前在福音真理的道上所聽見的。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這福音傳到你們那裏，也傳到普天之下，並且結果，增長，如同在你們中間，自從你們聽見福音，真知道上帝恩惠的日子一樣。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正如你們從我們所親愛、一同作僕人的以巴弗所學的。他為我們作了基督忠心的執事，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也把你們因聖靈所存的愛心告訴了我們。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因此，我們自從聽見的日子，也就為你們不住地禱告祈求，願你們在一切屬靈的智慧悟性上，滿心知道上帝的旨意；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好叫你們行事為人對得起主，凡事蒙他喜悅，在一切善事上結果子，漸漸地多知道上帝；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照他榮耀的權能，得以在各樣的力上加力，好叫你們凡事歡歡喜喜地忍耐寬容；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又感謝父，叫我們能與眾聖徒在光明中同得基業。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他救了我們脫離黑暗的權勢，把我們遷到他愛子的國裏；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我們在愛子裏得蒙救贖，罪過得以赦免。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愛子是那不能看見之上帝的像，是首生的，在一切被造的以先。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因為萬有都是靠他造的，無論是天上的，地上的；能看見的，不能看見的；或是有位的，主治的，執政的，掌權的；一概都是藉着他造的，又是為他造的。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他在萬有之先；萬有也靠他而立。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他也是教會全體之首。他是元始，是從死裏首先復生的，使他可以在凡事上居首位。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因為父喜歡叫一切的豐盛在他裏面居住。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既然藉着他在十字架上所流的血成就了和平，便藉着他叫萬有－無論是地上的、天上的－都與自己和好了。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你們從前與上帝隔絕，因着惡行，心裏與他為敵。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但如今他藉着基督的肉身受死，叫你們與自己和好，都成了聖潔，沒有瑕疵，無可責備，把你們引到自己面前。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只要你們在所信的道上恆心，根基穩固，堅定不移，不致被引動失去福音的盼望。這福音就是你們所聽過的，也是傳與普天下萬人聽的，我－保羅也作了這福音的執事。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現在我為你們受苦，倒覺歡樂；並且為基督的身體，就是為教會，要在我肉身上補滿基督患難的缺欠。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我照上帝為你們所賜我的職分作了教會的執事，要把上帝的道理傳得全備，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這道理就是歷世歷代所隱藏的奧祕；但如今向他的聖徒顯明了。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上帝願意叫他們知道，這奧祕在外邦人中有何等豐盛的榮耀，就是基督在你們心裏成了有榮耀的盼望。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我們傳揚他，是用諸般的智慧，勸戒各人，教導各人，要把各人在基督裏完完全全地引到上帝面前。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我也為此勞苦，照着他在我裏面運用的大能盡心竭力。</w:t>
      </w:r>
    </w:p>
    <w:p>
      <w:pPr>
        <w:pStyle w:val="Heading2"/>
      </w:pPr>
      <w:r>
        <w:rPr>
          <w:lang w:val="zh_TW" w:bidi="zh_TW"/>
        </w:rPr>
        <w:t>歌羅西書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我願意你們曉得，我為你們和老底嘉人，並一切沒有與我親自見面的人，是何等地盡心竭力；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要叫他們的心得安慰，因愛心互相聯絡，以致豐豐足足在悟性中有充足的信心，使他們真知上帝的奧祕，就是基督；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所積蓄的一切智慧知識，都在他裏面藏着。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我說這話，免得有人用花言巧語迷惑你們。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我身子雖與你們相離，心卻與你們同在，見你們循規蹈矩，信基督的心也堅固，我就歡喜了。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你們既然接受了主基督耶穌，就當遵他而行，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在他裏面生根建造，信心堅固，正如你們所領的教訓，感謝的心也更增長了。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你們要謹慎，恐怕有人用他的理學和虛空的妄言，不照着基督，乃照人間的遺傳和世上的小學就把你們擄去。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因為上帝本性一切的豐盛都有形有體地居住在基督裏面，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你們在他裏面也得了豐盛。他是各樣執政掌權者的元首。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你們在他裏面也受了不是人手所行的割禮，乃是基督使你們脫去肉體情慾的割禮。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你們既受洗與他一同埋葬，也就在此與他一同復活，都因信那叫他從死裏復活上帝的功用。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你們從前在過犯和未受割禮的肉體中死了，上帝赦免了你們一切過犯，便叫你們與基督一同活過來；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又塗抹了在律例上所寫、攻擊我們、有礙於我們的字據，把它撤去，釘在十字架上。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既將一切執政的、掌權的擄來，明顯給眾人看，就仗着十字架誇勝。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所以，不拘在飲食上，或節期、月朔、安息日都不可讓人論斷你們。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這些原是後事的影兒；那形體卻是基督。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不可讓人因着故意謙虛和敬拜天使，就奪去你們的獎賞。這等人拘泥在所見過的，隨着自己的慾心，無故地自高自大，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不持定元首。全身既然靠着他，筋節得以相助聯絡，就因上帝大得長進。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20-21</w:t>
      </w:r>
      <w:r>
        <w:rPr>
          <w:lang w:val="zh_TW" w:bidi="zh_TW"/>
        </w:rPr>
        <w:t xml:space="preserve"> 你們若是與基督同死，脫離了世上的小學，為甚麼仍像在世俗中活着、服從那「不可拿、不可嘗、不可摸」等類的規條呢？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這都是照人所吩咐、所教導的。說到這一切，正用的時候就都敗壞了。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這些規條使人徒有智慧之名，用私意崇拜，自表謙卑，苦待己身，其實在克制肉體的情慾上是毫無功效。</w:t>
      </w:r>
    </w:p>
    <w:p>
      <w:pPr>
        <w:pStyle w:val="Heading2"/>
      </w:pPr>
      <w:r>
        <w:rPr>
          <w:lang w:val="zh_TW" w:bidi="zh_TW"/>
        </w:rPr>
        <w:t>歌羅西書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所以，你們若真與基督一同復活，就當求在上面的事；那裏有基督坐在上帝的右邊。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你們要思念上面的事，不要思念地上的事。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因為你們已經死了，你們的生命與基督一同藏在上帝裏面。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基督是我們的生命，他顯現的時候，你們也要與他一同顯現在榮耀裏。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所以，要治死你們在地上的肢體，就如淫亂、污穢、邪情、惡慾，和貪婪（貪婪就與拜偶像一樣）。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因這些事，上帝的忿怒必臨到那悖逆之子。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當你們在這些事中活着的時候，也曾這樣行過。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但現在你們要棄絕這一切的事，以及惱恨、忿怒、惡毒、毀謗，並口中污穢的言語。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不要彼此說謊；因你們已經脫去舊人和舊人的行為，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穿上了新人。這新人在知識上漸漸更新，正如造他主的形像。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在此並不分希臘人、猶太人，受割禮的、未受割禮的，化外人、西古提人，為奴的、自主的，惟有基督是包括一切，又住在各人之內。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所以，你們既是上帝的選民，聖潔蒙愛的人，就要存憐憫、恩慈、謙虛、溫柔、忍耐的心。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倘若這人與那人有嫌隙，總要彼此包容，彼此饒恕；主怎樣饒恕了你們，你們也要怎樣饒恕人。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在這一切之外，要存着愛心，愛心就是聯絡全德的。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又要叫基督的平安在你們心裏作主；你們也為此蒙召，歸為一體；且要存感謝的心。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當用各樣的智慧，把基督的道理豐豐富富地存在心裏，用詩章、頌詞、靈歌，彼此教導，互相勸戒，心被恩感，歌頌上帝。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無論做甚麼，或說話或行事，都要奉主耶穌的名，藉着他感謝父上帝。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你們作妻子的，當順服自己的丈夫，這在主裏面是相宜的。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你們作丈夫的，要愛你們的妻子，不可苦待她們。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你們作兒女的，要凡事聽從父母，因為這是主所喜悅的。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你們作父親的，不要惹兒女的氣，恐怕他們失了志氣。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你們作僕人的，要凡事聽從你們肉身的主人，不要只在眼前事奉，像是討人喜歡的，總要存心誠實敬畏主。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無論做甚麼，都要從心裏做，像是給主做的，不是給人做的，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因你們知道從主那裏必得着基業為賞賜；你們所事奉的乃是主基督。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那行不義的必受不義的報應；主並不偏待人。</w:t>
      </w:r>
    </w:p>
    <w:p>
      <w:pPr>
        <w:pStyle w:val="Heading2"/>
      </w:pPr>
      <w:r>
        <w:rPr>
          <w:lang w:val="zh_TW" w:bidi="zh_TW"/>
        </w:rPr>
        <w:t>歌羅西書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你們作主人的，要公公平平地待僕人，因為知道你們也有一位主在天上。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你們要恆切禱告，在此警醒感恩。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也要為我們禱告，求上帝給我們開傳道的門，能以講基督的奧祕（我為此被捆鎖），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叫我按着所該說的話將這奧祕發明出來。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你們要愛惜光陰，用智慧與外人交往。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你們的言語要常常帶着和氣，好像用鹽調和，就可知道該怎樣回答各人。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有我親愛的兄弟推基古要將我一切的事都告訴你們。他是忠心的執事，和我一同作主的僕人。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我特意打發他到你們那裏去，好叫你們知道我們的光景，又叫他安慰你們的心。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我又打發一位親愛忠心的兄弟阿尼西謀同去；他也是你們那裏的人。他們要把這裏一切的事都告訴你們。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與我一同坐監的亞里達古問你們安。巴拿巴的表弟馬可也問你們安。（說到這馬可，你們已經受了吩咐；他若到了你們那裏，你們就接待他。）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耶數又稱為猶士都，也問你們安。奉割禮的人中，只有這三個人是為上帝的國與我一同做工的，也是叫我心裏得安慰的。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有你們那裏的人，作基督耶穌僕人的以巴弗問你們安。他在禱告之間，常為你們竭力地祈求，願你們在上帝一切的旨意上得以完全，信心充足，能站立得穩。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他為你們和老底嘉並希拉坡里的弟兄多多地勞苦，這是我可以給他作見證的。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所親愛的醫生路加和底馬問你們安。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請問老底嘉的弟兄和寧法，並她家裏的教會安。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你們念了這書信，便交給老底嘉的教會，叫他們也念；你們也要念從老底嘉來的書信。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要對亞基布說：「務要謹慎，盡你從主所受的職分。」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我－保羅親筆問你們安。你們要記念我的捆鎖。願恩惠常與你們同在！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