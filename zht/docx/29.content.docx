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約珥書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耶和華的話臨到毗土珥的兒子約珥。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老年人哪，當聽我的話； 國中的居民哪，都要側耳而聽。 在你們的日子， 或你們列祖的日子， 曾有這樣的事嗎？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你們要將這事傳與子， 子傳與孫， 孫傳與後代。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剪蟲剩下的，蝗蟲來吃； 蝗蟲剩下的，蝻子來吃； 蝻子剩下的，螞蚱來吃。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酒醉的人哪，要清醒哭泣； 好酒的人哪，都要為甜酒哀號， 因為從你們的口中斷絕了。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有一隊蝗蟲又強盛又無數， 侵犯我的地； 牠的牙齒如獅子的牙齒， 大牙如母獅的大牙。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牠毀壞我的葡萄樹， 剝了我無花果樹的皮， 剝盡而丟棄，使枝條露白。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我的民哪，你當哀號，像處女腰束麻布， 為幼年的丈夫哀號。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素祭和奠祭從耶和華的殿中斷絕； 事奉耶和華的祭司都悲哀。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田荒涼，地悲哀； 因為五穀毀壞， 新酒乾竭，油也缺乏。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農夫啊，你們要慚愧； 修理葡萄園的啊，你們要哀號； 因為大麥小麥與田間的莊稼都滅絕了。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葡萄樹枯乾； 無花果樹衰殘。 石榴樹、棕樹、蘋果樹， 連田野一切的樹木也都枯乾； 眾人的喜樂盡都消滅。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祭司啊，你們當腰束麻布痛哭； 伺候祭壇的啊，你們要哀號； 事奉我上帝的啊，你們要來披上麻布過夜， 因為素祭和奠祭從你們上帝的殿中斷絕了。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你們要分定禁食的日子， 宣告嚴肅會， 招聚長老和國中的一切居民 到耶和華－你們上帝的殿， 向耶和華哀求。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哀哉！耶和華的日子臨近了。 這日來到，好像毀滅從全能者來到。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糧食不是在我們眼前斷絕了嗎？ 歡喜快樂不是從我們上帝的殿中止息了嗎？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穀種在土塊下朽爛； 倉也荒涼，廩也破壞； 因為五穀枯乾了。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牲畜哀鳴； 牛群混亂，因為無草； 羊群也受了困苦。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耶和華啊，我向你求告， 因為火燒滅曠野的草場； 火焰燒盡田野的樹木。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田野的走獸向你發喘； 因為溪水乾涸， 火也燒滅曠野的草場。</w:t>
      </w:r>
    </w:p>
    <w:p>
      <w:pPr>
        <w:pStyle w:val="Heading2"/>
      </w:pPr>
      <w:r>
        <w:rPr>
          <w:lang w:val="zh_TW" w:bidi="zh_TW"/>
        </w:rPr>
        <w:t>約珥書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你們要在錫安吹角， 在我聖山吹出大聲。 國中的居民都要發顫； 因為耶和華的日子將到， 已經臨近。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那日是黑暗、幽冥、 密雲、烏黑的日子， 好像晨光鋪滿山嶺。 有一隊蝗蟲又大又強； 從來沒有這樣的， 以後直到萬代也必沒有。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牠們前面如火燒滅， 後面如火焰燒盡。 未到以前，地如伊甸園； 過去以後，成了荒涼的曠野； 沒有一樣能躲避牠們的。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牠們的形狀如馬， 奔跑如馬兵。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在山頂蹦跳的響聲如車輛的響聲， 又如火焰燒碎稭的響聲， 好像強盛的民擺陣預備打仗。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牠們一來，眾民傷慟， 臉都變色。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牠們如勇士奔跑， 像戰士爬城； 各都步行，不亂隊伍。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彼此並不擁擠，向前各行其路， 直闖兵器，不偏左右。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牠們蹦上城，躥上牆， 爬上房屋， 進入窗戶如同盜賊。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牠們一來， 地震天動， 日月昏暗， 星宿無光。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耶和華在他軍旅前發聲， 他的隊伍甚大； 成就他命的是強盛者。 因為耶和華的日子大而可畏， 誰能當得起呢？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耶和華說：雖然如此， 你們應當禁食、哭泣、悲哀， 一心歸向我。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你們要撕裂心腸， 不撕裂衣服。 歸向耶和華－你們的上帝； 因為他有恩典，有憐憫， 不輕易發怒， 有豐盛的慈愛， 並且後悔不降所說的災。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或者他轉意後悔，留下餘福， 就是留下獻給耶和華－你們上帝的素祭和奠祭， 也未可知。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你們要在錫安吹角， 分定禁食的日子， 宣告嚴肅會。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聚集眾民，使會眾自潔： 招聚老者， 聚集孩童和吃奶的； 使新郎出離洞房， 新婦出離內室。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事奉耶和華的祭司 要在廊子和祭壇中間哭泣，說： 耶和華啊，求你顧惜你的百姓， 不要使你的產業受羞辱， 列邦管轄他們。 為何容列國的人說： 「他們的上帝在哪裏」呢？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耶和華就為自己的地發熱心， 憐恤他的百姓。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耶和華應允他的百姓說： 我必賜給你們五穀、新酒，和油， 使你們飽足； 我也不再使你們受列國的羞辱；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卻要使北方來的軍隊遠離你們， 將他們趕到乾旱荒廢之地： 前隊趕入東海， 後隊趕入西海； 因為他們所行的大惡， 臭氣上升，腥味騰空。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地土啊，不要懼怕； 要歡喜快樂， 因為耶和華行了大事。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田野的走獸啊，不要懼怕； 因為，曠野的草發生， 樹木結果， 無花果樹、葡萄樹也都效力。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錫安的民哪，你們要快樂， 為耶和華－你們的上帝歡喜； 因他賜給你們合宜的秋雨， 為你們降下甘霖， 就是秋雨、春雨，和先前一樣。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禾場必滿了麥子； 酒醡與油醡必有新酒和油盈溢。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我打發到你們中間的大軍隊， 就是蝗蟲、蝻子、螞蚱、剪蟲， 那些年所吃的，我要補還你們。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你們必多吃而得飽足， 就讚美為你們行奇妙事之耶和華－你們上帝的名。 我的百姓必永遠不致羞愧。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你們必知道我是在以色列中間， 又知道我是耶和華－你們的上帝； 在我以外並無別神。 我的百姓必永遠不致羞愧。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以後，我要將我的靈澆灌凡有血氣的。 你們的兒女要說預言； 你們的老年人要做異夢， 少年人要見異象。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在那些日子， 我要將我的靈澆灌我的僕人和使女。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「在天上地下，我要顯出奇事，有血，有火，有煙柱。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日頭要變為黑暗，月亮要變為血，這都在耶和華大而可畏的日子未到以前。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到那時候，凡求告耶和華名的就必得救；因為照耶和華所說的，在錫安山，耶路撒冷必有逃脫的人，在剩下的人中必有耶和華所召的。」</w:t>
      </w:r>
    </w:p>
    <w:p>
      <w:pPr>
        <w:pStyle w:val="Heading2"/>
      </w:pPr>
      <w:r>
        <w:rPr>
          <w:lang w:val="zh_TW" w:bidi="zh_TW"/>
        </w:rPr>
        <w:t>約珥書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「到那日，我使猶大和耶路撒冷被擄之人歸回的時候，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我要聚集萬民，帶他們下到約沙法谷，在那裏施行審判；因為他們將我的百姓，就是我的產業以色列，分散在列國中，又分取我的地土，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且為我的百姓拈鬮，將童子換妓女，賣童女買酒喝。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「泰爾、西頓，和非利士四境的人哪，你們與我何干？你們要報復我嗎？若報復我，我必使報應速速歸到你們的頭上。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你們既然奪取我的金銀，又將我可愛的寶物帶入你們宮殿，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並將猶大人和耶路撒冷人賣給希臘人，使他們遠離自己的境界。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我必激動他們離開你們所賣到之地，又必使報應歸到你們的頭上。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我必將你們的兒女賣在猶大人的手中，他們必賣給遠方示巴國的人。這是耶和華說的。」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當在萬民中宣告說： 要預備打仗； 激動勇士， 使一切戰士上前來。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要將犂頭打成刀劍， 將鐮刀打成戈矛； 軟弱的要說：我有勇力。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四圍的列國啊， 你們要速速地來， 一同聚集。 耶和華啊， 求你使你的大能者降臨。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萬民都當興起， 上到約沙法谷； 因為我必坐在那裏， 審判四圍的列國。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開鐮吧！因為莊稼熟了； 踐踏吧！因為酒醡滿了。 酒池盈溢； 他們的罪惡甚大。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許多許多的人在斷定谷， 因為耶和華的日子臨近斷定谷。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日月昏暗， 星宿無光。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耶和華必從錫安吼叫， 從耶路撒冷發聲， 天地就震動。 耶和華卻要作他百姓的避難所， 作以色列人的保障。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你們就知道我是耶和華－你們的上帝， 且又住在錫安－我的聖山。 那時，耶路撒冷必成為聖； 外邦人不再從其中經過。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到那日，大山要滴甜酒； 小山要流奶子； 猶大溪河都有水流。 必有泉源從耶和華的殿中流出來， 滋潤什亭谷。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埃及必然荒涼， 以東變為悽涼的曠野， 都因向猶大人所行的強暴， 又因在本地流無辜人的血。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但猶大必存到永遠； 耶路撒冷必存到萬代。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我未曾報復流血的罪， 現在我要報復， 因為耶和華住在錫安。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