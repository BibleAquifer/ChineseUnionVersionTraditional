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Chinese Union Version (Traditional)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Chinese Union Version (Traditional)</w:t>
      </w:r>
      <w:r>
        <w:rPr>
          <w:lang w:val="zh_TW" w:bidi="zh_TW"/>
        </w:rPr>
        <w:t xml:space="preserve"> ©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Public Domain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Public Domain CC0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Chinese Union Version (Traditional)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詩篇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不從惡人的計謀， 不站罪人的道路， 不坐褻慢人的座位，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惟喜愛耶和華的律法， 晝夜思想， 這人便為有福！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他要像一棵樹栽在溪水旁， 按時候結果子， 葉子也不枯乾。 凡他所做的盡都順利。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惡人並不是這樣， 乃像糠詷被風吹散。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因此，當審判的時候，惡人必站立不住； 罪人在義人的會中也是如此。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因為耶和華知道義人的道路； 惡人的道路卻必滅亡。</w:t>
      </w:r>
    </w:p>
    <w:p>
      <w:pPr>
        <w:pStyle w:val="Heading2"/>
      </w:pPr>
      <w:r>
        <w:rPr>
          <w:lang w:val="zh_TW" w:bidi="zh_TW"/>
        </w:rPr>
        <w:t>詩篇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外邦為甚麼爭鬧？ 萬民為甚麼謀算虛妄的事？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世上的君王一齊起來， 臣宰一同商議， 要敵擋耶和華並他的受膏者，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說：我們要掙開他們的捆綁， 脫去他們的繩索。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那坐在天上的必發笑； 主必嗤笑他們。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那時，他要在怒中責備他們， 在烈怒中驚嚇他們，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說：我已經立我的君 在錫安－我的聖山上了。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受膏者說：我要傳聖旨。 耶和華曾對我說：你是我的兒子， 我今日生你。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你求我，我就將列國賜你為基業， 將地極賜你為田產。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你必用鐵杖打破他們； 你必將他們如同窯匠的瓦器摔碎。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現在，你們君王應當省悟！ 你們世上的審判官該受管教！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當存畏懼事奉耶和華， 又當存戰兢而快樂。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當以嘴親子，恐怕他發怒， 你們便在道中滅亡， 因為他的怒氣快要發作。 凡投靠他的，都是有福的。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大衛逃避他兒子押沙龍的時候作的詩。</w:t>
      </w:r>
    </w:p>
    <w:p>
      <w:pPr>
        <w:pStyle w:val="Heading2"/>
      </w:pPr>
      <w:r>
        <w:rPr>
          <w:lang w:val="zh_TW" w:bidi="zh_TW"/>
        </w:rPr>
        <w:t>詩篇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耶和華啊，我的敵人何其加增； 有許多人起來攻擊我。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有許多人議論我說： 他得不着上帝的幫助。 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但你－耶和華是我四圍的盾牌， 是我的榮耀，又是叫我抬起頭來的。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我用我的聲音求告耶和華， 他就從他的聖山上應允我。 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我躺下睡覺，我醒着， 耶和華都保佑我。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雖有成萬的百姓來周圍攻擊我， 我也不怕。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耶和華啊，求你起來！ 我的上帝啊，求你救我！ 因為你打了我一切仇敵的腮骨， 敲碎了惡人的牙齒。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救恩屬乎耶和華； 願你賜福給你的百姓。（細拉）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大衛的詩，交與伶長。用絲弦的樂器。</w:t>
      </w:r>
    </w:p>
    <w:p>
      <w:pPr>
        <w:pStyle w:val="Heading2"/>
      </w:pPr>
      <w:r>
        <w:rPr>
          <w:lang w:val="zh_TW" w:bidi="zh_TW"/>
        </w:rPr>
        <w:t>詩篇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顯我為義的上帝啊， 我呼籲的時候，求你應允我！ 我在困苦中，你曾使我寬廣； 現在求你憐恤我，聽我的禱告！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你們這上流人哪，你們將我的尊榮變為羞辱要到幾時呢？ 你們喜愛虛妄，尋找虛假，要到幾時呢？（細拉）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你們要知道，耶和華已經分別虔誠人歸他自己； 我求告耶和華，他必聽我。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你們應當畏懼，不可犯罪； 在床上的時候，要心裏思想，並要肅靜。（細拉）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當獻上公義的祭， 又當倚靠耶和華。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有許多人說：誰能指示我們甚麼好處？ 耶和華啊，求你仰起臉來，光照我們。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你使我心裏快樂， 勝過那豐收五穀新酒的人。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我必安然躺下睡覺， 因為獨有你－耶和華使我安然居住。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大衛的詩，交與伶長。用吹的樂器。</w:t>
      </w:r>
    </w:p>
    <w:p>
      <w:pPr>
        <w:pStyle w:val="Heading2"/>
      </w:pPr>
      <w:r>
        <w:rPr>
          <w:lang w:val="zh_TW" w:bidi="zh_TW"/>
        </w:rPr>
        <w:t>詩篇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耶和華啊，求你留心聽我的言語， 顧念我的心思！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我的王我的上帝啊，求你垂聽我呼求的聲音！ 因為我向你祈禱。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耶和華啊，早晨你必聽我的聲音； 早晨我必向你陳明我的心意，並要警醒！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因為你不是喜悅惡事的上帝， 惡人不能與你同居。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狂傲人不能站在你眼前； 凡作孽的，都是你所恨惡的。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說謊言的，你必滅絕； 好流人血弄詭詐的，都為耶和華所憎惡。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至於我，我必憑你豐盛的慈愛進入你的居所； 我必存敬畏你的心向你的聖殿下拜。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耶和華啊，求你因我的仇敵，憑你的公義引領我， 使你的道路在我面前正直。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因為，他們的口中沒有誠實； 他們的心裏滿有邪惡； 他們的喉嚨是敞開的墳墓； 他們用舌頭諂媚人。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上帝啊，求你定他們的罪！ 願他們因自己的計謀跌倒； 願你在他們許多的過犯中把他們逐出， 因為他們背叛了你。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凡投靠你的，願他們喜樂，時常歡呼， 因為你護庇他們； 又願那愛你名的人都靠你歡欣。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因為你必賜福與義人； 耶和華啊，你必用恩惠如同盾牌四面護衛他。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大衛的詩，交與伶長。用絲弦的樂器，調用第八。</w:t>
      </w:r>
    </w:p>
    <w:p>
      <w:pPr>
        <w:pStyle w:val="Heading2"/>
      </w:pPr>
      <w:r>
        <w:rPr>
          <w:lang w:val="zh_TW" w:bidi="zh_TW"/>
        </w:rPr>
        <w:t>詩篇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耶和華啊，求你不要在怒中責備我， 也不要在烈怒中懲罰我！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耶和華啊，求你可憐我，因為我軟弱。 耶和華啊，求你醫治我，因為我的骨頭發戰。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我心也大大地驚惶。 耶和華啊，你要到幾時才救我呢？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耶和華啊，求你轉回搭救我！ 因你的慈愛拯救我。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因為，在死地無人記念你， 在陰間有誰稱謝你？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我因唉哼而困乏； 我每夜流淚，把床榻漂起， 把褥子濕透。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我因憂愁眼睛乾癟， 又因我一切的敵人眼睛昏花。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你們一切作孽的人，離開我吧！ 因為耶和華聽了我哀哭的聲音。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耶和華聽了我的懇求； 耶和華必收納我的禱告。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我的一切仇敵都必羞愧，大大驚惶； 他們必要退後，忽然羞愧。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大衛指着便雅憫人古實的話，向耶和華唱的流離歌。</w:t>
      </w:r>
    </w:p>
    <w:p>
      <w:pPr>
        <w:pStyle w:val="Heading2"/>
      </w:pPr>
      <w:r>
        <w:rPr>
          <w:lang w:val="zh_TW" w:bidi="zh_TW"/>
        </w:rPr>
        <w:t>詩篇 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耶和華－我的上帝啊，我投靠你！ 求你救我脫離一切追趕我的人，將我救拔出來！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恐怕他們像獅子撕裂我， 甚至撕碎，無人搭救。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耶和華－我的上帝啊，我若行了這事， 若有罪孽在我手裏，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我若以惡報那與我交好的人－ 連那無故與我為敵的，我也救了他，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就任憑仇敵追趕我，直到追上， 將我的性命踏在地下， 使我的榮耀歸於灰塵。（細拉）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耶和華啊，求你在怒中起來， 挺身而立，抵擋我敵人的暴怒！ 求你為我興起！你已經命定施行審判！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願眾民的會環繞你！ 願你從其上歸於高位！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耶和華向眾民施行審判； 耶和華啊，求你按我的公義和我心中的純正判斷我。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願惡人的惡斷絕！ 願你堅立義人！ 因為公義的上帝察驗人的心腸肺腑。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上帝是我的盾牌； 他拯救心裏正直的人。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上帝是公義的審判者， 又是天天向惡人發怒的上帝。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若有人不回頭，他的刀必磨快， 弓必上弦，預備妥當了。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他也預備了殺人的器械； 他所射的是火箭。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試看惡人因奸惡而劬勞， 所懷的是毒害，所生的是虛假。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他掘了坑，又挖深了， 竟掉在自己所挖的阱裏。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他的毒害必臨到他自己的頭上； 他的強暴必落到他自己的腦袋上。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我要照着耶和華的公義稱謝他， 歌頌耶和華至高者的名。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大衛的詩，交與伶長。用迦特樂器。</w:t>
      </w:r>
    </w:p>
    <w:p>
      <w:pPr>
        <w:pStyle w:val="Heading2"/>
      </w:pPr>
      <w:r>
        <w:rPr>
          <w:lang w:val="zh_TW" w:bidi="zh_TW"/>
        </w:rPr>
        <w:t>詩篇 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耶和華－我們的主啊， 你的名在全地何其美！ 你將你的榮耀彰顯於天。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你因敵人的緣故， 從嬰孩和吃奶的口中， 建立了能力， 使仇敵和報仇的閉口無言。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我觀看你指頭所造的天， 並你所陳設的月亮星宿，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便說：人算甚麼，你竟顧念他！ 世人算甚麼，你竟眷顧他！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你叫他比天使微小一點， 並賜他榮耀尊貴為冠冕。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6-8</w:t>
      </w:r>
      <w:r>
        <w:rPr>
          <w:lang w:val="zh_TW" w:bidi="zh_TW"/>
        </w:rPr>
        <w:t xml:space="preserve"> 你派他管理你手所造的， 使萬物，就是一切的牛羊、 田野的獸、空中的鳥、海裏的魚， 凡經行海道的，都服在他的腳下。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耶和華－我們的主啊， 你的名在全地何其美！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大衛的詩，交與伶長。調用慕拉便。</w:t>
      </w:r>
    </w:p>
    <w:p>
      <w:pPr>
        <w:pStyle w:val="Heading2"/>
      </w:pPr>
      <w:r>
        <w:rPr>
          <w:lang w:val="zh_TW" w:bidi="zh_TW"/>
        </w:rPr>
        <w:t>詩篇 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我要一心稱謝耶和華； 我要傳揚你一切奇妙的作為。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我要因你歡喜快樂； 至高者啊，我要歌頌你的名！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我的仇敵轉身退去的時候， 他們一見你的面就跌倒滅亡。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因你已經為我伸冤，為我辨屈； 你坐在寶座上，按公義審判。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你曾斥責外邦，你曾滅絕惡人； 你曾塗抹他們的名，直到永永遠遠。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仇敵到了盡頭； 他們被毀壞，直到永遠。 你拆毀他們的城邑， 連他們的名號都歸於無有。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惟耶和華坐着為王，直到永遠； 他已經為審判設擺他的寶座。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他要按公義審判世界， 按正直判斷萬民。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耶和華又要給受欺壓的人作高臺， 在患難的時候作高臺。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耶和華啊，認識你名的人要倚靠你， 因你沒有離棄尋求你的人。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應當歌頌居錫安的耶和華， 將他所行的傳揚在眾民中。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因為那追討流人血之罪的－他記念受屈的人， 不忘記困苦人的哀求。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耶和華啊，你是從死門把我提拔起來的； 求你憐恤我，看那恨我的人所加給我的苦難，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好叫我述說你一切的美德； 我必在錫安城的門因你的救恩歡樂。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外邦人陷在自己所掘的坑中； 他們的腳在自己暗設的網羅裏纏住了。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耶和華已將自己顯明了，他已施行審判； 惡人被自己手所做的纏住了 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惡人，就是忘記上帝的外邦人， 都必歸到陰間。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窮乏人必不永久被忘； 困苦人的指望必不永遠落空。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耶和華啊，求你起來，不容人得勝！ 願外邦人在你面前受審判！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耶和華啊，求你使外邦人恐懼； 願他們知道自己不過是人。（細拉）</w:t>
      </w:r>
    </w:p>
    <w:p>
      <w:pPr>
        <w:pStyle w:val="Heading2"/>
      </w:pPr>
      <w:r>
        <w:rPr>
          <w:lang w:val="zh_TW" w:bidi="zh_TW"/>
        </w:rPr>
        <w:t>詩篇 10:1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耶和華啊，你為甚麼站在遠處？ 在患難的時候為甚麼隱藏？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惡人在驕橫中把困苦人追得火急； 願他們陷在自己所設的計謀裏。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因為惡人以心願自誇； 貪財的背棄耶和華，並且輕慢他。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惡人面帶驕傲，說：耶和華必不追究； 他一切所想的都以為沒有上帝。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凡他所做的，時常穩固； 你的審判超過他的眼界。 至於他一切的敵人， 他都向他們噴氣。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他心裏說：我必不動搖， 世世代代不遭災難。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他滿口是咒罵、詭詐、欺壓， 舌底是毒害、奸惡。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他在村莊埋伏等候； 他在隱密處殺害無辜的人。 他的眼睛窺探無倚無靠的人；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他埋伏在暗地，如獅子蹲在洞中。 他埋伏，要擄去困苦人； 他拉網，就把困苦人擄去。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他屈身蹲伏， 無倚無靠的人就倒在他爪牙 之下。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他心裏說：上帝竟忘記了； 他掩面永不觀看。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耶和華啊，求你起來！ 上帝啊，求你舉手，不要忘記困苦人！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惡人為何輕慢上帝， 心裏說：你必不追究？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其實你已經觀看； 因為奸惡毒害，你都看見了， 為要以手施行報應。 無倚無靠的人把自己交託你； 你向來是幫助孤兒的。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願你打斷惡人的膀臂； 至於壞人，願你追究他的惡，直到淨盡。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耶和華永永遠遠為王； 外邦人從他的地已經滅絕了。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耶和華啊，謙卑人的心願， 你早已知道。 你必預備他們的心， 也必側耳聽他們的祈求，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為要給孤兒和受欺壓的人伸冤， 使強橫的人不再威嚇他們。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大衛的詩，交與伶長。</w:t>
      </w:r>
    </w:p>
    <w:p>
      <w:pPr>
        <w:pStyle w:val="Heading2"/>
      </w:pPr>
      <w:r>
        <w:rPr>
          <w:lang w:val="zh_TW" w:bidi="zh_TW"/>
        </w:rPr>
        <w:t>詩篇 11:1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我是投靠耶和華； 你們怎麼對我說：你當像鳥飛往你的山去。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看哪，惡人彎弓，把箭搭在弦上， 要在暗中射那心裏正直的人。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根基若毀壞， 義人還能做甚麼呢？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耶和華在他的聖殿裏； 耶和華的寶座在天上； 他的慧眼察看世人。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耶和華試驗義人； 惟有惡人和喜愛強暴的人，他心裏恨惡。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他要向惡人密布網羅； 有烈火、硫磺、熱風，作他們杯中的分。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因為耶和華是公義的，他喜愛公義； 正直人必得見他的面。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大衛的詩，交與伶長。調用第八。</w:t>
      </w:r>
    </w:p>
    <w:p>
      <w:pPr>
        <w:pStyle w:val="Heading2"/>
      </w:pPr>
      <w:r>
        <w:rPr>
          <w:lang w:val="zh_TW" w:bidi="zh_TW"/>
        </w:rPr>
        <w:t>詩篇 12:1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耶和華啊，求你幫助，因虔誠人斷絕了； 世人中間的忠信人沒有了。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人人向鄰舍說謊； 他們說話，是嘴唇油滑，心口不一。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凡油滑的嘴唇和誇大的舌頭， 耶和華必要剪除。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他們曾說：我們必能以舌頭得勝； 我們的嘴唇是我們自己的， 誰能作我們的主呢？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耶和華說：因為困苦人的冤屈 和貧窮人的歎息， 我現在要起來， 把他安置在他所切慕的穩妥之地。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耶和華的言語是純淨的言語， 如同銀子在泥爐中煉過七次。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耶和華啊，你必保護他們； 你必保佑他們永遠脫離這世代的人。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下流人在世人中升高， 就有惡人到處遊行。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大衛的詩，交與伶長。</w:t>
      </w:r>
    </w:p>
    <w:p>
      <w:pPr>
        <w:pStyle w:val="Heading2"/>
      </w:pPr>
      <w:r>
        <w:rPr>
          <w:lang w:val="zh_TW" w:bidi="zh_TW"/>
        </w:rPr>
        <w:t>詩篇 13:1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耶和華啊，你忘記我要到幾時呢？要到永遠嗎？ 你掩面不顧我要到幾時呢？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我心裏籌算，終日愁苦，要到幾時呢？ 我的仇敵升高壓制我，要到幾時呢？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耶和華－我的上帝啊，求你看顧我，應允我！ 使我眼目光明，免得我沉睡至死；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免得我的仇敵說：我勝了他； 免得我的敵人在我搖動的時候喜樂。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但我倚靠你的慈愛； 我的心因你的救恩快樂。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我要向耶和華歌唱， 因他用厚恩待我。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大衛的詩，交與伶長。</w:t>
      </w:r>
    </w:p>
    <w:p>
      <w:pPr>
        <w:pStyle w:val="Heading2"/>
      </w:pPr>
      <w:r>
        <w:rPr>
          <w:lang w:val="zh_TW" w:bidi="zh_TW"/>
        </w:rPr>
        <w:t>詩篇 14:1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愚頑人心裏說：沒有上帝。 他們都是邪惡，行了可憎惡的事； 沒有一個人行善。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耶和華從天上垂看世人， 要看有明白的沒有， 有尋求上帝的沒有。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他們都偏離正路， 一同變為污穢； 並沒有行善的， 連一個也沒有。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作孽的都沒有知識嗎？ 他們吞吃我的百姓，如同吃飯一樣， 並不求告耶和華。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他們在那裏大大地害怕， 因為上帝在義人的族類中。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你們叫困苦人的謀算變為羞辱； 然而耶和華是他的避難所。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但願以色列的救恩從錫安而出。 耶和華救回他被擄的子民那時， 雅各要快樂，以色列要歡喜。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大衛的詩。</w:t>
      </w:r>
    </w:p>
    <w:p>
      <w:pPr>
        <w:pStyle w:val="Heading2"/>
      </w:pPr>
      <w:r>
        <w:rPr>
          <w:lang w:val="zh_TW" w:bidi="zh_TW"/>
        </w:rPr>
        <w:t>詩篇 15:1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耶和華啊，誰能寄居你的帳幕？ 誰能住在你的聖山？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就是行為正直、做事公義、 心裏說實話的人。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他不以舌頭讒謗人， 不惡待朋友， 也不隨夥毀謗鄰里。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他眼中藐視匪類， 卻尊重那敬畏耶和華的人。 他發了誓，雖然自己吃虧也不更改。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他不放債取利， 不受賄賂以害無辜。 行這些事的人必永不動搖。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大衛的金詩。</w:t>
      </w:r>
    </w:p>
    <w:p>
      <w:pPr>
        <w:pStyle w:val="Heading2"/>
      </w:pPr>
      <w:r>
        <w:rPr>
          <w:lang w:val="zh_TW" w:bidi="zh_TW"/>
        </w:rPr>
        <w:t>詩篇 16:1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上帝啊，求你保佑我， 因為我投靠你。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我的心哪，你曾對耶和華說：你是我的主； 我的好處不在你以外。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論到世上的聖民，他們又美又善， 是我最喜悅的。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以別神代替耶和華的， 他們的愁苦必加增； 他們所澆奠的血我不獻上； 我嘴唇也不提別神的名號。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耶和華是我的產業， 是我杯中的分； 我所得的，你為我持守。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用繩量給我的地界，坐落在佳美之處； 我的產業實在美好。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我必稱頌那指教我的耶和華； 我的心腸在夜間也警戒我。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我將耶和華常擺在我面前， 因他在我右邊，我便不致搖動。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因此，我的心歡喜，我的靈快樂； 我的肉身也要安然居住。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因為你必不將我的靈魂撇在陰間， 也不叫你的聖者見朽壞。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你必將生命的道路指示我。 在你面前有滿足的喜樂； 在你右手中有永遠的福樂。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大衛的祈禱。</w:t>
      </w:r>
    </w:p>
    <w:p>
      <w:pPr>
        <w:pStyle w:val="Heading2"/>
      </w:pPr>
      <w:r>
        <w:rPr>
          <w:lang w:val="zh_TW" w:bidi="zh_TW"/>
        </w:rPr>
        <w:t>詩篇 17:1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耶和華啊，求你聽聞公義， 側耳聽我的呼籲！ 求你留心聽我這不出於詭詐嘴唇的祈禱！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願我的判語從你面前發出； 願你的眼睛觀看公正。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你已經試驗我的心； 你在夜間鑒察我； 你熬煉我，卻找不着甚麼； 我立志叫我口中沒有過失。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論到人的行為，我藉着你嘴唇的言語自己謹守， 不行強暴人的道路。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我的腳踏定了你的路徑； 我的兩腳未曾滑跌。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上帝啊，我曾求告你，因為你必應允我； 求你向我側耳，聽我的言語。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求你顯出你奇妙的慈愛來； 你是那用右手拯救投靠你的脫離起來攻擊他們的人。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求你保護我，如同保護眼中的瞳人； 將我隱藏在你翅膀的蔭下，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使我脫離那欺壓我的惡人， 就是圍困我要害我命的仇敵。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他們的心被脂油包裹； 他們用口說驕傲的話。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他們圍困了我們的腳步； 他們瞪着眼，要把我們推倒在地。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他像獅子急要抓食， 又像少壯獅子蹲伏在暗處。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耶和華啊，求你起來，前去迎敵，將他打倒！ 用你的刀救護我命脫離惡人。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耶和華啊，求你用手救我脫離世人， 脫離那只在今生有福分的世人！ 你把你的財寶充滿他們的肚腹； 他們因有兒女就心滿意足， 將其餘的財物留給他們的嬰孩。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至於我，我必在義中見你的面； 我醒了的時候，得見你的形像就心滿意足了。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耶和華的僕人大衛的詩，交與伶長。當耶和華救他脫離一切仇敵和掃羅之手的日子，他向耶和華念這詩的話。說：</w:t>
      </w:r>
    </w:p>
    <w:p>
      <w:pPr>
        <w:pStyle w:val="Heading2"/>
      </w:pPr>
      <w:r>
        <w:rPr>
          <w:lang w:val="zh_TW" w:bidi="zh_TW"/>
        </w:rPr>
        <w:t>詩篇 18:1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耶和華，我的力量啊，我愛你！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耶和華是我的巖石，我的山寨，我的救主， 我的上帝，我的磐石，我所投靠的。 他是我的盾牌， 是拯救我的角，是我的高臺。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我要求告當讚美的耶和華； 這樣我必從仇敵手中被救出來。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曾有死亡的繩索纏繞我， 匪類的急流使我驚懼，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陰間的繩索纏繞我， 死亡的網羅臨到我。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我在急難中求告耶和華， 向我的上帝呼求。 他從殿中聽了我的聲音； 我在他面前的呼求入了他的耳中。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那時，因他發怒，地就搖撼戰抖； 山的根基也震動搖撼。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從他鼻孔冒煙上騰； 從他口中發火焚燒，連炭也着了。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他又使天下垂，親自降臨， 有黑雲在他腳下。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他坐着基路伯飛行； 他藉着風的翅膀快飛。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他以黑暗為藏身之處， 以水的黑暗、天空的厚雲為他四圍的行宮。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因他面前的光輝， 他的厚雲行過便有冰雹火炭。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耶和華也在天上打雷； 至高者發出聲音便有冰雹火炭。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他射出箭來，使仇敵四散； 多多發出閃電，使他們擾亂。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耶和華啊，你的斥責一發， 你鼻孔的氣一出， 海底就出現， 大地的根基也顯露。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他從高天伸手抓住我， 把我從大水中拉上來。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他救我脫離我的勁敵和那些恨我的人， 因為他們比我強盛。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我遭遇災難的日子，他們來攻擊我； 但耶和華是我的倚靠。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他又領我到寬闊之處； 他救拔我，因他喜悅我。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耶和華按着我的公義報答我， 按着我手中的清潔賞賜我。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因為我遵守了耶和華的道， 未曾作惡離開我的上帝。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他的一切典章常在我面前； 他的律例我也未曾丟棄。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我在他面前作了完全人； 我也保守自己遠離我的罪孽。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所以，耶和華按我的公義， 按我在他眼前手中的清潔償還我。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慈愛的人，你以慈愛待他； 完全的人，你以完全待他。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清潔的人，你以清潔待他； 乖僻的人，你以彎曲待他。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困苦的百姓，你必拯救； 高傲的眼目，你必使他降卑。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你必點着我的燈； 耶和華－我的上帝必照明我的黑暗。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我藉着你衝入敵軍， 藉着我的上帝跳過牆垣。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至於上帝，他的道是完全的； 耶和華的話是煉淨的。 凡投靠他的，他便作他們的盾牌。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除了耶和華，誰是上帝呢？ 除了我們的上帝，誰是磐石呢？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惟有那以力量束我的腰、 使我行為完全的，他是上帝。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他使我的腳快如母鹿的蹄， 又使我在高處安穩。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他教導我的手能以爭戰， 甚至我的膀臂能開銅弓。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你把你的救恩給我作盾牌； 你的右手扶持我； 你的溫和使我為大。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你使我腳下的地步寬闊； 我的腳未曾滑跌。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我要追趕我的仇敵，並要追上他們； 不將他們滅絕，我總不歸回。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我要打傷他們，使他們不能起來； 他們必倒在我的腳下。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因為你曾以力量束我的腰，使我能爭戰； 你也使那起來攻擊我的都服在我以下。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你又使我的仇敵在我面前轉背逃跑， 叫我能以剪除那恨我的人。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他們呼求，卻無人拯救； 就是呼求耶和華，他也不應允。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我搗碎他們，如同風前的灰塵， 倒出他們，如同街上的泥土。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你救我脫離百姓的爭競， 立我作列國的元首； 我素不認識的民必事奉我。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他們一聽見我的名聲就必順從我； 外邦人要投降我。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外邦人要衰殘， 戰戰兢兢地出他們的營寨。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耶和華是活神。 願我的磐石被人稱頌； 願救我的上帝被人尊崇。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這位上帝，就是那為我伸冤、 使眾民服在我以下的。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你救我脫離仇敵， 又把我舉起，高過那些起來攻擊我的； 你救我脫離強暴的人。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耶和華啊，因此我要在外邦中稱謝你， 歌頌你的名。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耶和華賜極大的救恩給他所立的王， 施慈愛給他的受膏者， 就是給大衛和他的後裔，直到永遠。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大衛的詩，交與伶長。</w:t>
      </w:r>
    </w:p>
    <w:p>
      <w:pPr>
        <w:pStyle w:val="Heading2"/>
      </w:pPr>
      <w:r>
        <w:rPr>
          <w:lang w:val="zh_TW" w:bidi="zh_TW"/>
        </w:rPr>
        <w:t>詩篇 19:1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諸天述說上帝的榮耀； 穹蒼傳揚他的手段。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這日到那日發出言語； 這夜到那夜傳出知識。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無言無語， 也無聲音可聽。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它的量帶通遍天下， 它的言語傳到地極。 上帝在其間為太陽安設帳幕；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太陽如同新郎出洞房， 又如勇士歡然奔路。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它從天這邊出來，繞到天那邊， 沒有一物被隱藏不得它的熱氣。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耶和華的律法全備，能甦醒人心； 耶和華的法度確定，能使愚人有智慧。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耶和華的訓詞正直，能快活人的心； 耶和華的命令清潔，能明亮人的眼目。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耶和華的道理潔淨，存到永遠； 耶和華的典章真實，全然公義－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都比金子可羨慕，且比極多的精金可羨慕； 比蜜甘甜，且比蜂房下滴的蜜甘甜。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況且你的僕人因此受警戒， 守着這些便有大賞。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誰能知道自己的錯失呢？ 願你赦免我隱而未現的過錯。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求你攔阻僕人不犯任意妄為的罪， 不容這罪轄制我， 我便完全，免犯大罪。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耶和華－我的磐石，我的救贖主啊， 願我口中的言語、心裏的意念在你面前蒙悅納。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大衛的詩，交與伶長。</w:t>
      </w:r>
    </w:p>
    <w:p>
      <w:pPr>
        <w:pStyle w:val="Heading2"/>
      </w:pPr>
      <w:r>
        <w:rPr>
          <w:lang w:val="zh_TW" w:bidi="zh_TW"/>
        </w:rPr>
        <w:t>詩篇 20:1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願耶和華在你遭難的日子應允你； 願名為雅各上帝的高舉你。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願他從聖所救助你， 從錫安堅固你，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記念你的一切供獻， 悅納你的燔祭，（細拉）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將你心所願的賜給你， 成就你的一切籌算。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我們要因你的救恩誇勝， 要奉我們上帝的名豎立旌旗。 願耶和華成就你一切所求的！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現在我知道耶和華救護他的受膏者， 必從他的聖天上應允他， 用右手的能力救護他。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有人靠車，有人靠馬， 但我們要提到耶和華－我們上帝的名。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他們都屈身仆倒， 我們卻起來，立得正直。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求耶和華施行拯救； 我們呼求的時候，願王應允我們！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大衛的詩，交與伶長。</w:t>
      </w:r>
    </w:p>
    <w:p>
      <w:pPr>
        <w:pStyle w:val="Heading2"/>
      </w:pPr>
      <w:r>
        <w:rPr>
          <w:lang w:val="zh_TW" w:bidi="zh_TW"/>
        </w:rPr>
        <w:t>詩篇 21:1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耶和華啊，王必因你的能力歡喜； 因你的救恩，他的快樂何其大！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他心裏所願的，你已經賜給他； 他嘴唇所求的，你未嘗不應允。（細拉）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你以美福迎接他， 把精金的冠冕戴在他頭上。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他向你求壽，你便賜給他， 就是日子長久，直到永遠。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他因你的救恩大有榮耀； 你又將尊榮威嚴加在他身上。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你使他有洪福，直到永遠， 又使他在你面前歡喜快樂。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王倚靠耶和華， 因至高者的慈愛必不搖動。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你的手要搜出你的一切仇敵； 你的右手要搜出那些恨你的人。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你發怒的時候，要使他們如在炎熱的火爐中。 耶和華要在他的震怒中吞滅他們； 那火要把他們燒盡了。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你必從世上滅絕他們的子孫， 從人間滅絕他們的後裔。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因為他們有意加害於你； 他們想出計謀，卻不能做成。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你必使他們轉背逃跑， 向他們的臉搭箭在弦。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耶和華啊，願你因自己的能力顯為至高！ 這樣，我們就唱詩，歌頌你的大能。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大衛的詩，交與伶長。調用朝鹿。</w:t>
      </w:r>
    </w:p>
    <w:p>
      <w:pPr>
        <w:pStyle w:val="Heading2"/>
      </w:pPr>
      <w:r>
        <w:rPr>
          <w:lang w:val="zh_TW" w:bidi="zh_TW"/>
        </w:rPr>
        <w:t>詩篇 22:1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我的上帝，我的上帝！為甚麼離棄我？ 為甚麼遠離不救我？不聽我唉哼的言語？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我的上帝啊，我白日呼求，你不應允， 夜間呼求，並不住聲。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但你是聖潔的， 是用以色列的讚美為寶座的。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我們的祖宗倚靠你； 他們倚靠你，你便解救他們。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他們哀求你，便蒙解救； 他們倚靠你，就不羞愧。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但我是蟲，不是人， 被眾人羞辱，被百姓藐視。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凡看見我的都嗤笑我； 他們撇嘴搖頭，說：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他把自己交託耶和華，耶和華可以救他吧！ 耶和華既喜悅他，可以搭救他吧！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但你是叫我出母腹的； 我在母懷裏，你就使我有倚靠的心。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我自出母胎就被交在你手裏； 從我母親生我，你就是我的上帝。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求你不要遠離我！ 因為急難臨近了，沒有人幫助我。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有許多公牛圍繞我， 巴珊大力的公牛四面困住我。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牠們向我張口， 好像抓撕吼叫的獅子。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我如水被倒出來； 我的骨頭都脫了節； 我心在我裏面如蠟鎔化。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我的精力枯乾，如同瓦片； 我的舌頭貼在我牙床上。 你將我安置在死地的塵土中。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犬類圍着我，惡黨環繞我； 他們扎了我的手，我的腳。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我的骨頭，我都能數過； 他們瞪着眼看我。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他們分我的外衣， 為我的裏衣拈鬮。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耶和華啊，求你不要遠離我！ 我的救主啊，求你快來幫助我！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求你救我的靈魂脫離刀劍， 救我的生命脫離犬類，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救我脫離獅子的口； 你已經應允我，使我脫離野牛的角。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我要將你的名傳與我的弟兄， 在會中我要讚美你。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你們敬畏耶和華的人要讚美他！ 雅各的後裔都要榮耀他！ 以色列的後裔都要懼怕他！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因為他沒有藐視憎惡受苦的人， 也沒有向他掩面； 那受苦之人呼籲的時候，他就垂聽。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我在大會中讚美你的話是從你而來的； 我要在敬畏耶和華的人面前還我的願。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謙卑的人必吃得飽足； 尋求耶和華的人必讚美他。 願你們的心永遠活着！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地的四極都要想念耶和華，並且歸順他； 列國的萬族都要在你面前敬拜。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因為國權是耶和華的； 他是管理萬國的。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地上一切豐肥的人必吃喝而敬拜； 凡下到塵土中－不能存活自己性命的人 －都要在他面前下拜。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他必有後裔事奉他； 主所行的事必傳與後代。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他們必來把他的公義傳給將要生的民， 言明這事是他所行的。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大衛的詩。</w:t>
      </w:r>
    </w:p>
    <w:p>
      <w:pPr>
        <w:pStyle w:val="Heading2"/>
      </w:pPr>
      <w:r>
        <w:rPr>
          <w:lang w:val="zh_TW" w:bidi="zh_TW"/>
        </w:rPr>
        <w:t>詩篇 23:1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耶和華是我的牧者， 我必不致缺乏。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他使我躺臥在青草地上， 領我在可安歇的水邊。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他使我的靈魂甦醒， 為自己的名引導我走義路。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我雖然行過死蔭的幽谷， 也不怕遭害， 因為你與我同在； 你的杖，你的竿，都安慰我。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在我敵人面前，你為我擺設筵席； 你用油膏了我的頭，使我的福杯滿溢。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我一生一世必有恩惠慈愛隨着我； 我且要住在耶和華的殿中，直到永遠。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大衛的詩。</w:t>
      </w:r>
    </w:p>
    <w:p>
      <w:pPr>
        <w:pStyle w:val="Heading2"/>
      </w:pPr>
      <w:r>
        <w:rPr>
          <w:lang w:val="zh_TW" w:bidi="zh_TW"/>
        </w:rPr>
        <w:t>詩篇 24:1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地和其中所充滿的， 世界和住在其間的，都屬耶和華。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他把地建立在海上， 安定在大水之上。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誰能登耶和華的山？ 誰能站在他的聖所？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就是手潔心清，不向虛妄， 起誓不懷詭詐的人。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他必蒙耶和華賜福， 又蒙救他的上帝使他成義。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這是尋求耶和華的族類， 是尋求你面的雅各。 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眾城門哪，你們要抬起頭來！ 永久的門戶，你們要被舉起！ 那榮耀的王將要進來！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榮耀的王是誰呢？ 就是有力有能的耶和華， 在戰場上有能的耶和華！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眾城門哪，你們要抬起頭來！ 永久的門戶，你們要把頭抬起！ 那榮耀的王將要進來！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榮耀的王是誰呢？ 萬軍之耶和華， 他是榮耀的王！（細拉）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大衛的詩。</w:t>
      </w:r>
    </w:p>
    <w:p>
      <w:pPr>
        <w:pStyle w:val="Heading2"/>
      </w:pPr>
      <w:r>
        <w:rPr>
          <w:lang w:val="zh_TW" w:bidi="zh_TW"/>
        </w:rPr>
        <w:t>詩篇 25:1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耶和華啊，我的心仰望你。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我的上帝啊，我素來倚靠你； 求你不要叫我羞愧， 不要叫我的仇敵向我誇勝。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凡等候你的必不羞愧； 惟有那無故行奸詐的必要羞愧。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耶和華啊，求你將你的道指示我， 將你的路教訓我！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求你以你的真理引導我，教訓我， 因為你是救我的上帝。 我終日等候你。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耶和華啊，求你記念你的憐憫和慈愛， 因為這是亙古以來所常有的。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求你不要記念我幼年的罪愆和我的過犯； 耶和華啊，求你因你的恩惠，按你的慈愛記念我。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耶和華是良善正直的， 所以他必指示罪人走正路。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他必按公平引領謙卑人， 將他的道教訓他們。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凡遵守他的約和他法度的人， 耶和華都以慈愛誠實待他。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耶和華啊，求你因你的名赦免我的罪， 因為我的罪重大。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誰敬畏耶和華， 耶和華必指示他當選擇的道路。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他必安然居住； 他的後裔必承受地土。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耶和華與敬畏他的人親密； 他必將自己的約指示他們。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我的眼目時常仰望耶和華， 因為他必將我的腳從網裏拉出來。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求你轉向我，憐恤我， 因為我是孤獨困苦。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我心裏的愁苦甚多， 求你救我脫離我的禍患。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求你看顧我的困苦，我的艱難， 赦免我一切的罪。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求你察看我的仇敵， 因為他們人多，並且痛痛地恨我。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求你保護我的性命，搭救我， 使我不致羞愧，因為我投靠你。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願純全、正直保守我， 因為我等候你。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上帝啊，求你救贖以色列脫離他一切的愁苦。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大衛的詩。</w:t>
      </w:r>
    </w:p>
    <w:p>
      <w:pPr>
        <w:pStyle w:val="Heading2"/>
      </w:pPr>
      <w:r>
        <w:rPr>
          <w:lang w:val="zh_TW" w:bidi="zh_TW"/>
        </w:rPr>
        <w:t>詩篇 26:1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耶和華啊，求你為我伸冤， 因我向來行事純全； 我又倚靠耶和華，並不搖動。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耶和華啊，求你察看我，試驗我， 熬煉我的肺腑心腸。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因為你的慈愛常在我眼前， 我也按你的真理而行。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我沒有和虛謊人同坐， 也不與瞞哄人的同群。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我恨惡惡人的會， 必不與惡人同坐。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耶和華啊，我要洗手表明無辜， 才環繞你的祭壇；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我好發稱謝的聲音， 也要述說你一切奇妙的作為。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耶和華啊，我喜愛你所住的殿 和你顯榮耀的居所。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不要把我的靈魂和罪人一同除掉； 不要把我的性命和流人血的一同除掉。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他們的手中有奸惡， 右手滿有賄賂。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至於我，卻要行事純全； 求你救贖我，憐恤我！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我的腳站在平坦地方； 在眾會中我要稱頌耶和華！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大衛的詩。</w:t>
      </w:r>
    </w:p>
    <w:p>
      <w:pPr>
        <w:pStyle w:val="Heading2"/>
      </w:pPr>
      <w:r>
        <w:rPr>
          <w:lang w:val="zh_TW" w:bidi="zh_TW"/>
        </w:rPr>
        <w:t>詩篇 27:1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耶和華是我的亮光，是我的拯救， 我還怕誰呢？ 耶和華是我性命的保障， 我還懼誰呢？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那作惡的就是我的仇敵， 前來吃我肉的時候就絆跌仆倒。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雖有軍兵安營攻擊我，我的心也不害怕； 雖然興起刀兵攻擊我，我必仍舊安穩。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有一件事，我曾求耶和華，我仍要尋求： 就是一生一世住在耶和華的殿中， 瞻仰他的榮美，在他的殿裏求問。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因為我遭遇患難，他必暗暗地保守我； 在他亭子裏，把我藏在他帳幕的隱密處， 將我高舉在磐石上。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現在我得以昂首，高過四面的仇敵。 我要在他的帳幕裏歡然獻祭； 我要唱詩歌頌耶和華。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耶和華啊，我用聲音呼籲的時候，求你垂聽； 並求你憐恤我，應允我。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你說：你們當尋求我的面。 那時我心向你說：耶和華啊， 你的面我正要尋求。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不要向我掩面。 不要發怒趕逐僕人， 你向來是幫助我的。 救我的上帝啊，不要丟掉我， 也不要離棄我。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我父母離棄我， 耶和華必收留我。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耶和華啊，求你將你的道指教我， 因我仇敵的緣故引導我走平坦的路。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求你不要把我交給敵人，遂其所願； 因為妄作見證的和口吐凶言的，起來攻擊我。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我若不信在活人之地得見耶和華的恩惠， 就早已喪膽了。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要等候耶和華！ 當壯膽，堅固你的心！ 我再說，要等候耶和華！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大衛的詩。</w:t>
      </w:r>
    </w:p>
    <w:p>
      <w:pPr>
        <w:pStyle w:val="Heading2"/>
      </w:pPr>
      <w:r>
        <w:rPr>
          <w:lang w:val="zh_TW" w:bidi="zh_TW"/>
        </w:rPr>
        <w:t>詩篇 28:1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耶和華啊，我要求告你！ 我的磐石啊，不要向我緘默！ 倘若你向我閉口， 我就如將死的人一樣。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我呼求你，向你至聖所舉手的時候， 求你垂聽我懇求的聲音！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不要把我和惡人並作孽的一同除掉； 他們與鄰舍說和平話，心裏卻是奸惡。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願你按着他們所做的， 並他們所行的惡事待他們。 願你照着他們手所做的待他們， 將他們所應得的報應加給他們。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他們既然不留心耶和華所行的和他手所做的， 他就必毀壞他們，不建立他們。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耶和華是應當稱頌的， 因為他聽了我懇求的聲音。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耶和華是我的力量，是我的盾牌； 我心裏倚靠他就得幫助。 所以我心中歡樂， 我必用詩歌頌讚他。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耶和華是他百姓的力量， 又是他受膏者得救的保障。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求你拯救你的百姓，賜福給你的產業， 牧養他們，扶持他們，直到永遠。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大衛的詩。</w:t>
      </w:r>
    </w:p>
    <w:p>
      <w:pPr>
        <w:pStyle w:val="Heading2"/>
      </w:pPr>
      <w:r>
        <w:rPr>
          <w:lang w:val="zh_TW" w:bidi="zh_TW"/>
        </w:rPr>
        <w:t>詩篇 29:1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上帝的眾子啊，你們要將榮耀、能力歸給耶和華， 歸給耶和華！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要將耶和華的名所當得的榮耀歸給他， 以聖潔的妝飾敬拜耶和華。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耶和華的聲音發在水上； 榮耀的上帝打雷， 耶和華打雷在大水之上。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耶和華的聲音大有能力； 耶和華的聲音滿有威嚴。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耶和華的聲音震破香柏樹； 耶和華震碎黎巴嫩的香柏樹。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他也使之跳躍如牛犢， 使黎巴嫩和西連跳躍如野牛犢。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耶和華的聲音使火焰分岔。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耶和華的聲音震動曠野； 耶和華震動加低斯的曠野。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耶和華的聲音驚動母鹿落胎， 樹木也脫落淨光。 凡在他殿中的，都稱說他的榮耀。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洪水泛濫之時，耶和華坐着為王； 耶和華坐着為王，直到永遠。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耶和華必賜力量給他的百姓； 耶和華必賜平安的福給他的百姓。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大衛在獻殿的時候，作這詩歌。</w:t>
      </w:r>
    </w:p>
    <w:p>
      <w:pPr>
        <w:pStyle w:val="Heading2"/>
      </w:pPr>
      <w:r>
        <w:rPr>
          <w:lang w:val="zh_TW" w:bidi="zh_TW"/>
        </w:rPr>
        <w:t>詩篇 30:1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耶和華啊，我要尊崇你， 因為你曾提拔我，不叫仇敵向我誇耀。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耶和華－我的上帝啊， 我曾呼求你，你醫治了我。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耶和華啊，你曾把我的靈魂從陰間救上來， 使我存活，不至於下坑。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耶和華的聖民哪，你們要歌頌他， 稱讚他可記念的聖名。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因為，他的怒氣不過是轉眼之間； 他的恩典乃是一生之久。 一宿雖然有哭泣， 早晨便必歡呼。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至於我，我凡事平順，便說： 我永不動搖。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耶和華啊，你曾施恩，叫我的江山穩固； 你掩了面，我就驚惶。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耶和華啊，我曾求告你； 我向耶和華懇求，說：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我被害流血，下到坑中，有甚麼益處呢？ 塵土豈能稱讚你，傳說你的誠實嗎？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耶和華啊，求你應允我，憐恤我！ 耶和華啊，求你幫助我！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你已將我的哀哭變為跳舞， 將我的麻衣脫去，給我披上喜樂，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好叫我的靈歌頌你，並不住聲。 耶和華－我的上帝啊，我要稱謝你，直到永遠！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大衛的詩，交與伶長。</w:t>
      </w:r>
    </w:p>
    <w:p>
      <w:pPr>
        <w:pStyle w:val="Heading2"/>
      </w:pPr>
      <w:r>
        <w:rPr>
          <w:lang w:val="zh_TW" w:bidi="zh_TW"/>
        </w:rPr>
        <w:t>詩篇 31:1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耶和華啊，我投靠你； 求你使我永不羞愧； 憑你的公義搭救我！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求你側耳而聽， 快快救我！ 作我堅固的磐石， 拯救我的保障！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因為你是我的巖石，我的山寨； 所以，求你為你名的緣故引導我，指點我。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求你救我脫離人為我暗設的網羅， 因為你是我的保障。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我將我的靈魂交在你手裏； 耶和華誠實的上帝啊，你救贖了我。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我恨惡那信奉虛無之神的人； 我卻倚靠耶和華。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我要為你的慈愛高興歡喜； 因為你見過我的困苦，知道我心中的艱難。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你未曾把我交在仇敵手裏； 你使我的腳站在寬闊之處。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耶和華啊，求你憐恤我， 因為我在急難之中； 我的眼睛因憂愁而乾癟， 連我的身心也不安舒。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我的生命為愁苦所消耗； 我的年歲為歎息所曠廢。 我的力量因我的罪孽衰敗； 我的骨頭也枯乾。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我因一切敵人成了羞辱， 在我的鄰舍跟前更甚； 那認識我的都懼怕我， 在外頭看見我的都躲避我。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我被人忘記，如同死人，無人記念； 我好像破碎的器皿。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我聽見了許多人的讒謗， 四圍都是驚嚇； 他們一同商議攻擊我的時候， 就圖謀要害我的性命。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耶和華啊，我仍舊倚靠你； 我說：你是我的上帝。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我終身的事在你手中； 求你救我脫離仇敵的手和那些逼迫我的人。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求你使你的臉光照僕人， 憑你的慈愛拯救我。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耶和華啊，求你叫我不致羞愧， 因為我曾呼籲你； 求你使惡人羞愧， 使他們在陰間緘默無聲。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那撒謊的人逞驕傲輕慢， 出狂妄的話攻擊義人； 願他的嘴啞而無言。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敬畏你、投靠你的人，你為他們所積存的， 在世人面前所施行的恩惠是何等大呢！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你必把他們藏在你面前的隱密處， 免得遇見人的計謀； 你必暗暗地保守他們在亭子裏， 免受口舌的爭鬧。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耶和華是應當稱頌的， 因為他在堅固城裏向我施展奇妙的慈愛。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至於我，我曾急促地說： 我從你眼前被隔絕。 然而，我呼求你的時候， 你仍聽我懇求的聲音。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耶和華的聖民哪，你們都要愛他！ 耶和華保護誠實人， 足足報應行事驕傲的人。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凡仰望耶和華的人， 你們都要壯膽，堅固你們的心！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大衛的訓誨詩。</w:t>
      </w:r>
    </w:p>
    <w:p>
      <w:pPr>
        <w:pStyle w:val="Heading2"/>
      </w:pPr>
      <w:r>
        <w:rPr>
          <w:lang w:val="zh_TW" w:bidi="zh_TW"/>
        </w:rPr>
        <w:t>詩篇 32:1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得赦免其過、遮蓋其罪的， 這人是有福的！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凡心裏沒有詭詐、耶和華不算為有罪的， 這人是有福的！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我閉口不認罪的時候， 因終日唉哼而骨頭枯乾。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黑夜白日，你的手在我身上沉重； 我的精液耗盡，如同夏天的乾旱。（細拉）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我向你陳明我的罪， 不隱瞞我的惡。 我說：我要向耶和華承認我的過犯， 你就赦免我的罪惡。（細拉）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為此，凡虔誠人都當趁你可尋找的時候禱告你； 大水泛溢的時候，必不能到他那裏。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你是我藏身之處； 你必保佑我脫離苦難， 以得救的樂歌四面環繞我。（細拉）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我要教導你，指示你當行的路； 我要定睛在你身上勸戒你。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你不可像那無知的騾馬， 必用嚼環轡頭勒住牠； 不然，就不能馴服。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惡人必多受苦楚； 惟獨倚靠耶和華的必有慈愛四面環繞他。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你們義人應當靠耶和華歡喜快樂； 你們心裏正直的人都當歡呼。</w:t>
      </w:r>
    </w:p>
    <w:p>
      <w:pPr>
        <w:pStyle w:val="Heading2"/>
      </w:pPr>
      <w:r>
        <w:rPr>
          <w:lang w:val="zh_TW" w:bidi="zh_TW"/>
        </w:rPr>
        <w:t>詩篇 33:1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義人哪，你們應當靠耶和華歡樂； 正直人的讚美是合宜的。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你們應當彈琴稱謝耶和華， 用十弦瑟歌頌他。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應當向他唱新歌， 彈得巧妙，聲音洪亮。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因為耶和華的言語正直； 凡他所做的盡都誠實。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他喜愛仁義公平； 遍地滿了耶和華的慈愛。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諸天藉耶和華的命而造； 萬象藉他口中的氣而成。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他聚集海水如壘， 收藏深洋在庫房。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願全地都敬畏耶和華！ 願世上的居民都懼怕他！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因為他說有，就有， 命立，就立。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耶和華使列國的籌算歸於無有， 使眾民的思念無有功效。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耶和華的籌算永遠立定； 他心中的思念萬代常存。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以耶和華為上帝的，那國是有福的！ 他所揀選為自己產業的，那民是有福的！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耶和華從天上觀看； 他看見一切的世人。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從他的居所往外察看地上一切的居民－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他是那造成他們眾人心的， 留意他們一切作為的。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君王不能因兵多得勝； 勇士不能因力大得救。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靠馬得救是枉然的； 馬也不能因力大救人。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耶和華的眼目看顧敬畏他的人 和仰望他慈愛的人，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要救他們的命脫離死亡， 並使他們在饑荒中存活。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我們的心向來等候耶和華； 他是我們的幫助，我們的盾牌。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我們的心必靠他歡喜， 因為我們向來倚靠他的聖名。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耶和華啊，求你照着我們所仰望你的， 向我們施行慈愛！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大衛在亞比米勒面前裝瘋，被他趕出去，就作這詩。</w:t>
      </w:r>
    </w:p>
    <w:p>
      <w:pPr>
        <w:pStyle w:val="Heading2"/>
      </w:pPr>
      <w:r>
        <w:rPr>
          <w:lang w:val="zh_TW" w:bidi="zh_TW"/>
        </w:rPr>
        <w:t>詩篇 34:1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我要時時稱頌耶和華； 讚美他的話必常在我口中。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我的心必因耶和華誇耀； 謙卑人聽見就要喜樂。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你們和我當稱耶和華為大， 一同高舉他的名。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我曾尋求耶和華，他就應允我， 救我脫離了一切的恐懼。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凡仰望他的，便有光榮； 他們的臉必不蒙羞。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我這困苦人呼求，耶和華便垂聽， 救我脫離一切患難。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耶和華的使者在敬畏他的人四圍安營， 搭救他們。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你們要嘗嘗主恩的滋味，便知道他是美善； 投靠他的人有福了！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耶和華的聖民哪，你們當敬畏他， 因敬畏他的一無所缺。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少壯獅子還缺食忍餓， 但尋求耶和華的甚麼好處都不缺。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眾弟子啊，你們當來聽我的話！ 我要將敬畏耶和華的道教訓你們。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有何人喜好存活， 愛慕長壽，得享美福，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就要禁止舌頭不出惡言， 嘴唇不說詭詐的話。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要離惡行善， 尋求和睦，一心追趕。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耶和華的眼目看顧義人； 他的耳朵聽他們的呼求。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耶和華向行惡的人變臉， 要從世上除滅他們的名號。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義人呼求，耶和華聽見了， 便救他們脫離一切患難。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耶和華靠近傷心的人， 拯救靈性痛悔的人。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義人多有苦難， 但耶和華救他脫離這一切，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又保全他一身的骨頭， 連一根也不折斷。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惡必害死惡人； 恨惡義人的，必被定罪。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耶和華救贖他僕人的靈魂； 凡投靠他的，必不致定罪。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大衛的詩。</w:t>
      </w:r>
    </w:p>
    <w:p>
      <w:pPr>
        <w:pStyle w:val="Heading2"/>
      </w:pPr>
      <w:r>
        <w:rPr>
          <w:lang w:val="zh_TW" w:bidi="zh_TW"/>
        </w:rPr>
        <w:t>詩篇 35:1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耶和華啊，與我相爭的，求你與他們相爭！ 與我相戰的，求你與他們相戰！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拿着大小的盾牌， 起來幫助我。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抽出槍來，擋住那追趕我的； 求你對我的靈魂說：我是拯救你的。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願那尋索我命的，蒙羞受辱！ 願那謀害我的，退後羞愧！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願他們像風前的糠， 有耶和華的使者趕逐他們。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願他們的道路又暗又滑， 有耶和華的使者追趕他們。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因他們無故地為我暗設網羅， 無故地挖坑，要害我的性命。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願災禍忽然臨到他身上！ 願他暗設的網纏住自己！ 願他落在其中遭災禍！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我的心必靠耶和華快樂， 靠他的救恩高興。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我的骨頭都要說： 耶和華啊，誰能像你 救護困苦人脫離那比他強壯的， 救護困苦窮乏人脫離那搶奪他的？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凶惡的見證人起來， 盤問我所不知道的事。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他們向我以惡報善， 使我的靈魂孤苦。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至於我，當他們有病的時候， 我便穿麻衣，禁食，刻苦己心； 我所求的都歸到自己的懷中。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我這樣行，好像他是我的朋友，我的弟兄； 我屈身悲哀，如同人為母親哀痛。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我在患難中，他們卻歡喜，大家聚集。 我所不認識的那些下流人聚集攻擊我； 他們不住地把我撕裂。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他們如同席上好嬉笑的狂妄人向我咬牙。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主啊，你看着不理要到幾時呢？ 求你救我的靈魂脫離他們的殘害！ 救我的生命脫離少壯獅子！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我在大會中要稱謝你， 在眾民中要讚美你。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求你不容那無理與我為仇的向我誇耀！ 不容那無故恨我的向我擠眼！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因為他們不說和平話， 倒想出詭詐的言語害地上的安靜人。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他們大大張口攻擊我，說： 阿哈，阿哈，我們的眼已經看見了！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耶和華啊，你已經看見了，求你不要閉口！ 主啊，求你不要遠離我！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我的上帝我的主啊，求你奮興醒起， 判清我的事，伸明我的冤！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耶和華－我的上帝啊，求你按你的公義判斷我， 不容他們向我誇耀！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不容他們心裏說：阿哈，遂我們的心願了！ 不容他們說：我們已經把他吞了！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願那喜歡我遭難的一同抱愧蒙羞！ 願那向我妄自尊大的披慚愧，蒙羞辱！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願那喜悅我冤屈得伸的歡呼快樂； 願他們常說：當尊耶和華為大！ 耶和華喜悅他的僕人平安。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我的舌頭要終日論說你的公義， 時常讚美你。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耶和華的僕人大衛的詩，交與伶長。</w:t>
      </w:r>
    </w:p>
    <w:p>
      <w:pPr>
        <w:pStyle w:val="Heading2"/>
      </w:pPr>
      <w:r>
        <w:rPr>
          <w:lang w:val="zh_TW" w:bidi="zh_TW"/>
        </w:rPr>
        <w:t>詩篇 36:1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惡人的罪過在他心裏說： 我眼中不怕上帝！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他自誇自媚， 以為他的罪孽終不顯露，不被恨惡。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他口中的言語盡是罪孽詭詐； 他與智慧善行已經斷絕。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他在床上圖謀罪孽， 定意行不善的道，不憎惡惡事。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耶和華啊，你的慈愛上及諸天； 你的信實達到穹蒼。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你的公義好像高山； 你的判斷如同深淵。 耶和華啊，人民、牲畜，你都救護。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上帝啊，你的慈愛何其寶貴！ 世人投靠在你翅膀的蔭下。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他們必因你殿裏的肥甘得以飽足； 你也必叫他們喝你樂河的水。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因為，在你那裏有生命的源頭； 在你的光中，我們必得見光。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願你常施慈愛給認識你的人， 常以公義待心裏正直的人。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不容驕傲人的腳踐踏我； 不容凶惡人的手趕逐我。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在那裏，作孽的人已經仆倒； 他們被推倒，不能再起來。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大衛的詩。</w:t>
      </w:r>
    </w:p>
    <w:p>
      <w:pPr>
        <w:pStyle w:val="Heading2"/>
      </w:pPr>
      <w:r>
        <w:rPr>
          <w:lang w:val="zh_TW" w:bidi="zh_TW"/>
        </w:rPr>
        <w:t>詩篇 37:1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不要為作惡的心懷不平， 也不要向那行不義的生出嫉妒。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因為他們如草快被割下， 又如青菜快要枯乾。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你當倚靠耶和華而行善， 住在地上，以他的信實為糧；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又要以耶和華為樂， 他就將你心裏所求的賜給你。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當將你的事交託耶和華， 並倚靠他，他就必成全。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他要使你的公義如光發出， 使你的公平明如正午。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你當默然倚靠耶和華，耐性等候他； 不要因那道路通達的和那惡謀成就的心懷不平。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當止住怒氣，離棄忿怒； 不要心懷不平，以致作惡。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因為作惡的必被剪除； 惟有等候耶和華的必承受地土。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還有片時，惡人要歸於無有； 你就是細察他的住處也要歸於無有。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但謙卑人必承受地土， 以豐盛的平安為樂。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惡人設謀害義人， 又向他咬牙。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主要笑他， 因見他受罰的日子將要來到。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惡人已經弓上弦，刀出鞘， 要打倒困苦窮乏的人， 要殺害行動正直的人。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他們的刀必刺入自己的心； 他們的弓必被折斷。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一個義人所有的雖少， 強過許多惡人的富餘。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因為惡人的膀臂必被折斷； 但耶和華是扶持義人。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耶和華知道完全人的日子； 他們的產業要存到永遠。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他們在急難的時候不致羞愧， 在饑荒的日子必得飽足。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惡人卻要滅亡。 耶和華的仇敵要像羊羔的脂油； 他們要消滅，要如煙消滅。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惡人借貸而不償還； 義人卻恩待人，並且施捨。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蒙耶和華賜福的必承受地土； 被他咒詛的必被剪除。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義人的腳步被耶和華立定； 他的道路，耶和華也喜愛。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他雖失腳也不致全身仆倒， 因為耶和華用手攙扶他。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我從前年幼，現在年老， 卻未見過義人被棄， 也未見過他的後裔討飯。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他終日恩待人，借給人； 他的後裔也蒙福！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你當離惡行善， 就可永遠安居。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因為，耶和華喜愛公平， 不撇棄他的聖民； 他們永蒙保佑， 但惡人的後裔必被剪除。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義人必承受地土， 永居其上。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義人的口談論智慧； 他的舌頭講說公平。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上帝的律法在他心裏； 他的腳總不滑跌。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惡人窺探義人， 想要殺他。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耶和華必不撇他在惡人手中； 當審判的時候，也不定他的罪。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你當等候耶和華，遵守他的道， 他就抬舉你，使你承受地土； 惡人被剪除的時候，你必看見。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我見過惡人大有勢力， 好像一棵青翠樹在本土生發。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有人從那裏經過，不料，他沒有了； 我也尋找他，卻尋不着。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你要細察那完全人，觀看那正直人， 因為和平人有好結局。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至於犯法的人，必一同滅絕； 惡人終必剪除。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但義人得救是由於耶和華； 他在患難時作他們的營寨。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耶和華幫助他們，解救他們； 他解救他們脫離惡人，把他們救出來， 因為他們投靠他。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大衛的紀念詩。</w:t>
      </w:r>
    </w:p>
    <w:p>
      <w:pPr>
        <w:pStyle w:val="Heading2"/>
      </w:pPr>
      <w:r>
        <w:rPr>
          <w:lang w:val="zh_TW" w:bidi="zh_TW"/>
        </w:rPr>
        <w:t>詩篇 38:1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耶和華啊，求你不要在怒中責備我， 不要在烈怒中懲罰我！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因為，你的箭射入我身； 你的手壓住我。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因你的惱怒，我的肉無一完全； 因我的罪過，我的骨頭也不安寧。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我的罪孽高過我的頭， 如同重擔叫我擔當不起。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因我的愚昧， 我的傷發臭流膿。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我疼痛，大大拳曲， 終日哀痛。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我滿腰是火； 我的肉無一完全。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我被壓傷，身體疲倦； 因心裏不安，我就唉哼。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主啊，我的心願都在你面前； 我的歎息不向你隱瞞。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我心跳動，我力衰微， 連我眼中的光也沒有了。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我的良朋密友因我的災病都躲在旁邊站着； 我的親戚本家也遠遠地站立。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那尋索我命的設下網羅； 那想要害我的口出惡言， 終日思想詭計。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但我如聾子不聽， 像啞巴不開口。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我如不聽見的人， 口中沒有回話。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耶和華啊，我仰望你！ 主－我的上帝啊，你必應允我！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我曾說：恐怕他們向我誇耀； 我失腳的時候，他們向我誇大。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我幾乎跌倒； 我的痛苦常在我面前。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我要承認我的罪孽； 我要因我的罪憂愁。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但我的仇敵又活潑又強壯， 無理恨我的增多了。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以惡報善的與我作對， 因我是追求良善。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耶和華啊，求你不要撇棄我！ 我的上帝啊，求你不要遠離我！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拯救我的主啊，求你快快幫助我！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大衛的詩，交與伶長耶杜頓。</w:t>
      </w:r>
    </w:p>
    <w:p>
      <w:pPr>
        <w:pStyle w:val="Heading2"/>
      </w:pPr>
      <w:r>
        <w:rPr>
          <w:lang w:val="zh_TW" w:bidi="zh_TW"/>
        </w:rPr>
        <w:t>詩篇 39:1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我曾說：我要謹慎我的言行， 免得我舌頭犯罪； 惡人在我面前的時候， 我要用嚼環勒住我的口。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我默然無聲，連好話也不出口； 我的愁苦就發動了，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我的心在我裏面發熱。 我默想的時候，火就燒起， 我便用舌頭說話。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耶和華啊，求你叫我曉得我身之終！ 我的壽數幾何？ 叫我知道我的生命不長！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你使我的年日窄如手掌； 我一生的年數，在你面前如同無有。 各人最穩妥的時候，真是全然虛幻。（細拉）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世人行動實係幻影。 他們忙亂，真是枉然； 積蓄財寶，不知將來有誰收取。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主啊，如今我等甚麼呢？ 我的指望在乎你！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求你救我脫離一切的過犯， 不要使我受愚頑人的羞辱。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因我所遭遇的是出於你， 我就默然不語。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求你把你的責罰從我身上免去； 因你手的責打，我便消滅。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你因人的罪惡懲罰他的時候， 叫他的笑容消滅，如衣被蟲所咬。 世人真是虛幻！（細拉）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耶和華啊，求你聽我的禱告， 留心聽我的呼求！ 我流淚，求你不要靜默無聲！ 因為我在你面前是客旅， 是寄居的，像我列祖一般。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求你寬容我， 使我在去而不返之先可以力量復原。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大衛的詩，交與伶長。</w:t>
      </w:r>
    </w:p>
    <w:p>
      <w:pPr>
        <w:pStyle w:val="Heading2"/>
      </w:pPr>
      <w:r>
        <w:rPr>
          <w:lang w:val="zh_TW" w:bidi="zh_TW"/>
        </w:rPr>
        <w:t>詩篇 40:1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我曾耐性等候耶和華； 他垂聽我的呼求。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他從禍坑裏， 從淤泥中，把我拉上來， 使我的腳立在磐石上， 使我腳步穩當。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他使我口唱新歌， 就是讚美我們上帝的話。 許多人必看見而懼怕， 並要倚靠耶和華。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那倚靠耶和華、 不理會狂傲和偏向虛假之輩的， 這人便為有福！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耶和華－我的上帝啊，你所行的奇事， 並你向我們所懷的意念甚多，不能向你陳明； 若要陳明，其事不可勝數。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祭物和禮物，你不喜悅； 你已經開通我的耳朵。 燔祭和贖罪祭非你所要。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那時我說：看哪，我來了！ 我的事在經卷上已經記載了。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我的上帝啊，我樂意照你的旨意行； 你的律法在我心裏。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我在大會中宣傳公義的佳音； 我必不止住我的嘴唇。 耶和華啊，這是你所知道的。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我未曾把你的公義藏在心裏； 我已陳明你的信實和你的救恩； 我在大會中未曾隱瞞你的慈愛和誠實。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耶和華啊，求你不要向我止住你的慈悲！ 願你的慈愛和誠實常常保佑我！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因有無數的禍患圍困我， 我的罪孽追上了我，使我不能昂首； 這罪孽比我的頭髮還多， 我就心寒膽戰。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耶和華啊，求你開恩搭救我！ 耶和華啊，求你速速幫助我！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願那些尋找我、要滅我命的，一同抱愧蒙羞！ 願那些喜悅我受害的，退後受辱！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願那些對我說阿哈、阿哈的， 因羞愧而敗亡！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願一切尋求你的，因你高興歡喜！ 願那些喜愛你救恩的，常說：當尊耶和華為大！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但我是困苦窮乏的，主仍顧念我； 你是幫助我的，搭救我的。 上帝啊，求你不要耽延！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大衛的詩，交與伶長。</w:t>
      </w:r>
    </w:p>
    <w:p>
      <w:pPr>
        <w:pStyle w:val="Heading2"/>
      </w:pPr>
      <w:r>
        <w:rPr>
          <w:lang w:val="zh_TW" w:bidi="zh_TW"/>
        </w:rPr>
        <w:t>詩篇 41:1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眷顧貧窮的有福了！ 他遭難的日子，耶和華必搭救他。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耶和華必保全他，使他存活； 他必在地上享福。 求你不要把他交給仇敵，遂其所願。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他病重在榻，耶和華必扶持他； 他在病中，你必給他鋪床。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我曾說：耶和華啊，求你憐恤我，醫治我！ 因為我得罪了你。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我的仇敵用惡言議論我說： 他幾時死，他的名才滅亡呢？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他來看我就說假話； 他心存奸惡，走到外邊才說出來。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一切恨我的，都交頭接耳地議論我； 他們設計要害我。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他們說：有怪病貼在他身上； 他已躺臥，必不能再起來。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連我知己的朋友， 我所倚靠、吃過我飯的也用腳踢我。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耶和華啊，求你憐恤我， 使我起來，好報復他們！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因我的仇敵不得向我誇勝， 我從此便知道你喜愛我。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你因我純正就扶持我， 使我永遠站在你的面前。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耶和華－以色列的上帝是應當稱頌的， 從亙古直到永遠。阿們！阿們！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可拉後裔的訓誨詩，交與伶長。</w:t>
      </w:r>
    </w:p>
    <w:p>
      <w:pPr>
        <w:pStyle w:val="Heading2"/>
      </w:pPr>
      <w:r>
        <w:rPr>
          <w:lang w:val="zh_TW" w:bidi="zh_TW"/>
        </w:rPr>
        <w:t>詩篇 42:1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上帝啊，我的心切慕你， 如鹿切慕溪水。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我的心渴想上帝，就是永生上帝； 我幾時得朝見上帝呢？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我晝夜以眼淚當飲食； 人不住地對我說：你的上帝在哪裏呢？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我從前與眾人同往， 用歡呼稱讚的聲音 領他們到上帝的殿裏，大家守節。 我追想這些事， 我的心極其悲傷。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我的心哪，你為何憂悶？ 為何在我裏面煩躁？ 應當仰望上帝，因他笑臉幫助我； 我還要稱讚他。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我的上帝啊，我的心在我裏面憂悶， 所以我從約旦地， 從黑門嶺，從米薩山記念你。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你的瀑布發聲，深淵就與深淵響應； 你的波浪洪濤漫過我身。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白晝，耶和華必向我施慈愛； 黑夜，我要歌頌禱告賜我生命的上帝。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我要對上帝－我的磐石說： 你為何忘記我呢？ 我為何因仇敵的欺壓時常哀痛呢？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我的敵人辱罵我， 好像打碎我的骨頭， 不住地對我說： 你的上帝在哪裏呢？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我的心哪，你為何憂悶？ 為何在我裏面煩躁？ 應當仰望上帝，因我還要稱讚他。 他是我臉上的光榮，是我的上帝。</w:t>
      </w:r>
    </w:p>
    <w:p>
      <w:pPr>
        <w:pStyle w:val="Heading2"/>
      </w:pPr>
      <w:r>
        <w:rPr>
          <w:lang w:val="zh_TW" w:bidi="zh_TW"/>
        </w:rPr>
        <w:t>詩篇 43:1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上帝啊，求你伸我的冤， 向不虔誠的國為我辨屈； 求你救我脫離詭詐不義的人。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因為你是賜我力量的上帝，為何丟棄我呢？ 我為何因仇敵的欺壓時常哀痛呢？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求你發出你的亮光和真實，好引導我， 帶我到你的聖山，到你的居所！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我就走到上帝的祭壇， 到我最喜樂的上帝那裏。 上帝啊，我的上帝， 我要彈琴稱讚你！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我的心哪，你為何憂悶？ 為何在我裏面煩躁？ 應當仰望上帝，因我還要稱讚他。 他是我臉上的光榮，是我的上帝。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可拉後裔的訓誨詩，交與伶長。</w:t>
      </w:r>
    </w:p>
    <w:p>
      <w:pPr>
        <w:pStyle w:val="Heading2"/>
      </w:pPr>
      <w:r>
        <w:rPr>
          <w:lang w:val="zh_TW" w:bidi="zh_TW"/>
        </w:rPr>
        <w:t>詩篇 44:1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上帝啊，你在古時， 我們列祖的日子所行的事， 我們親耳聽見了； 我們的列祖也給我們述說過。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你曾用手趕出外邦人， 卻栽培了我們列祖； 你苦待列邦， 卻叫我們列祖發達。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因為他們不是靠自己的刀劍得地土， 也不是靠自己的膀臂得勝， 乃是靠你的右手、你的膀臂， 和你臉上的亮光， 因為你喜悅他們。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上帝啊，你是我的王； 求你出令使雅各得勝。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我們靠你要推倒我們的敵人， 靠你的名要踐踏那起來攻擊我們的人。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因為，我必不靠我的弓； 我的刀也不能使我得勝。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惟你救了我們脫離敵人， 使恨我們的人羞愧。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我們終日因上帝誇耀， 還要永遠稱謝你的名。（細拉）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但如今你丟棄了我們，使我們受辱， 不和我們的軍兵同去。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你使我們向敵人轉身退後； 那恨我們的人任意搶奪。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你使我們當作快要被吃的羊， 把我們分散在列邦中。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你賣了你的子民也不賺利， 所得的價值並不加添你的資財。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你使我們受鄰國的羞辱， 被四圍的人嗤笑譏刺。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你使我們在列邦中作了笑談， 使眾民向我們搖頭。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我的凌辱終日在我面前， 我臉上的羞愧將我遮蔽，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都因那辱罵毀謗人的聲音， 又因仇敵和報仇人的緣故。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這都臨到我們身上， 我們卻沒有忘記你， 也沒有違背你的約。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我們的心沒有退後； 我們的腳也沒有偏離你的路。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你在野狗之處壓傷我們， 用死蔭遮蔽我們。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倘若我們忘了上帝的名， 或向別神舉手，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上帝豈不鑒察這事嗎？ 因為他曉得人心裏的隱秘。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我們為你的緣故終日被殺； 人看我們如將宰的羊。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主啊，求你睡醒，為何儘睡呢？ 求你興起，不要永遠丟棄我們！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你為何掩面， 不顧我們所遭的苦難和所受的欺壓？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我們的性命伏於塵土； 我們的肚腹緊貼地面。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求你起來幫助我們！ 憑你的慈愛救贖我們！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可拉後裔的訓誨詩，又是愛慕歌，交與伶長。調用百合花。</w:t>
      </w:r>
    </w:p>
    <w:p>
      <w:pPr>
        <w:pStyle w:val="Heading2"/>
      </w:pPr>
      <w:r>
        <w:rPr>
          <w:lang w:val="zh_TW" w:bidi="zh_TW"/>
        </w:rPr>
        <w:t>詩篇 45:1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我心裏湧出美辭； 我論到我為王做的事， 我的舌頭是快手筆。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你比世人更美； 在你嘴裏滿有恩惠； 所以上帝賜福給你，直到永遠。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大能者啊，願你腰間佩刀， 大有榮耀和威嚴！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為真理、謙卑、公義赫然坐車前往，無不得勝； 你的右手必顯明可畏的事。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你的箭鋒快，射中王敵之心； 萬民仆倒在你以下。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上帝啊，你的寶座是永永遠遠的； 你的國權是正直的。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你喜愛公義，恨惡罪惡； 所以上帝－就是你的上帝－用喜樂油膏你， 勝過膏你的同伴。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你的衣服都有沒藥、沉香、肉桂的香氣； 象牙宮中有絲弦樂器的聲音使你歡喜。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有君王的女兒在你尊貴婦女之中； 王后佩戴俄斐金飾站在你右邊。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女子啊，你要聽，要想，要側耳而聽！ 不要記念你的民和你的父家，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王就羨慕你的美貌； 因為他是你的主，你當敬拜他。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泰爾的民必來送禮； 民中的富足人也必向你求恩。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王女在宮裏極其榮華； 她的衣服是用金線繡的。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她要穿錦繡的衣服，被引到王前； 隨從她的陪伴童女也要被帶到你面前。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她們要歡喜快樂被引導； 她們要進入王宮。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你的子孫要接續你的列祖； 你要立他們在全地作王。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我必叫你的名被萬代記念， 所以萬民要永永遠遠稱謝你。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可拉後裔的詩歌，交與伶長。調用女音。</w:t>
      </w:r>
    </w:p>
    <w:p>
      <w:pPr>
        <w:pStyle w:val="Heading2"/>
      </w:pPr>
      <w:r>
        <w:rPr>
          <w:lang w:val="zh_TW" w:bidi="zh_TW"/>
        </w:rPr>
        <w:t>詩篇 46:1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上帝是我們的避難所，是我們的力量， 是我們在患難中隨時的幫助。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所以，地雖改變， 山雖搖動到海心，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其中的水雖匉訇翻騰， 山雖因海漲而戰抖， 我們也不害怕。（細拉）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有一道河，這河的分汊使上帝的城歡喜； 這城就是至高者居住的聖所。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上帝在其中，城必不動搖； 到天一亮，上帝必幫助這城。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外邦喧嚷，列國動搖； 上帝發聲，地便鎔化。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萬軍之耶和華與我們同在； 雅各的上帝是我們的避難所！（細拉）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你們來看耶和華的作為， 看他使地怎樣荒涼。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他止息刀兵，直到地極； 他折弓、斷槍，把戰車焚燒在火中。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你們要休息，要知道我是上帝！ 我必在外邦中被尊崇，在遍地上也被尊崇。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萬軍之耶和華與我們同在； 雅各的上帝是我們的避難所！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可拉後裔的詩，交與伶長。</w:t>
      </w:r>
    </w:p>
    <w:p>
      <w:pPr>
        <w:pStyle w:val="Heading2"/>
      </w:pPr>
      <w:r>
        <w:rPr>
          <w:lang w:val="zh_TW" w:bidi="zh_TW"/>
        </w:rPr>
        <w:t>詩篇 47:1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萬民哪，你們都要拍掌！ 要用誇勝的聲音向上帝呼喊！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因為耶和華至高者是可畏的； 他是治理全地的大君王。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他叫萬民服在我們以下， 又叫列邦服在我們腳下。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他為我們選擇產業， 就是他所愛之雅各的榮耀。（細拉）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上帝上升，有喊聲相送； 耶和華上升，有角聲相送。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你們要向上帝歌頌，歌頌！ 向我們王歌頌，歌頌！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因為上帝是全地的王； 你們要用悟性歌頌。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上帝作王治理萬國； 上帝坐在他的聖寶座上。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列邦的君王聚集要作亞伯拉罕之上帝的民。 因為世界的盾牌是屬上帝的； 他為至高！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可拉後裔的詩歌。</w:t>
      </w:r>
    </w:p>
    <w:p>
      <w:pPr>
        <w:pStyle w:val="Heading2"/>
      </w:pPr>
      <w:r>
        <w:rPr>
          <w:lang w:val="zh_TW" w:bidi="zh_TW"/>
        </w:rPr>
        <w:t>詩篇 48:1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耶和華本為大！ 在我們上帝的城中， 在他的聖山上，該受大讚美。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錫安山－大君王的城， 在北面居高華美， 為全地所喜悅。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上帝在其宮中， 自顯為避難所。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看哪，眾王會合， 一同經過。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他們見了這城就驚奇喪膽， 急忙逃跑。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他們在那裏被戰兢疼痛抓住， 好像產難的婦人一樣。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上帝啊，你用東風打破他施的船隻。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我們在萬軍之耶和華的城中 －就是我們上帝的城中－所看見的， 正如我們所聽見的。 上帝必堅立這城，直到永遠。（細拉）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上帝啊，我們在你的殿中想念你的慈愛。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上帝啊，你受的讚美正與你的名相稱，直到地極！ 你的右手滿了公義。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因你的判斷，錫安山應當歡喜， 猶大的城邑應當快樂。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你們當周遊錫安， 四圍旋繞，數點城樓，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細看她的外郭， 察看她的宮殿， 為要傳說到後代。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因為這上帝永永遠遠為我們的上帝； 他必作我們引路的，直到死時。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可拉後裔的詩，交與伶長。</w:t>
      </w:r>
    </w:p>
    <w:p>
      <w:pPr>
        <w:pStyle w:val="Heading2"/>
      </w:pPr>
      <w:r>
        <w:rPr>
          <w:lang w:val="zh_TW" w:bidi="zh_TW"/>
        </w:rPr>
        <w:t>詩篇 49:1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萬民哪，你們都當聽這話！ 世上一切的居民，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無論上流下流，富足貧窮， 都當留心聽！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我口要說智慧的言語； 我心要想通達的道理。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我要側耳聽比喻， 用琴解謎語。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在患難的日子，奸惡隨我腳跟，四面環繞我， 我何必懼怕？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那些倚仗財貨自誇錢財多的人，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一個也無法贖自己的弟兄， 也不能替他將贖價給上帝，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8-9</w:t>
      </w:r>
      <w:r>
        <w:rPr>
          <w:lang w:val="zh_TW" w:bidi="zh_TW"/>
        </w:rPr>
        <w:t xml:space="preserve"> 叫他長遠活着，不見朽壞； 因為贖他生命的價值極貴， 只可永遠罷休。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他必見智慧人死， 又見愚頑人和畜類人一同滅亡， 將他們的財貨留給別人。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他們心裏思想： 他們的家室必永存， 住宅必留到萬代； 他們以自己的名稱自己的地。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但人居尊貴中不能長久， 如同死亡的畜類一樣。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他們行的這道本為自己的愚昧； 但他們以後的人還佩服他們的話語。（細拉）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他們如同羊群派定下陰間； 死亡必作他們的牧者。 到了早晨，正直人必管轄他們； 他們的美容必被陰間所滅，以致無處可存。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只是上帝必救贖我的靈魂脫離陰間的權柄， 因他必收納我。（細拉）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見人發財、家室增榮的時候， 你不要懼怕；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因為，他死的時候甚麼也不能帶去； 他的榮耀不能隨他下去。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他活着的時候，雖然自誇為有福 （你若利己，人必誇獎你）；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他仍必歸到他歷代的祖宗那裏， 永不見光。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人在尊貴中而不醒悟， 就如死亡的畜類一樣。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亞薩的詩。</w:t>
      </w:r>
    </w:p>
    <w:p>
      <w:pPr>
        <w:pStyle w:val="Heading2"/>
      </w:pPr>
      <w:r>
        <w:rPr>
          <w:lang w:val="zh_TW" w:bidi="zh_TW"/>
        </w:rPr>
        <w:t>詩篇 50:1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大能者上帝－耶和華已經發言招呼天下， 從日出之地到日落之處。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從全美的錫安中， 上帝已經發光了。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我們的上帝要來，決不閉口。 有烈火在他面前吞滅； 有暴風在他四圍大颳。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他招呼上天下地， 為要審判他的民，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說：招聚我的聖民到我這裏來， 就是那些用祭物與我立約的人。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諸天必表明他的公義， 因為上帝是施行審判的。（細拉）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我的民哪，你們當聽我的話！ 以色列啊，我要勸戒你； 我是上帝，是你的上帝！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我並不因你的祭物責備你； 你的燔祭常在我面前。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我不從你家中取公牛， 也不從你圈內取山羊；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因為，樹林中的百獸是我的， 千山上的牲畜也是我的。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山中的飛鳥，我都知道； 野地的走獸也都屬我。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我若是飢餓，我不用告訴你， 因為世界和其中所充滿的都是我的。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我豈吃公牛的肉呢？ 我豈喝山羊的血呢？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你們要以感謝為祭獻與上帝， 又要向至高者還你的願，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並要在患難之日求告我； 我必搭救你，你也要榮耀我。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但上帝對惡人說：你怎敢傳說我的律例， 口中提到我的約呢？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其實你恨惡管教， 將我的言語丟在背後。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你見了盜賊就樂意與他同夥， 又與行姦淫的人一同有分。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你口任說惡言； 你舌編造詭詐。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你坐着毀謗你的兄弟， 讒毀你親母的兒子。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你行了這些事，我還閉口不言， 你想我恰和你一樣； 其實我要責備你，將這些事擺在你眼前。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你們忘記上帝的，要思想這事， 免得我把你們撕碎，無人搭救。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凡以感謝獻上為祭的便是榮耀我； 那按正路而行的，我必使他得着我的救恩。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大衛與拔示巴同室以後，先知拿單來見他；他作這詩，交與伶長。</w:t>
      </w:r>
    </w:p>
    <w:p>
      <w:pPr>
        <w:pStyle w:val="Heading2"/>
      </w:pPr>
      <w:r>
        <w:rPr>
          <w:lang w:val="zh_TW" w:bidi="zh_TW"/>
        </w:rPr>
        <w:t>詩篇 51:1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上帝啊，求你按你的慈愛憐恤我！ 按你豐盛的慈悲塗抹我的過犯！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求你將我的罪孽洗除淨盡， 並潔除我的罪！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因為，我知道我的過犯； 我的罪常在我面前。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我向你犯罪，惟獨得罪了你； 在你眼前行了這惡， 以致你責備我的時候顯為公義， 判斷我的時候顯為清正。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我是在罪孽裏生的， 在我母親懷胎的時候就有了罪。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你所喜愛的是內裏誠實； 你在我隱密處，必使我得智慧。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求你用牛膝草潔淨我，我就乾淨； 求你洗滌我，我就比雪更白。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求你使我得聽歡喜快樂的聲音， 使你所壓傷的骨頭可以踴躍。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求你掩面不看我的罪， 塗抹我一切的罪孽。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上帝啊，求你為我造清潔的心， 使我裏面重新有正直的靈。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不要丟棄我，使我離開你的面； 不要從我收回你的聖靈。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求你使我仍得救恩之樂， 賜我樂意的靈扶持我，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我就把你的道指教有過犯的人， 罪人必歸順你。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上帝啊，你是拯救我的上帝； 求你救我脫離流人血的罪！ 我的舌頭就高聲歌唱你的公義。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主啊，求你使我嘴唇張開， 我的口便傳揚讚美你的話！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你本不喜愛祭物，若喜愛，我就獻上； 燔祭，你也不喜悅。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上帝所要的祭就是憂傷的靈； 上帝啊，憂傷痛悔的心，你必不輕看。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求你隨你的美意善待錫安， 建造耶路撒冷的城牆。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那時，你必喜愛公義的祭 和燔祭並全牲的燔祭； 那時，人必將公牛獻在你壇上。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以東人多益來告訴掃羅說：「大衛到了亞希米勒家。」那時，大衛作這訓誨詩，交與伶長。</w:t>
      </w:r>
    </w:p>
    <w:p>
      <w:pPr>
        <w:pStyle w:val="Heading2"/>
      </w:pPr>
      <w:r>
        <w:rPr>
          <w:lang w:val="zh_TW" w:bidi="zh_TW"/>
        </w:rPr>
        <w:t>詩篇 52:1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勇士啊，你為何以作惡自誇？ 上帝的慈愛是常存的。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你的舌頭邪惡詭詐， 好像剃頭刀，快利傷人。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你愛惡勝似愛善， 又愛說謊，不愛說公義。（細拉）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詭詐的舌頭啊， 你愛說一切毀滅的話！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上帝也要毀滅你，直到永遠； 他要把你拿去，從你的帳棚中抽出， 從活人之地將你拔出。（細拉）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義人要看見而懼怕， 並要笑他，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說：看哪，這就是那不以上帝為他力量的人， 只倚仗他豐富的財物，在邪惡上堅立自己。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至於我，就像上帝殿中的青橄欖樹； 我永永遠遠倚靠上帝的慈愛。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我要稱謝你，直到永遠， 因為你行了這事。 我也要在你聖民面前仰望你的名； 這名本為美好。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大衛的訓誨詩，交與伶長。調用麻哈拉。</w:t>
      </w:r>
    </w:p>
    <w:p>
      <w:pPr>
        <w:pStyle w:val="Heading2"/>
      </w:pPr>
      <w:r>
        <w:rPr>
          <w:lang w:val="zh_TW" w:bidi="zh_TW"/>
        </w:rPr>
        <w:t>詩篇 53:1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愚頑人心裏說：沒有上帝。 他們都是邪惡，行了可憎惡的罪孽； 沒有一個人行善。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上帝從天上垂看世人，要看有明白的沒有？ 有尋求他的沒有？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他們各人都退後，一同變為污穢； 並沒有行善的，連一個也沒有。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作孽的沒有知識嗎？ 他們吞吃我的百姓如同吃飯一樣，並不求告上帝。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他們在無可懼怕之處就大大害怕， 因為上帝把那安營攻擊你之人的骨頭散開了。 你使他們蒙羞，因為上帝棄絕了他們。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但願以色列的救恩從錫安而出。 上帝救回他被擄的子民那時， 雅各要快樂，以色列要歡喜。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西弗人來對掃羅說：「大衛豈不是在我們那裏藏身嗎？」那時，大衛作這訓誨詩，交與伶長。用絲弦的樂器。</w:t>
      </w:r>
    </w:p>
    <w:p>
      <w:pPr>
        <w:pStyle w:val="Heading2"/>
      </w:pPr>
      <w:r>
        <w:rPr>
          <w:lang w:val="zh_TW" w:bidi="zh_TW"/>
        </w:rPr>
        <w:t>詩篇 54:1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上帝啊，求你以你的名救我， 憑你的大能為我伸冤。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上帝啊，求你聽我的禱告， 留心聽我口中的言語。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因為，外人起來攻擊我， 強暴人尋索我的命； 他們眼中沒有上帝。（細拉）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上帝是幫助我的，是扶持我命的。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他要報應我仇敵所行的惡； 求你憑你的誠實滅絕他們。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我要把甘心祭獻給你。 耶和華啊，我要稱讚你的名；這名本為美好。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他從一切的急難中把我救出來； 我的眼睛也看見了我仇敵遭報。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大衛的訓誨詩，交與伶長。用絲弦的樂器。</w:t>
      </w:r>
    </w:p>
    <w:p>
      <w:pPr>
        <w:pStyle w:val="Heading2"/>
      </w:pPr>
      <w:r>
        <w:rPr>
          <w:lang w:val="zh_TW" w:bidi="zh_TW"/>
        </w:rPr>
        <w:t>詩篇 55:1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上帝啊，求你留心聽我的禱告， 不要隱藏不聽我的懇求！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求你側耳聽我，應允我。 我哀歎不安，發聲唉哼，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都因仇敵的聲音，惡人的欺壓； 因為他們將罪孽加在我身上，發怒氣逼迫我。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我心在我裏面甚是疼痛； 死的驚惶臨到我身。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恐懼戰兢歸到我身； 驚恐漫過了我。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我說：但願我有翅膀像鴿子， 我就飛去，得享安息。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我必遠遊， 宿在曠野。（細拉）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我必速速逃到避所， 脫離狂風暴雨。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主啊，求你吞滅他們，變亂他們的舌頭！ 因為我在城中見了強暴爭競的事。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他們在城牆上晝夜繞行； 在城內也有罪孽和奸惡。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邪惡在其中； 欺壓和詭詐不離街市。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原來不是仇敵辱罵我， 若是仇敵，還可忍耐； 也不是恨我的人向我狂大， 若是恨我的人就必躲避他。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不料是你；你原與我平等， 是我的同伴，是我知己的朋友！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我們素常彼此談論，以為甘甜； 我們與群眾在上帝的殿中同行。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願死亡忽然臨到他們！ 願他們活活地下入陰間！ 因為他們的住處，他們的心中，都是邪惡。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至於我，我要求告上帝； 耶和華必拯救我。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我要晚上、早晨、晌午哀聲悲歎； 他也必聽我的聲音。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他救贖我命脫離攻擊我的人， 使我得享平安， 因為與我相爭的人甚多。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那沒有更變、不敬畏上帝的人， 從太古常存的上帝必聽見而苦待他。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他背了約， 伸手攻擊與他和好的人。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他的口如奶油光滑， 他的心卻懷着爭戰； 他的話比油柔和， 其實是拔出來的刀。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你要把你的重擔卸給耶和華， 他必撫養你； 他永不叫義人動搖。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上帝啊，你必使惡人下入滅亡的坑； 流人血、行詭詐的人必活不到半世， 但我要倚靠你。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非利士人在迦特拿住大衛。那時，他作這金詩，交與伶長。調用遠方無聲鴿。</w:t>
      </w:r>
    </w:p>
    <w:p>
      <w:pPr>
        <w:pStyle w:val="Heading2"/>
      </w:pPr>
      <w:r>
        <w:rPr>
          <w:lang w:val="zh_TW" w:bidi="zh_TW"/>
        </w:rPr>
        <w:t>詩篇 56:1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上帝啊，求你憐憫我，因為人要把我吞了， 終日攻擊欺壓我。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我的仇敵終日要把我吞了， 因逞驕傲攻擊我的人甚多。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我懼怕的時候要倚靠你。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我倚靠上帝，我要讚美他的話； 我倚靠上帝，必不懼怕。 血氣之輩能把我怎麼樣呢？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他們終日顛倒我的話； 他們一切的心思都是要害我。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他們聚集，埋伏窺探我的腳蹤， 等候要害我的命。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他們豈能因罪孽逃脫嗎？ 上帝啊，求你在怒中使眾民墮落！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我幾次流離，你都記數； 求你把我眼淚裝在你的皮袋裏。 這不都記在你冊子上嗎？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我呼求的日子，我的仇敵都要轉身退後。 上帝幫助我，這是我所知道的。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我倚靠上帝，我要讚美他的話； 我倚靠耶和華，我要讚美他的話。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我倚靠上帝，必不懼怕。 人能把我怎麼樣呢？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上帝啊，我向你所許的願在我身上； 我要將感謝祭獻給你。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因為你救我的命脫離死亡。 你豈不是救護我的腳不跌倒、 使我在生命光中行在上帝面前嗎？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大衛逃避掃羅，藏在洞裏。那時，他作這金詩，交與伶長。調用休要毀壞。</w:t>
      </w:r>
    </w:p>
    <w:p>
      <w:pPr>
        <w:pStyle w:val="Heading2"/>
      </w:pPr>
      <w:r>
        <w:rPr>
          <w:lang w:val="zh_TW" w:bidi="zh_TW"/>
        </w:rPr>
        <w:t>詩篇 57:1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上帝啊，求你憐憫我，憐憫我！ 因為我的心投靠你。 我要投靠在你翅膀的蔭下， 等到災害過去。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我要求告至高的上帝， 就是為我成全諸事的上帝。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那要吞我的人辱罵我的時候， 上帝從天上必施恩救我， 也必向我發出慈愛和誠實。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我的性命在獅子中間； 我躺臥在性如烈火的世人當中。 他們的牙齒是槍、箭； 他們的舌頭是快刀。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上帝啊，願你崇高過於諸天！ 願你的榮耀高過全地！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他們為我的腳設下網羅，壓制我的心； 他們在我面前挖了坑，自己反掉在其中。（細拉）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上帝啊，我心堅定，我心堅定； 我要唱詩，我要歌頌！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我的靈啊，你當醒起！ 琴瑟啊，你們當醒起！ 我自己要極早醒起！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主啊，我要在萬民中稱謝你， 在列邦中歌頌你！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因為，你的慈愛高及諸天； 你的誠實達到穹蒼。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上帝啊，願你崇高過於諸天！ 願你的榮耀高過全地！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大衛的金詩，交與伶長。調用休要毀壞。</w:t>
      </w:r>
    </w:p>
    <w:p>
      <w:pPr>
        <w:pStyle w:val="Heading2"/>
      </w:pPr>
      <w:r>
        <w:rPr>
          <w:lang w:val="zh_TW" w:bidi="zh_TW"/>
        </w:rPr>
        <w:t>詩篇 58:1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世人哪，你們默然不語，真合公義嗎？ 施行審判，豈按正直嗎？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不然！你們是心中作惡； 你們在地上秤出你們手所行的強暴。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惡人一出母胎就與上帝疏遠， 一離母腹便走錯路，說謊話。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他們的毒氣好像蛇的毒氣； 他們好像塞耳的聾虺，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不聽行法術的聲音， 雖用極靈的咒語也是不聽。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上帝啊，求你敲碎他們口中的牙！ 耶和華啊，求你敲掉少壯獅子的大牙！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願他們消滅，如急流的水一般； 他們瞅準射箭的時候，願箭頭彷彿砍斷。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願他們像蝸牛消化過去， 又像婦人墜落未見天日的胎。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你們用荊棘燒火，鍋還未熱， 他要用旋風把青的和燒着的一齊颳去。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義人見仇敵遭報就歡喜， 要在惡人的血中洗腳。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因此，人必說：義人誠然有善報； 在地上果有施行判斷的上帝！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掃羅打發人窺探大衛的房屋，要殺他。那時，大衛作這金詩，交與伶長。調用休要毀壞。</w:t>
      </w:r>
    </w:p>
    <w:p>
      <w:pPr>
        <w:pStyle w:val="Heading2"/>
      </w:pPr>
      <w:r>
        <w:rPr>
          <w:lang w:val="zh_TW" w:bidi="zh_TW"/>
        </w:rPr>
        <w:t>詩篇 59:1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我的上帝啊，求你救我脫離仇敵， 把我安置在高處，得脫那些起來攻擊我的人。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求你救我脫離作孽的人 和喜愛流人血的人！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因為，他們埋伏要害我的命； 有能力的人聚集來攻擊我。 耶和華啊，這不是為我的過犯， 也不是為我的罪愆。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我雖然無過，他們預備整齊，跑來攻擊我。 求你興起鑒察，幫助我！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萬軍之上帝－耶和華以色列的上帝啊！ 求你興起，懲治萬邦！ 不要憐憫行詭詐的惡人！（細拉）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他們晚上轉回， 叫號如狗，圍城繞行。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他們口中噴吐惡言，嘴裏有刀； 他們說：有誰聽見？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但你－耶和華必笑話他們； 你要嗤笑萬邦。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我的力量啊，我必仰望你， 因為上帝是我的高臺。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我的上帝要以慈愛迎接我； 上帝要叫我看見我仇敵遭報。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不要殺他們，恐怕我的民忘記。 主啊，你是我們的盾牌； 求你用你的能力使他們四散， 且降為卑。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因他們口中的罪和嘴裏的言語， 並咒罵虛謊的話， 願他們在驕傲之中被纏住了。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求你發怒，使他們消滅， 以致歸於無有， 叫他們知道上帝在雅各中間掌權， 直到地極。（細拉）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到了晚上，任憑他們轉回； 任憑他們叫號如狗，圍城繞行。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他們必走來走去，尋找食物， 若不得飽就終夜在外。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但我要歌頌你的力量， 早晨要高唱你的慈愛； 因為你作過我的高臺， 在我急難的日子作過我的避難所。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我的力量啊，我要歌頌你； 因為上帝是我的高臺， 是賜恩與我的上帝。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大衛與兩河間的亞蘭並瑣巴的亞蘭爭戰的時候，約押轉回，在鹽谷攻擊以東，殺了一萬二千人。那時，大衛作這金詩，叫人學習，交與伶長。調用為證的百合花。</w:t>
      </w:r>
    </w:p>
    <w:p>
      <w:pPr>
        <w:pStyle w:val="Heading2"/>
      </w:pPr>
      <w:r>
        <w:rPr>
          <w:lang w:val="zh_TW" w:bidi="zh_TW"/>
        </w:rPr>
        <w:t>詩篇 60:1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上帝啊，你丟棄了我們，使我們破敗； 你向我們發怒，求你使我們復興！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你使地震動，而且崩裂； 求你將裂口醫好，因為地搖動。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你叫你的民遇見艱難； 你叫我們喝那使人東倒西歪的酒。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你把旌旗賜給敬畏你的人， 可以為真理揚起來。（細拉）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求你應允我們，用右手拯救我們， 好叫你所親愛的人得救。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上帝已經指着他的聖潔說：我要歡樂； 我要分開示劍，丈量疏割谷。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基列是我的，瑪拿西也是我的。 以法蓮是護衛我頭的； 猶大是我的杖。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摩押是我的沐浴盆； 我要向以東拋鞋。 非利士啊，你還能因我歡呼嗎？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誰能領我進堅固城？ 誰能引我到以東地？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上帝啊，你不是丟棄了我們嗎？ 上帝啊，你不和我們的軍兵同去嗎？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求你幫助我們攻擊敵人， 因為人的幫助是枉然的。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我們倚靠上帝才得施展大能， 因為踐踏我們敵人的就是他。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大衛的詩，交與伶長。用絲弦的樂器。</w:t>
      </w:r>
    </w:p>
    <w:p>
      <w:pPr>
        <w:pStyle w:val="Heading2"/>
      </w:pPr>
      <w:r>
        <w:rPr>
          <w:lang w:val="zh_TW" w:bidi="zh_TW"/>
        </w:rPr>
        <w:t>詩篇 61:1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上帝啊，求你聽我的呼求， 側耳聽我的禱告！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我心裏發昏的時候， 我要從地極求告你。 求你領我到那比我更高的磐石！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因為你作過我的避難所， 作過我的堅固臺，脫離仇敵。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我要永遠住在你的帳幕裏！ 我要投靠在你翅膀下的隱密處！（細拉）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上帝啊，你原是聽了我所許的願； 你將產業賜給敬畏你名的人。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你要加添王的壽數； 他的年歲必存到世世。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他必永遠坐在上帝面前； 願你預備慈愛和誠實保佑他！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這樣，我要歌頌你的名，直到永遠， 好天天還我所許的願。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大衛的詩，照耶杜頓的作法，交與伶長。</w:t>
      </w:r>
    </w:p>
    <w:p>
      <w:pPr>
        <w:pStyle w:val="Heading2"/>
      </w:pPr>
      <w:r>
        <w:rPr>
          <w:lang w:val="zh_TW" w:bidi="zh_TW"/>
        </w:rPr>
        <w:t>詩篇 62:1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我的心默默無聲，專等候上帝； 我的救恩是從他而來。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惟獨他是我的磐石，我的拯救； 他是我的高臺，我必不很動搖。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你們大家攻擊一人，把他毀壞， 如同毀壞歪斜的牆、將倒的壁，要到幾時呢？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他們彼此商議，專要從他的尊位上把他推下； 他們喜愛謊話，口雖祝福，心卻咒詛。（細拉）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我的心哪，你當默默無聲，專等候上帝， 因為我的盼望是從他而來。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惟獨他是我的磐石，我的拯救； 他是我的高臺，我必不動搖。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我的拯救、我的榮耀都在乎上帝； 我力量的磐石、我的避難所都在乎上帝。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你們眾民當時時倚靠他， 在他面前傾心吐意； 上帝是我們的避難所。（細拉）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下流人真是虛空； 上流人也是虛假； 放在天平裏就必浮起； 他們一共比空氣還輕。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不要仗勢欺人， 也不要因搶奪而驕傲； 若財寶加增，不要放在心上。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上帝說了一次、兩次，我都聽見： 就是能力都屬乎上帝。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主啊，慈愛也是屬乎你， 因為你照着各人所行的報應他。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大衛在猶大曠野的時候，作了這詩。</w:t>
      </w:r>
    </w:p>
    <w:p>
      <w:pPr>
        <w:pStyle w:val="Heading2"/>
      </w:pPr>
      <w:r>
        <w:rPr>
          <w:lang w:val="zh_TW" w:bidi="zh_TW"/>
        </w:rPr>
        <w:t>詩篇 63:1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上帝啊，你是我的上帝， 我要切切地尋求你， 在乾旱疲乏無水之地，我渴想你； 我的心切慕你。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我在聖所中曾如此瞻仰你， 為要見你的能力和你的榮耀。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因你的慈愛比生命更好， 我的嘴唇要頌讚你。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我還活的時候要這樣稱頌你； 我要奉你的名舉手。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5-6</w:t>
      </w:r>
      <w:r>
        <w:rPr>
          <w:lang w:val="zh_TW" w:bidi="zh_TW"/>
        </w:rPr>
        <w:t xml:space="preserve"> 我在床上記念你， 在夜更的時候思想你； 我的心就像飽足了骨髓肥油， 我也要以歡樂的嘴唇讚美你。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因為你曾幫助我， 我就在你翅膀的蔭下歡呼。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我心緊緊地跟隨你； 你的右手扶持我。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但那些尋索要滅我命的人 必往地底下去；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他們必被刀劍所殺， 被野狗所吃。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但是王必因上帝歡喜。 凡指着他發誓的必要誇口， 因為說謊之人的口必被塞住。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大衛的詩，交與伶長。</w:t>
      </w:r>
    </w:p>
    <w:p>
      <w:pPr>
        <w:pStyle w:val="Heading2"/>
      </w:pPr>
      <w:r>
        <w:rPr>
          <w:lang w:val="zh_TW" w:bidi="zh_TW"/>
        </w:rPr>
        <w:t>詩篇 64:1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上帝啊，我哀歎的時候，求你聽我的聲音！ 求你保護我的性命，不受仇敵的驚恐！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求你把我隱藏， 使我脫離作惡之人的暗謀和作孽之人的擾亂。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他們磨舌如刀， 發出苦毒的言語，好像比準了的箭，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要在暗地射完全人； 他們忽然射他，並不懼怕。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他們彼此勉勵設下惡計； 他們商量暗設網羅， 說：誰能看見？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他們圖謀奸惡， 說：我們是極力圖謀的。 他們各人的意念心思是深的。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但上帝要射他們； 他們忽然被箭射傷。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他們必然絆跌，被自己的舌頭所害； 凡看見他們的必都搖頭。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眾人都要害怕， 要傳揚上帝的工作， 並且明白他的作為。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義人必因耶和華歡喜， 並要投靠他； 凡心裏正直的人都要誇口。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大衛的詩歌，交與伶長。</w:t>
      </w:r>
    </w:p>
    <w:p>
      <w:pPr>
        <w:pStyle w:val="Heading2"/>
      </w:pPr>
      <w:r>
        <w:rPr>
          <w:lang w:val="zh_TW" w:bidi="zh_TW"/>
        </w:rPr>
        <w:t>詩篇 65:1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上帝啊，錫安的人都等候讚美你； 所許的願也要向你償還。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聽禱告的主啊， 凡有血氣的都要來就你。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罪孽勝了我； 至於我們的過犯，你都要赦免。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你所揀選、使他親近你、住在你院中的， 這人便為有福！ 我們必因你居所、你聖殿的美福知足了。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拯救我們的上帝啊，你必以威嚴秉公義應允我們； 你本是一切地極和海上遠處的人所倚靠的。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他既以大能束腰， 就用力量安定諸山，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使諸海的響聲和其中波浪的響聲， 並萬民的喧嘩，都平靜了。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住在地極的人因你的神蹟懼怕； 你使日出日落之地都歡呼。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你眷顧地，降下透雨， 使地大得肥美。 上帝的河滿了水； 你這樣澆灌了地， 好為人預備五穀。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你澆透地的犂溝，潤平犂脊， 降甘霖，使地軟和； 其中發長的，蒙你賜福。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你以恩典為年歲的冠冕； 你的路徑都滴下脂油，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滴在曠野的草場上。 小山以歡樂束腰；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草場以羊群為衣； 谷中也長滿了五穀。 這一切都歡呼歌唱。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一篇詩歌，交與伶長。</w:t>
      </w:r>
    </w:p>
    <w:p>
      <w:pPr>
        <w:pStyle w:val="Heading2"/>
      </w:pPr>
      <w:r>
        <w:rPr>
          <w:lang w:val="zh_TW" w:bidi="zh_TW"/>
        </w:rPr>
        <w:t>詩篇 66:1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全地都當向上帝歡呼！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歌頌他名的榮耀！ 用讚美的言語將他的榮耀發明！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當對上帝說：你的作為何等可畏！ 因你的大能，仇敵要投降你。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全地要敬拜你，歌頌你， 要歌頌你的名。（細拉）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你們來看上帝所行的， 他向世人所做之事是可畏的。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他將海變成乾地，眾民步行過河； 我們在那裏因他歡喜。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他用權能治理萬民，直到永遠。 他的眼睛鑒察列邦； 悖逆的人不可自高。（細拉）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萬民哪，你們當稱頌我們的上帝， 使人得聽讚美他的聲音。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他使我們的性命存活， 也不叫我們的腳搖動。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上帝啊，你曾試驗我們， 熬煉我們，如熬煉銀子一樣。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你使我們進入網羅， 把重擔放在我們的身上。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你使人坐車軋我們的頭； 我們經過水火， 你卻使我們到豐富之地。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我要用燔祭進你的殿， 向你還我的願，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就是在急難時我嘴唇所發的、 口中所許的。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我要把肥牛作燔祭， 將公羊的香祭獻給你， 又把公牛和山羊獻上。（細拉）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凡敬畏上帝的人，你們都來聽！ 我要述說他為我所行的事。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我曾用口求告他； 我的舌頭也稱他為高。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我若心裏注重罪孽， 主必不聽。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但上帝實在聽見了； 他側耳聽了我禱告的聲音。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上帝是應當稱頌的！ 他並沒有推卻我的禱告， 也沒有叫他的慈愛離開我。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一篇詩歌，交與伶長。用絲弦的樂器。</w:t>
      </w:r>
    </w:p>
    <w:p>
      <w:pPr>
        <w:pStyle w:val="Heading2"/>
      </w:pPr>
      <w:r>
        <w:rPr>
          <w:lang w:val="zh_TW" w:bidi="zh_TW"/>
        </w:rPr>
        <w:t>詩篇 67:1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願上帝憐憫我們，賜福與我們， 用臉光照我們，（細拉）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好叫世界得知你的道路， 萬國得知你的救恩。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上帝啊，願列邦稱讚你！ 願萬民都稱讚你！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願萬國都快樂歡呼； 因為你必按公正審判萬民， 引導世上的萬國。（細拉）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上帝啊，願列邦稱讚你！ 願萬民都稱讚你！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地已經出了土產； 上帝－就是我們的上帝要賜福與我們。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上帝要賜福與我們； 地的四極都要敬畏他！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大衛的詩歌，交與伶長。</w:t>
      </w:r>
    </w:p>
    <w:p>
      <w:pPr>
        <w:pStyle w:val="Heading2"/>
      </w:pPr>
      <w:r>
        <w:rPr>
          <w:lang w:val="zh_TW" w:bidi="zh_TW"/>
        </w:rPr>
        <w:t>詩篇 68:1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願上帝興起，使他的仇敵四散， 叫那恨他的人從他面前逃跑。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他們被驅逐，如煙被風吹散； 惡人見上帝之面而消滅，如蠟被火鎔化。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惟有義人必然歡喜， 在上帝面前高興快樂。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你們當向上帝唱詩，歌頌他的名； 為那坐車行過曠野的修平大路。 他的名是耶和華， 要在他面前歡樂！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上帝在他的聖所作孤兒的父， 作寡婦的伸冤者。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上帝叫孤獨的有家， 使被囚的出來享福； 惟有悖逆的住在乾燥之地。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上帝啊，你曾在你百姓前頭出來， 在曠野行走。（細拉）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那時，地見上帝的面而震動，天也落雨； 西奈山見以色列上帝的面也震動。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上帝啊，你降下大雨； 你產業以色列疲乏的時候，你使他堅固。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你的會眾住在其中； 上帝啊，你的恩惠是為困苦人預備的。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主發命令， 傳好信息的婦女成了大群。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統兵的君王逃跑了，逃跑了； 在家等候的婦女分受所奪的。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你們安臥在羊圈的時候， 好像鴿子的翅膀鍍白銀，翎毛鍍黃金一般。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全能者在境內趕散列王的時候， 勢如飄雪在撒們。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巴珊山是上帝的山； 巴珊山是多峰多嶺的山。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你們多峰多嶺的山哪， 為何斜看上帝所願居住的山？ 耶和華必住這山，直到永遠！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上帝的車輦累萬盈千； 主在其中，好像在西奈聖山一樣。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你已經升上高天，擄掠仇敵； 你在人間，就是在悖逆的人間，受了供獻， 叫耶和華上帝可以與他們同住。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天天背負我們重擔的主， 就是拯救我們的上帝， 是應當稱頌的！（細拉）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上帝是為我們施行諸般救恩的上帝； 人能脫離死亡是在乎主耶和華。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但上帝要打破他仇敵的頭， 就是那常犯罪之人的髮頂。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主說：我要使眾民從巴珊而歸， 使他們從深海而回，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使你打碎仇敵，你的腳踹在血中， 使你狗的舌頭從其中得分。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上帝啊，你是我的上帝，我的王； 人已經看見你行走，進入聖所。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歌唱的行在前，作樂的隨在後， 都在擊鼓的童女中間。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從以色列源頭而來的， 當在各會中稱頌主上帝！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在那裏，有統管他們的小便雅憫， 有猶大的首領和他們的群眾， 有西布倫的首領， 有拿弗他利的首領。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以色列的能力是上帝所賜的； 上帝啊，求你堅固你為我們所成全的事！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因你耶路撒冷的殿， 列王必帶貢物獻給你。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求你叱喝蘆葦中的野獸和群公牛， 並列邦中的牛犢。 把銀塊踹在腳下； 上帝已經趕散好爭戰的列邦。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埃及的公侯要出來朝見上帝； 古實人要急忙舉手 禱告。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世上的列國啊， 你們要向上帝歌唱； 願你們歌頌主！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歌頌那自古駕行在諸天以上的主！ 他發出聲音，是極大的聲音。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你們要將能力歸給上帝。 他的威榮在以色列之上； 他的能力是在穹蒼。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上帝啊，你從聖所顯為可畏； 以色列的上帝是那將力量權能賜給他百姓的。 上帝是應當稱頌的！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大衛的詩，交與伶長。調用百合花。</w:t>
      </w:r>
    </w:p>
    <w:p>
      <w:pPr>
        <w:pStyle w:val="Heading2"/>
      </w:pPr>
      <w:r>
        <w:rPr>
          <w:lang w:val="zh_TW" w:bidi="zh_TW"/>
        </w:rPr>
        <w:t>詩篇 69:1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上帝啊，求你救我！ 因為眾水要淹沒我。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我陷在深淤泥中，沒有立腳之地； 我到了深水中，大水漫過我身。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我因呼求困乏，喉嚨發乾； 我因等候上帝，眼睛失明。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無故恨我的，比我頭髮還多； 無理與我為仇、要把我剪除的，甚為強盛。 我沒有搶奪的，要叫我償還。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上帝啊，我的愚昧，你原知道； 我的罪愆不能隱瞞。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萬軍的主－耶和華啊， 求你叫那等候你的，不要因我蒙羞！ 以色列的上帝啊， 求你叫那尋求你的，不要因我受辱！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因我為你的緣故受了辱罵， 滿面羞愧。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我的弟兄看我為外路人； 我的同胞看我為外邦人。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因我為你的殿心裏焦急，如同火燒， 並且辱罵你人的辱罵都落在我身上。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我哭泣，以禁食刻苦我心； 這倒算為我的羞辱。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我拿麻布當衣裳， 就成了他們的笑談。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坐在城門口的談論我； 酒徒也以我為歌曲。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但我在悅納的時候向你－耶和華祈禱。 上帝啊，求你按你豐盛的慈愛， 憑你拯救的誠實應允我！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求你搭救我出離淤泥， 不叫我陷在其中； 求你使我脫離那些恨我的人， 使我出離深水。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求你不容大水漫過我， 不容深淵吞滅我， 不容坑坎在我以上合口。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耶和華啊，求你應允我！ 因為你的慈愛本為美好； 求你按你豐盛的慈悲回轉眷顧我！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不要掩面不顧你的僕人； 我是在急難之中，求你速速地應允我！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求你親近我，救贖我！ 求你因我的仇敵把我贖回！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你知道我受的辱罵、欺凌、羞辱； 我的敵人都在你面前。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辱罵傷破了我的心， 我又滿了憂愁。 我指望有人體恤，卻沒有一個； 我指望有人安慰，卻找不着一個。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他們拿苦膽給我當食物； 我渴了，他們拿醋給我喝。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願他們的筵席在他們面前變為網羅， 在他們平安的時候變為機檻。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願他們的眼睛昏矇，不得看見； 願你使他們的腰常常戰抖。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求你將你的惱恨倒在他們身上， 叫你的烈怒追上他們。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願他們的住處變為荒場； 願他們的帳棚無人居住。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因為，你所擊打的，他們就逼迫； 你所擊傷的，他們戲說他的愁苦。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願你在他們的罪上加罪， 不容他們在你面前稱義。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願他們從生命冊上被塗抹， 不得記錄在義人之中。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但我是困苦憂傷的； 上帝啊，願你的救恩將我安置在高處。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我要以詩歌讚美上帝的名， 以感謝稱他為大！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這便叫耶和華喜悅，勝似獻牛， 或是獻有角有蹄的公牛。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謙卑的人看見了就喜樂； 尋求上帝的人，願你們的心甦醒。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因為耶和華聽了窮乏人， 不藐視被囚的人。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願天和地、 洋海和其中一切的動物都讚美他！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因為上帝要拯救錫安，建造猶大的城邑； 他的民要在那裏居住，得以為業。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他僕人的後裔要承受為業； 愛他名的人也要住在其中。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大衛的紀念詩，交與伶長。</w:t>
      </w:r>
    </w:p>
    <w:p>
      <w:pPr>
        <w:pStyle w:val="Heading2"/>
      </w:pPr>
      <w:r>
        <w:rPr>
          <w:lang w:val="zh_TW" w:bidi="zh_TW"/>
        </w:rPr>
        <w:t>詩篇 70:1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上帝啊，求你快快搭救我！ 耶和華啊，求你速速幫助我！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願那些尋索我命的，抱愧蒙羞； 願那些喜悅我遭害的，退後受辱。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願那些對我說阿哈、阿哈的， 因羞愧退後。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願一切尋求你的，因你高興歡喜； 願那些喜愛你救恩的，常說：當尊上帝為大！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但我是困苦窮乏的； 上帝啊，求你速速到我這裏來！ 你是幫助我的，搭救我的。 耶和華啊，求你不要耽延！</w:t>
      </w:r>
    </w:p>
    <w:p>
      <w:pPr>
        <w:pStyle w:val="Heading2"/>
      </w:pPr>
      <w:r>
        <w:rPr>
          <w:lang w:val="zh_TW" w:bidi="zh_TW"/>
        </w:rPr>
        <w:t>詩篇 71:1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耶和華啊，我投靠你； 求你叫我永不羞愧！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求你憑你的公義搭救我，救拔我； 側耳聽我，拯救我！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求你作我常住的磐石； 你已經命定要救我， 因為你是我的巖石，我的山寨。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我的上帝啊，求你救我脫離惡人的手， 脫離不義和殘暴之人的手。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主－耶和華啊，你是我所盼望的； 從我年幼，你是我所倚靠的。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我從出母胎被你扶持； 使我出母腹的是你。 我必常常讚美你！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許多人以我為怪， 但你是我堅固的避難所。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你的讚美，你的榮耀 終日必滿了我的口。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我年老的時候，求你不要丟棄我！ 我力氣衰弱的時候，求你不要離棄我！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我的仇敵議論我； 那些窺探要害我命的彼此商議，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說：上帝已經離棄他； 我們追趕他，捉拿他吧！ 因為沒有人搭救。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上帝啊，求你不要遠離我！ 我的上帝啊，求你速速幫助我！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願那與我性命為敵的，羞愧被滅； 願那謀害我的，受辱蒙羞。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我卻要常常盼望， 並要越發讚美你。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我的口終日要述說你的公義和你的救恩， 因我不計其數。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我要來說主－耶和華大能的事； 我單要提說你的公義。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上帝啊，自我年幼時，你就教訓我； 直到如今，我傳揚你奇妙的作為。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上帝啊，我到年老髮白的時候， 求你不要離棄我！ 等我將你的能力指示下代， 將你的大能指示後世的人。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上帝啊，你的公義甚高； 行過大事的上帝啊，誰能像你！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你是叫我們多經歷重大急難的， 必使我們復活， 從地的深處救上來。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求你使我越發昌大， 又轉來安慰我。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我的上帝啊，我要鼓瑟稱讚你， 稱讚你的誠實！ 以色列的聖者啊，我要彈琴歌頌你！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我歌頌你的時候， 我的嘴唇和你所贖我的靈魂都必歡呼；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並且我的舌頭必終日講論你的公義， 因為那些謀害我的人已經蒙羞受辱了。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所羅門的詩。</w:t>
      </w:r>
    </w:p>
    <w:p>
      <w:pPr>
        <w:pStyle w:val="Heading2"/>
      </w:pPr>
      <w:r>
        <w:rPr>
          <w:lang w:val="zh_TW" w:bidi="zh_TW"/>
        </w:rPr>
        <w:t>詩篇 72:1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上帝啊，求你將判斷的權柄賜給王， 將公義賜給王的兒子。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他要按公義審判你的民， 按公平審判你的困苦人。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大山小山都要因公義使民得享平安。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他必為民中的困苦人伸冤， 拯救窮乏之輩， 壓碎那欺壓人的。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太陽還存，月亮還在， 人要敬畏你，直到萬代！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他必降臨，像雨降在已割的草地上， 如甘霖滋潤田地。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在他的日子，義人要發旺， 大有平安，好像月亮長存。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他要執掌權柄，從這海直到那海， 從大河直到地極。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住在曠野的，必在他面前下拜； 他的仇敵必要舔土。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他施和海島的王要進貢； 示巴和西巴的王要獻禮物。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諸王都要叩拜他； 萬國都要事奉他。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因為，窮乏人呼求的時候，他要搭救； 沒有人幫助的困苦人，他也要搭救。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他要憐恤貧寒和窮乏的人， 拯救窮苦人的性命。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他要救贖他們脫離欺壓和強暴； 他們的血在他眼中看為寶貴。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他們要存活。 示巴的金子要奉給他； 人要常常為他禱告，終日稱頌他。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在地的山頂上，五穀必然茂盛； 所結的穀實要響動，如黎巴嫩的樹林； 城裏的人要發旺，如地上的草。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他的名要存到永遠， 要留傳如日之久。 人要因他蒙福； 萬國要稱他有福。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獨行奇事的耶和華－以色列的上帝 是應當稱頌的！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他榮耀的名也當稱頌，直到永遠。 願他的榮耀充滿全地！ 阿們！阿們！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耶西的兒子－大衛的祈禱完畢。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亞薩的詩。</w:t>
      </w:r>
    </w:p>
    <w:p>
      <w:pPr>
        <w:pStyle w:val="Heading2"/>
      </w:pPr>
      <w:r>
        <w:rPr>
          <w:lang w:val="zh_TW" w:bidi="zh_TW"/>
        </w:rPr>
        <w:t>詩篇 73:1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上帝實在恩待以色列那些清心的人！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至於我，我的腳幾乎失閃； 我的腳險些滑跌。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我見惡人和狂傲人享平安就心懷不平。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他們死的時候沒有疼痛； 他們的力氣卻也壯實。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他們不像別人受苦， 也不像別人遭災。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所以，驕傲如鏈子戴在他們的項上； 強暴像衣裳遮住他們的身體。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他們的眼睛因體胖而凸出； 他們所得的，過於心裏所想的。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他們譏笑人，憑惡意說欺壓人的話； 他們說話自高。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他們的口褻瀆上天； 他們的舌毀謗全地。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所以上帝的民歸到這裏， 喝盡了滿杯的苦水。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他們說：上帝怎能曉得？ 至高者豈有知識呢？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看哪，這就是惡人； 他們既是常享安逸，財寶便加增。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我實在徒然潔淨了我的心， 徒然洗手表明無辜。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因為，我終日遭災難； 每早晨受懲治。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我若說，我要這樣講， 這就是以奸詐待你的眾子。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我思索怎能明白這事， 眼看實係為難，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等我進了上帝的聖所， 思想他們的結局。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你實在把他們安在滑地， 使他們掉在沉淪之中。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他們轉眼之間成了何等的荒涼！ 他們被驚恐滅盡了。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人睡醒了，怎樣看夢； 主啊，你醒了也必照樣輕看他們的影像。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因而，我心裏發酸， 肺腑被刺。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我這樣愚昧無知， 在你面前如畜類一般。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然而，我常與你同在； 你攙着我的右手。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你要以你的訓言引導我， 以後必接我到榮耀裏。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除你以外，在天上我有誰呢？ 除你以外，在地上我也沒有所愛慕的。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我的肉體和我的心腸衰殘； 但上帝是我心裏的力量， 又是我的福分，直到永遠。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遠離你的，必要死亡； 凡離棄你行邪淫的，你都滅絕了。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但我親近上帝是與我有益； 我以主耶和華為我的避難所， 好叫我述說你一切的作為。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亞薩的訓誨詩。</w:t>
      </w:r>
    </w:p>
    <w:p>
      <w:pPr>
        <w:pStyle w:val="Heading2"/>
      </w:pPr>
      <w:r>
        <w:rPr>
          <w:lang w:val="zh_TW" w:bidi="zh_TW"/>
        </w:rPr>
        <w:t>詩篇 74:1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上帝啊，你為何永遠丟棄我們呢？ 你為何向你草場的羊發怒，如煙冒出呢？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求你記念你古時所得來的會眾， 就是你所贖、作你產業支派的， 並記念你向來所居住的錫安山。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求你舉步去看那日久荒涼之地， 仇敵在聖所中所行的一切惡事。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你的敵人在你會中吼叫； 他們豎了自己的旗為記號。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他們好像人揚起斧子， 砍伐林中的樹。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聖所中一切雕刻的， 他們現在用斧子錘子打壞了。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他們用火焚燒你的聖所， 褻瀆你名的居所，拆毀到地。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他們心裏說：我們要盡行毀滅； 他們就在遍地把上帝的會所都燒毀了。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我們不見我們的標幟，不再有先知； 我們內中也沒有人知道這災禍要到幾時呢！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上帝啊，敵人辱罵要到幾時呢？ 仇敵褻瀆你的名要到永遠嗎？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你為甚麼縮回你的右手？ 求你從懷中伸出來，毀滅他們。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上帝自古以來為我的王， 在地上施行拯救。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你曾用能力將海分開， 將水中大魚的頭打破。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你曾砸碎鱷魚的頭， 把牠給曠野的禽獸為食物。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你曾分裂磐石，水便成了溪河； 你使長流的江河乾了。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白晝屬你，黑夜也屬你； 亮光和日頭是你所預備的。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地的一切疆界是你所立的； 夏天和冬天是你所定的。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耶和華啊，仇敵辱罵， 愚頑民褻瀆了你的名，求你記念這事。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不要將你斑鳩的性命交給野獸； 不要永遠忘記你困苦人的性命。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求你顧念所立的約， 因為地上黑暗之處都滿了強暴的居所。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不要叫受欺壓的人蒙羞回去； 要叫困苦窮乏的人讚美你的名。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上帝啊，求你起來為自己伸訴！ 要記念愚頑人怎樣終日辱罵你。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不要忘記你敵人的聲音； 那起來敵你之人的喧嘩時常上升。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亞薩的詩歌，交與伶長。調用休要毀壞。</w:t>
      </w:r>
    </w:p>
    <w:p>
      <w:pPr>
        <w:pStyle w:val="Heading2"/>
      </w:pPr>
      <w:r>
        <w:rPr>
          <w:lang w:val="zh_TW" w:bidi="zh_TW"/>
        </w:rPr>
        <w:t>詩篇 75:1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上帝啊，我們稱謝你，我們稱謝你！ 因為你的名相近，人都述說你奇妙的作為。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我到了所定的日期， 必按正直施行審判。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地和其上的居民都消化了； 我曾立了地的柱子。（細拉）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我對狂傲人說：不要行事狂傲！ 對凶惡人說：不要舉角！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不要把你們的角高舉； 不要挺着頸項說話。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因為高舉非從東，非從西， 也非從南而來。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惟有上帝斷定； 他使這人降卑，使那人升高。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耶和華手裏有杯， 其中的酒起沫，杯內滿了攙雜的酒； 他倒出來， 地上的惡人必都喝這酒的渣滓，而且喝盡。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但我要宣揚，直到永遠！ 我要歌頌雅各的上帝！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惡人一切的角，我要砍斷； 惟有義人的角必被高舉。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亞薩的詩歌，交與伶長。用絲弦的樂器。</w:t>
      </w:r>
    </w:p>
    <w:p>
      <w:pPr>
        <w:pStyle w:val="Heading2"/>
      </w:pPr>
      <w:r>
        <w:rPr>
          <w:lang w:val="zh_TW" w:bidi="zh_TW"/>
        </w:rPr>
        <w:t>詩篇 76:1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在猶大，上帝為人所認識； 在以色列，他的名為大。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在撒冷有他的帳幕； 在錫安有他的居所。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他在那裏折斷弓上的火箭， 並盾牌、刀劍，和爭戰的兵器。（細拉）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你從有野食之山而來， 有光華和榮美。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心中勇敢的人都被搶奪； 他們睡了長覺，沒有一個英雄能措手。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雅各的上帝啊，你的斥責一發， 坐車的、騎馬的都沉睡了。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惟獨你是可畏的！ 你怒氣一發，誰能在你面前站得住呢？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8-9</w:t>
      </w:r>
      <w:r>
        <w:rPr>
          <w:lang w:val="zh_TW" w:bidi="zh_TW"/>
        </w:rPr>
        <w:t xml:space="preserve"> 你從天上使人聽判斷。 上帝起來施行審判， 要救地上一切謙卑的人； 那時地就懼怕而靜默。（細拉）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人的忿怒要成全你的榮美； 人的餘怒，你要禁止。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你們許願，當向耶和華－你們的上帝還願； 在他四面的人都當拿貢物獻給那可畏的主。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他要挫折王子的驕氣； 他向地上的君王顯威可畏。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亞薩的詩，照耶杜頓的作法，交與伶長。</w:t>
      </w:r>
    </w:p>
    <w:p>
      <w:pPr>
        <w:pStyle w:val="Heading2"/>
      </w:pPr>
      <w:r>
        <w:rPr>
          <w:lang w:val="zh_TW" w:bidi="zh_TW"/>
        </w:rPr>
        <w:t>詩篇 77:1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我要向上帝發聲呼求； 我向上帝發聲，他必留心聽我。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我在患難之日尋求主； 我在夜間不住地舉手禱告； 我的心不肯受安慰。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我想念上帝，就煩燥不安； 我沉吟悲傷，心便發昏。（細拉）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你叫我不能閉眼； 我煩亂不安，甚至不能說話。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我追想古時之日， 上古之年。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我想起我夜間的歌曲，捫心自問； 我心裏也仔細省察。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難道主要永遠丟棄我， 不再施恩嗎？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難道他的慈愛永遠窮盡， 他的應許世世廢棄嗎？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難道上帝忘記開恩， 因發怒就止住他的慈悲嗎？（細拉）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我便說：這是我的懦弱， 但我要追念至高者顯出右手之年代。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我要提說耶和華所行的； 我要記念你古時的奇事。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我也要思想你的經營， 默念你的作為。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上帝啊，你的作為是潔淨的； 有何神大如上帝呢？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你是行奇事的上帝； 你曾在列邦中彰顯你的能力。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你曾用你的膀臂贖了你的民， 就是雅各和約瑟的子孫。（細拉）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上帝啊，諸水見你， 一見就都驚惶； 深淵也都戰抖。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雲中倒出水來； 天空發出響聲； 你的箭也飛行四方。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你的雷聲在旋風中； 電光照亮世界； 大地戰抖震動。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你的道在海中； 你的路在大水中； 你的腳蹤無人知道。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你曾藉摩西和亞倫的手引導你的百姓， 好像羊群一般。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亞薩的訓誨詩。</w:t>
      </w:r>
    </w:p>
    <w:p>
      <w:pPr>
        <w:pStyle w:val="Heading2"/>
      </w:pPr>
      <w:r>
        <w:rPr>
          <w:lang w:val="zh_TW" w:bidi="zh_TW"/>
        </w:rPr>
        <w:t>詩篇 78:1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我的民哪，你們要留心聽我的訓誨， 側耳聽我口中的話。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我要開口說比喻； 我要說出古時的謎語，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是我們所聽見、所知道的， 也是我們的祖宗告訴我們的。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我們不將這些事向他們的子孫隱瞞， 要將耶和華的美德和他的能力， 並他奇妙的作為，述說給後代聽。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因為，他在雅各中立法度， 在以色列中設律法； 是他吩咐我們祖宗要傳給子孫的，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使將要生的後代子孫可以曉得； 他們也要起來告訴他們的子孫，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好叫他們仰望上帝， 不忘記上帝的作為， 惟要守他的命令。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不要像他們的祖宗， 是頑梗悖逆、居心不正之輩， 向着上帝，心不誠實。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以法蓮的子孫帶着兵器，拿着弓， 臨陣之日轉身退後。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他們不遵守上帝的約， 不肯照他的律法行；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又忘記他所行的 和他顯給他們奇妙的作為。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他在埃及地，在瑣安田， 在他們祖宗的眼前施行奇事。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他將海分裂，使他們過去， 又叫水立起如壘。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他白日用雲彩， 終夜用火光引導他們。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他在曠野分裂磐石， 多多地給他們水喝，如從深淵而出。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他使水從磐石湧出， 叫水如江河下流。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他們卻仍舊得罪他， 在乾燥之地悖逆至高者。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他們心中試探上帝， 隨自己所欲的求食物，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並且妄論上帝說： 上帝在曠野豈能擺設筵席嗎？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他曾擊打磐石，使水湧出，成了江河； 他還能賜糧食嗎？ 還能為他的百姓預備肉嗎？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所以，耶和華聽見就發怒； 有烈火向雅各燒起； 有怒氣向以色列上騰；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因為他們不信服上帝， 不倚賴他的救恩。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他卻吩咐天空， 又敞開天上的門，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降嗎哪，像雨給他們吃， 將天上的糧食賜給他們。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各人吃大能者的食物； 他賜下糧食，使他們飽足。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他領東風起在天空， 又用能力引了南風來。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他降肉，像雨在他們當中，多如塵土， 又降飛鳥，多如海沙，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落在他們的營中， 在他們住處的四面。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他們吃了，而且飽足； 這樣就隨了他們所欲的。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他們貪而無厭， 食物還在他們口中的時候，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上帝的怒氣就向他們上騰， 殺了他們內中的肥壯人， 打倒以色列的少年人。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雖是這樣，他們仍舊犯罪， 不信他奇妙的作為。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因此，他叫他們的日子全歸虛空， 叫他們的年歲盡屬驚恐。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他殺他們的時候，他們才求問他， 回心轉意，切切地尋求上帝。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他們也追念上帝是他們的磐石， 至高的上帝是他們的救贖主。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他們卻用口諂媚他， 用舌向他說謊。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因他們的心向他不正， 在他的約上也不忠心。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但他有憐憫， 赦免他們的罪孽， 不滅絕他們， 而且屢次消他的怒氣， 不發盡他的忿怒。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他想到他們不過是血氣， 是一陣去而不返的風。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他們在曠野悖逆他， 在荒地叫他擔憂，何其多呢！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他們再三試探上帝， 惹動以色列的聖者。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他們不追念他的能力 和贖他們脫離敵人的日子；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他怎樣在埃及地顯神蹟， 在瑣安田顯奇事，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把他們的江河並河汊的水都變為血， 使他們不能喝。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他叫蒼蠅成群落在他們當中，嘬盡他們， 又叫青蛙滅了他們，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把他們的土產交給螞蚱， 把他們辛苦得來的交給蝗蟲。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他降冰雹打壞他們的葡萄樹， 下嚴霜打壞他們的桑樹，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又把他們的牲畜交給冰雹， 把他們的群畜交給閃電。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他使猛烈的怒氣和忿怒、惱恨、苦難 成了一群降災的使者，臨到他們。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他為自己的怒氣修平了路， 將他們交給瘟疫， 使他們死亡，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在埃及擊殺一切長子， 在含的帳棚中擊殺他們強壯時頭生的。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他卻領出自己的民如羊， 在曠野引他們如羊群。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53</w:t>
      </w:r>
      <w:r>
        <w:rPr>
          <w:lang w:val="zh_TW" w:bidi="zh_TW"/>
        </w:rPr>
        <w:t xml:space="preserve"> 他領他們穩穩妥妥地，使他們不致害怕； 海卻淹沒他們的仇敵。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54</w:t>
      </w:r>
      <w:r>
        <w:rPr>
          <w:lang w:val="zh_TW" w:bidi="zh_TW"/>
        </w:rPr>
        <w:t xml:space="preserve"> 他帶他們到自己聖地的邊界， 到他右手所得的這山地。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55</w:t>
      </w:r>
      <w:r>
        <w:rPr>
          <w:lang w:val="zh_TW" w:bidi="zh_TW"/>
        </w:rPr>
        <w:t xml:space="preserve"> 他在他們面前趕出外邦人， 用繩子將外邦的地量給他們為業， 叫以色列支派的人住在他們的帳棚裏。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56</w:t>
      </w:r>
      <w:r>
        <w:rPr>
          <w:lang w:val="zh_TW" w:bidi="zh_TW"/>
        </w:rPr>
        <w:t xml:space="preserve"> 他們仍舊試探、悖逆至高的上帝， 不守他的法度，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57</w:t>
      </w:r>
      <w:r>
        <w:rPr>
          <w:lang w:val="zh_TW" w:bidi="zh_TW"/>
        </w:rPr>
        <w:t xml:space="preserve"> 反倒退後，行詭詐，像他們的祖宗一樣； 他們改變，如同翻背的弓。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58</w:t>
      </w:r>
      <w:r>
        <w:rPr>
          <w:lang w:val="zh_TW" w:bidi="zh_TW"/>
        </w:rPr>
        <w:t xml:space="preserve"> 因他們的邱壇惹了他的怒氣； 因他們雕刻的偶像觸動他的憤恨。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59</w:t>
      </w:r>
      <w:r>
        <w:rPr>
          <w:lang w:val="zh_TW" w:bidi="zh_TW"/>
        </w:rPr>
        <w:t xml:space="preserve"> 上帝聽見就發怒， 極其憎惡以色列人。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60</w:t>
      </w:r>
      <w:r>
        <w:rPr>
          <w:lang w:val="zh_TW" w:bidi="zh_TW"/>
        </w:rPr>
        <w:t xml:space="preserve"> 甚至他離棄示羅的帳幕， 就是他在人間所搭的帳棚；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61</w:t>
      </w:r>
      <w:r>
        <w:rPr>
          <w:lang w:val="zh_TW" w:bidi="zh_TW"/>
        </w:rPr>
        <w:t xml:space="preserve"> 又將他的約櫃交與人擄去， 將他的榮耀交在敵人手中；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62</w:t>
      </w:r>
      <w:r>
        <w:rPr>
          <w:lang w:val="zh_TW" w:bidi="zh_TW"/>
        </w:rPr>
        <w:t xml:space="preserve"> 並將他的百姓交與刀劍， 向他的產業發怒。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63</w:t>
      </w:r>
      <w:r>
        <w:rPr>
          <w:lang w:val="zh_TW" w:bidi="zh_TW"/>
        </w:rPr>
        <w:t xml:space="preserve"> 少年人被火燒滅； 處女也無喜歌。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64</w:t>
      </w:r>
      <w:r>
        <w:rPr>
          <w:lang w:val="zh_TW" w:bidi="zh_TW"/>
        </w:rPr>
        <w:t xml:space="preserve"> 祭司倒在刀下， 寡婦卻不哀哭。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65</w:t>
      </w:r>
      <w:r>
        <w:rPr>
          <w:lang w:val="zh_TW" w:bidi="zh_TW"/>
        </w:rPr>
        <w:t xml:space="preserve"> 那時，主像世人睡醒， 像勇士飲酒呼喊。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66</w:t>
      </w:r>
      <w:r>
        <w:rPr>
          <w:lang w:val="zh_TW" w:bidi="zh_TW"/>
        </w:rPr>
        <w:t xml:space="preserve"> 他就打退了他的敵人， 叫他們永蒙羞辱；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67</w:t>
      </w:r>
      <w:r>
        <w:rPr>
          <w:lang w:val="zh_TW" w:bidi="zh_TW"/>
        </w:rPr>
        <w:t xml:space="preserve"> 並且他棄掉約瑟的帳棚， 不揀選以法蓮支派，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68</w:t>
      </w:r>
      <w:r>
        <w:rPr>
          <w:lang w:val="zh_TW" w:bidi="zh_TW"/>
        </w:rPr>
        <w:t xml:space="preserve"> 卻揀選猶大支派－他所喜愛的錫安山；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69</w:t>
      </w:r>
      <w:r>
        <w:rPr>
          <w:lang w:val="zh_TW" w:bidi="zh_TW"/>
        </w:rPr>
        <w:t xml:space="preserve"> 蓋造他的聖所，好像高峰， 又像他建立永存之地；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70</w:t>
      </w:r>
      <w:r>
        <w:rPr>
          <w:lang w:val="zh_TW" w:bidi="zh_TW"/>
        </w:rPr>
        <w:t xml:space="preserve"> 又揀選他的僕人大衛， 從羊圈中將他召來，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71</w:t>
      </w:r>
      <w:r>
        <w:rPr>
          <w:lang w:val="zh_TW" w:bidi="zh_TW"/>
        </w:rPr>
        <w:t xml:space="preserve"> 叫他不再跟從那些帶奶的母羊， 為要牧養自己的百姓雅各 和自己的產業以色列。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72</w:t>
      </w:r>
      <w:r>
        <w:rPr>
          <w:lang w:val="zh_TW" w:bidi="zh_TW"/>
        </w:rPr>
        <w:t xml:space="preserve"> 於是，他按心中的純正牧養他們， 用手中的巧妙引導他們。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亞薩的詩。</w:t>
      </w:r>
    </w:p>
    <w:p>
      <w:pPr>
        <w:pStyle w:val="Heading2"/>
      </w:pPr>
      <w:r>
        <w:rPr>
          <w:lang w:val="zh_TW" w:bidi="zh_TW"/>
        </w:rPr>
        <w:t>詩篇 79:1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上帝啊，外邦人進入你的產業， 污穢你的聖殿，使耶路撒冷變成荒堆，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把你僕人的屍首交與天空的飛鳥為食， 把你聖民的肉交與地上的野獸，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在耶路撒冷周圍流他們的血如水， 無人葬埋。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我們成為鄰國的羞辱， 成為我們四圍人的嗤笑譏刺。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耶和華啊，這到幾時呢？ 你要動怒到永遠嗎？ 你的憤恨要如火焚燒嗎？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願你將你的忿怒倒在那不認識你的外邦 和那不求告你名的國度。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因為他們吞了雅各， 把他的住處變為荒場。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求你不要記念我們先祖的罪孽，向我們追討； 願你的慈悲快迎着我們， 因為我們落到極卑微的地步。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拯救我們的上帝啊，求你因你名的榮耀幫助我們！ 為你名的緣故搭救我們，赦免我們的罪。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為何容外邦人說「他們的上帝在哪裏」呢？ 願你使外邦人知道你在我們眼前 伸你僕人流血的冤。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願被囚之人的歎息達到你面前； 願你按你的大能力存留那些將要死的人。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主啊，願你將我們鄰邦所羞辱你的羞辱 加七倍歸到他們身上。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這樣，你的民，你草場的羊， 要稱謝你，直到永遠； 要述說讚美你的話，直到萬代。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亞薩的詩，交與伶長。調用為證的百合花。</w:t>
      </w:r>
    </w:p>
    <w:p>
      <w:pPr>
        <w:pStyle w:val="Heading2"/>
      </w:pPr>
      <w:r>
        <w:rPr>
          <w:lang w:val="zh_TW" w:bidi="zh_TW"/>
        </w:rPr>
        <w:t>詩篇 80:1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領約瑟如領羊群之以色列的牧者啊，求你留心聽！ 坐在二基路伯上的啊，求你發出光來！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在以法蓮、便雅憫、瑪拿西前面 施展你的大能，來救我們。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上帝啊，求你使我們回轉， 使你的臉發光，我們便要得救！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耶和華－萬軍之上帝啊， 你向你百姓的禱告發怒，要到幾時呢？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你以眼淚當食物給他們吃， 又多量出眼淚給他們喝。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你使鄰邦因我們紛爭； 我們的仇敵彼此戲笑。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萬軍之上帝啊，求你使我們回轉， 使你的臉發光，我們便要得救！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你從埃及挪出一棵葡萄樹， 趕出外邦人，把這樹栽上。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你在這樹根前預備了地方， 它就深深扎根，爬滿了地。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它的影子遮滿了山， 枝子好像佳美的香柏樹。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它發出枝子，長到大海， 發出蔓子，延到大河。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你為何拆毀這樹的籬笆， 任憑一切過路的人摘取？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林中出來的野豬把它糟踏； 野地的走獸拿它當食物。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萬軍之上帝啊，求你回轉！ 從天上垂看，眷顧這葡萄樹，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保護你右手所栽的 和你為自己所堅固的枝子。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這樹已經被火焚燒，被刀砍伐； 他們因你臉上的怒容就滅亡了。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願你的手扶持你右邊的人， 就是你為自己所堅固的人子。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這樣，我們便不退後離開你； 求你救活我們，我們就要求告你的名。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耶和華－萬軍之上帝啊，求你使我們回轉， 使你的臉發光，我們便要得救！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亞薩的詩，交與伶長。用迦特樂器。</w:t>
      </w:r>
    </w:p>
    <w:p>
      <w:pPr>
        <w:pStyle w:val="Heading2"/>
      </w:pPr>
      <w:r>
        <w:rPr>
          <w:lang w:val="zh_TW" w:bidi="zh_TW"/>
        </w:rPr>
        <w:t>詩篇 81:1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你們當向上帝－我們的力量大聲歡呼， 向雅各的上帝發聲歡樂！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唱起詩歌，打手鼓， 彈美琴與瑟。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當在月朔並月望－ 我們過節的日期吹角，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因這是為以色列定的律例， 是雅各上帝的典章。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他去攻擊埃及地的時候， 在約瑟中間立此為證。 我在那裏聽見我所不明白的言語：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上帝說：我使你的肩得脫重擔， 你的手放下筐子。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你在急難中呼求，我就搭救你； 我在雷的隱密處應允你， 在米利巴水那裏試驗你。（細拉）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我的民哪，你當聽，我要勸戒你； 以色列啊，甚願你肯聽從我。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在你當中，不可有別的神； 外邦的神，你也不可下拜。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我是耶和華－你的上帝， 曾把你從埃及地領上來； 你要大大張口，我就給你充滿。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無奈，我的民不聽我的聲音； 以色列全不理我。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我便任憑他們心裏剛硬， 隨自己的計謀而行。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甚願我的民肯聽從我， 以色列肯行我的道，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我便速速治服他們的仇敵， 反手攻擊他們的敵人。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恨耶和華的人必來投降， 但他的百姓必永久長存。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他也必拿上好的麥子給他們吃， 又拿從磐石出的蜂蜜叫他們飽足。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亞薩的詩。</w:t>
      </w:r>
    </w:p>
    <w:p>
      <w:pPr>
        <w:pStyle w:val="Heading2"/>
      </w:pPr>
      <w:r>
        <w:rPr>
          <w:lang w:val="zh_TW" w:bidi="zh_TW"/>
        </w:rPr>
        <w:t>詩篇 82:1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上帝站在有權力者的會中， 在諸神中行審判，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說：你們審判不秉公義， 徇惡人的情面，要到幾時呢？（細拉）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你們當為貧寒的人和孤兒伸冤； 當為困苦和窮乏的人施行公義。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當保護貧寒和窮乏的人， 救他們脫離惡人的手。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你們仍不知道，也不明白， 在黑暗中走來走去； 地的根基都搖動了。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我曾說：你們是神， 都是至高者的兒子。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然而，你們要死，與世人一樣， 要仆倒，像王子中的一位。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上帝啊，求你起來審判世界， 因為你要得萬邦為業。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亞薩的詩歌。</w:t>
      </w:r>
    </w:p>
    <w:p>
      <w:pPr>
        <w:pStyle w:val="Heading2"/>
      </w:pPr>
      <w:r>
        <w:rPr>
          <w:lang w:val="zh_TW" w:bidi="zh_TW"/>
        </w:rPr>
        <w:t>詩篇 83:1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上帝啊，求你不要靜默！ 上帝啊，求你不要閉口，也不要不作聲！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因為你的仇敵喧嚷， 恨你的抬起頭來。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他們同謀奸詐要害你的百姓， 彼此商議要害你所隱藏的人。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他們說：來吧，我們將他們剪滅， 使他們不再成國！ 使以色列的名不再被人記念！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他們同心商議， 彼此結盟，要抵擋你，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就是住帳棚的以東人和以實瑪利人， 摩押和夏甲人，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迦巴勒、亞捫， 和亞瑪力、非利士並泰爾的居民。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亞述也與他們連合； 他們作羅得子孫的幫手。（細拉）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求你待他們，如待米甸， 如在基順河待西西拉和耶賓一樣。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他們在隱‧多珥滅亡， 成了地上的糞土。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求你叫他們的首領像俄立和西伊伯， 叫他們的王子都像西巴和撒慕拿。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他們說：我們要得上帝的住處， 作為自己的產業。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我的上帝啊，求你叫他們像旋風的塵土， 像風前的碎稭。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火怎樣焚燒樹林， 火焰怎樣燒着山嶺，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求你也照樣用狂風追趕他們， 用暴雨恐嚇他們。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願你使他們滿面羞恥， 好叫他們尋求你－耶和華的名！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願他們永遠羞愧驚惶！ 願他們慚愧滅亡！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使他們知道：惟獨你－ 名為耶和華的－是全地以上的至高者！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可拉後裔的詩，交與伶長。用迦特樂器。</w:t>
      </w:r>
    </w:p>
    <w:p>
      <w:pPr>
        <w:pStyle w:val="Heading2"/>
      </w:pPr>
      <w:r>
        <w:rPr>
          <w:lang w:val="zh_TW" w:bidi="zh_TW"/>
        </w:rPr>
        <w:t>詩篇 84:1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萬軍之耶和華啊， 你的居所何等可愛！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我羨慕渴想耶和華的院宇； 我的心腸，我的肉體向永生上帝呼籲。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萬軍之耶和華－我的王，我的上帝啊， 在你祭壇那裏，麻雀為自己找着房屋， 燕子為自己找着菢雛之窩。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如此住在你殿中的便為有福！ 他們仍要讚美你。（細拉）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靠你有力量、心中想往錫安大道的， 這人便為有福！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他們經過「流淚谷」，叫這谷變為泉源之地； 並有秋雨之福蓋滿了全谷。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他們行走，力上加力， 各人到錫安朝見上帝。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耶和華－萬軍之上帝啊，求你聽我的禱告！ 雅各的上帝啊，求你留心聽！（細拉）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上帝啊，你是我們的盾牌； 求你垂顧觀看你受膏者的面！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在你的院宇住一日， 勝似在別處住千日； 寧可在我上帝殿中看門， 不願住在惡人的帳棚裏。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因為耶和華－上帝是日頭，是盾牌， 要賜下恩惠和榮耀。 他未嘗留下一樣好處不給那些行動正直的人。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萬軍之耶和華啊， 倚靠你的人便為有福！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可拉後裔的詩，交與伶長。</w:t>
      </w:r>
    </w:p>
    <w:p>
      <w:pPr>
        <w:pStyle w:val="Heading2"/>
      </w:pPr>
      <w:r>
        <w:rPr>
          <w:lang w:val="zh_TW" w:bidi="zh_TW"/>
        </w:rPr>
        <w:t>詩篇 85:1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耶和華啊，你已經向你的地施恩， 救回被擄的雅各。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你赦免了你百姓的罪孽， 遮蓋了他們一切的過犯。（細拉）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你收轉了所發的忿怒 和你猛烈的怒氣。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拯救我們的上帝啊，求你使我們回轉， 叫你的惱恨向我們止息。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你要向我們發怒到永遠嗎？ 你要將你的怒氣延留到萬代嗎？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你不再將我們救活， 使你的百姓靠你歡喜嗎？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耶和華啊，求你使我們得見你的慈愛， 又將你的救恩賜給我們。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我要聽上帝－耶和華所說的話； 因為他必應許將平安賜給他的百姓－他的聖民； 他們卻不可再轉去妄行。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他的救恩誠然與敬畏他的人相近， 叫榮耀住在我們的地上。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慈愛和誠實彼此相遇； 公義和平安彼此相親。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誠實從地而生； 公義從天而現。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耶和華必將好處賜給我們； 我們的地也要多出土產。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公義要行在他面前， 叫他的腳蹤成為可走的路。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大衛的祈禱。</w:t>
      </w:r>
    </w:p>
    <w:p>
      <w:pPr>
        <w:pStyle w:val="Heading2"/>
      </w:pPr>
      <w:r>
        <w:rPr>
          <w:lang w:val="zh_TW" w:bidi="zh_TW"/>
        </w:rPr>
        <w:t>詩篇 86:1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耶和華啊，求你側耳應允我， 因我是困苦窮乏的。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求你保存我的性命，因我是虔誠人。 我的上帝啊，求你拯救這倚靠你的僕人！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主啊，求你憐憫我， 因我終日求告你。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主啊，求你使僕人心裏歡喜， 因為我的心仰望你。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主啊，你本為良善，樂意饒恕人， 有豐盛的慈愛賜給凡求告你的人。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耶和華啊，求你留心聽我的禱告， 垂聽我懇求的聲音。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我在患難之日要求告你， 因為你必應允我。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主啊，諸神之中沒有可比你的； 你的作為也無可比。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主啊，你所造的萬民都要來敬拜你； 他們也要榮耀你的名。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因你為大，且行奇妙的事； 惟獨你是上帝。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耶和華啊，求你將你的道指教我； 我要照你的真理行； 求你使我專心敬畏你的名！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主－我的上帝啊，我要一心稱讚你； 我要榮耀你的名，直到永遠。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因為，你向我發的慈愛是大的； 你救了我的靈魂免入極深的陰間。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上帝啊，驕傲的人起來攻擊我， 又有一黨強橫的人尋索我的命； 他們沒有將你放在眼中。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主啊，你是有憐憫有恩典的上帝， 不輕易發怒，並有豐盛的慈愛和誠實。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求你向我轉臉，憐恤我， 將你的力量賜給僕人，救你婢女的兒子。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求你向我顯出恩待我的憑據， 叫恨我的人看見便羞愧， 因為你－耶和華幫助我，安慰我。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可拉後裔的詩歌。</w:t>
      </w:r>
    </w:p>
    <w:p>
      <w:pPr>
        <w:pStyle w:val="Heading2"/>
      </w:pPr>
      <w:r>
        <w:rPr>
          <w:lang w:val="zh_TW" w:bidi="zh_TW"/>
        </w:rPr>
        <w:t>詩篇 87:1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耶和華所立的根基在聖山上。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他愛錫安的門， 勝於愛雅各一切的住處。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上帝的城啊， 有榮耀的事乃指着你說的。（細拉）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我要提起拉哈伯和巴比倫人， 是在認識我之中的； 看哪，非利士和泰爾並古實人， 個個生在那裏。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論到錫安，必說： 這一個、那一個都生在其中， 而且至高者必親自堅立這城。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當耶和華記錄萬民的時候， 他要點出這一個生在那裏。（細拉）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歌唱的，跳舞的，都要說： 我的泉源都在你裏面。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可拉後裔的詩歌，就是以斯拉人希幔的訓誨詩，交與伶長。調用麻哈拉利暗俄。</w:t>
      </w:r>
    </w:p>
    <w:p>
      <w:pPr>
        <w:pStyle w:val="Heading2"/>
      </w:pPr>
      <w:r>
        <w:rPr>
          <w:lang w:val="zh_TW" w:bidi="zh_TW"/>
        </w:rPr>
        <w:t>詩篇 88:1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耶和華－拯救我的上帝啊， 我晝夜在你面前呼籲。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願我的禱告達到你面前； 求你側耳聽我的呼求！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因為我心裏滿了患難； 我的性命臨近陰間。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我算和下坑的人同列， 如同無力的人一樣。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我被丟在死人中， 好像被殺的人躺在墳墓裏。 他們是你不再記念的， 與你隔絕了。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你把我放在極深的坑裏， 在黑暗地方，在深處。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你的忿怒重壓我身； 你用一切的波浪困住我。（細拉）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你把我所認識的隔在遠處， 使我為他們所憎惡； 我被拘困，不得出來。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我的眼睛因困苦而乾癟。 耶和華啊，我天天求告你，向你舉手。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你豈要行奇事給死人看嗎？ 難道陰魂還能起來稱讚你嗎？（細拉）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豈能在墳墓裏述說你的慈愛嗎？ 豈能在滅亡中述說你的信實嗎？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你的奇事豈能在幽暗裏被知道嗎？ 你的公義豈能在忘記之地被知道嗎？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耶和華啊，我呼求你； 我早晨的禱告要達到你面前。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耶和華啊，你為何丟棄我？ 為何掩面不顧我？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我自幼受苦，幾乎死亡； 我受你的驚恐，甚至慌張。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你的烈怒漫過我身； 你的驚嚇把我剪除。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這些終日如水環繞我， 一齊都來圍困我。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你把我的良朋密友隔在遠處， 使我所認識的人進入黑暗裏。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以斯拉人以探的訓誨詩。</w:t>
      </w:r>
    </w:p>
    <w:p>
      <w:pPr>
        <w:pStyle w:val="Heading2"/>
      </w:pPr>
      <w:r>
        <w:rPr>
          <w:lang w:val="zh_TW" w:bidi="zh_TW"/>
        </w:rPr>
        <w:t>詩篇 89:1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我要歌唱耶和華的慈愛，直到永遠； 我要用口將你的信實傳與萬代。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因我曾說：你的慈悲必建立到永遠； 你的信實必堅立在天上。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我與我所揀選的人立了約， 向我的僕人大衛起了誓：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我要建立你的後裔，直到永遠； 要建立你的寶座，直到萬代。（細拉）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耶和華啊，諸天要稱讚你的奇事； 在聖者的會中，要稱讚你的信實。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在天空誰能比耶和華呢？ 神的眾子中，誰能像耶和華呢？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他在聖者的會中，是大有威嚴的上帝， 比一切在他四圍的更可畏懼。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耶和華－萬軍之上帝啊， 哪一個大能者像你耶和華？ 你的信實是在你的四圍。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你管轄海的狂傲； 波浪翻騰，你就使它平靜了。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你打碎了拉哈伯，似乎是已殺的人； 你用有能的膀臂打散了你的仇敵。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天屬你，地也屬你； 世界和其中所充滿的都為你所建立。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南北為你所創造； 他泊和黑門都因你的名歡呼。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你有大能的膀臂； 你的手有力，你的右手也高舉。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公義和公平是你寶座的根基； 慈愛和誠實行在你前面。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知道向你歡呼的，那民是有福的！ 耶和華啊，他們在你臉上的光裏行走。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他們因你的名終日歡樂， 因你的公義得以高舉。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你是他們力量的榮耀； 因為你喜悅我們，我們的角必被高舉。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我們的盾牌屬耶和華； 我們的王屬以色列的聖者。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當時，你在異象中曉諭你的聖民，說： 我已把救助之力加在那有能者的身上； 我高舉那從民中所揀選的。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我尋得我的僕人大衛， 用我的聖膏膏他。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我的手必使他堅立； 我的膀臂也必堅固他。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仇敵必不勒索他； 凶惡之子也不苦害他。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我要在他面前打碎他的敵人， 擊殺那恨他的人。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只是我的信實和我的慈愛要與他同在； 因我的名，他的角必被高舉。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我要使他的左手伸到海上， 右手伸到河上。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他要稱呼我說：你是我的父， 是我的上帝，是拯救我的磐石。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我也要立他為長子， 為世上最高的君王。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我要為他存留我的慈愛，直到永遠； 我與他立的約必要堅定。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我也要使他的後裔存到永遠， 使他的寶座如天之久。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倘若他的子孫離棄我的律法， 不照我的典章行，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背棄我的律例， 不遵守我的誡命，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我就要用杖責罰他們的過犯， 用鞭責罰他們的罪孽。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只是我必不將我的慈愛全然收回， 也必不叫我的信實廢棄。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我必不背棄我的約， 也不改變我口中所出的。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我一次指着自己的聖潔起誓： 我決不向大衛說謊！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他的後裔要存到永遠； 他的寶座在我面前如日之恆一般，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又如月亮永遠堅立， 如天上確實的見證。（細拉）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但你惱怒你的受膏者， 就丟掉棄絕他。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你厭惡了與僕人所立的約， 將他的冠冕踐踏於地。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你拆毀了他一切的籬笆， 使他的保障變為荒場。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凡過路的人都搶奪他； 他成為鄰邦的羞辱。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你高舉了他敵人的右手； 你叫他一切的仇敵歡喜。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你叫他的刀劍捲刃， 叫他在爭戰之中站立不住。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你使他的光輝止息， 將他的寶座推倒於地。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你減少他青年的日子， 又使他蒙羞。（細拉）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耶和華啊，這要到幾時呢？ 你要將自己隱藏到永遠嗎？ 你的忿怒如火焚燒要到幾時呢？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求你想念我的時候是何等的短少； 你創造世人，要使他們歸何等的虛空呢？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誰能常活免死、 救他的靈魂脫離陰間的權柄呢？（細拉）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主啊，你從前憑你的信實 向大衛立誓要施行的慈愛在哪裏呢？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主啊，求你記念僕人們所受的羞辱， 記念我怎樣將一切強盛民的羞辱存在我懷裏。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耶和華啊，你的仇敵用這羞辱羞辱了你的僕人， 羞辱了你受膏者的腳蹤。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耶和華是應當稱頌的，直到永遠。 阿們！阿們！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神人摩西的祈禱。</w:t>
      </w:r>
    </w:p>
    <w:p>
      <w:pPr>
        <w:pStyle w:val="Heading2"/>
      </w:pPr>
      <w:r>
        <w:rPr>
          <w:lang w:val="zh_TW" w:bidi="zh_TW"/>
        </w:rPr>
        <w:t>詩篇 90:1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主啊，你世世代代作我們的居所。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諸山未曾生出， 地與世界你未曾造成， 從亙古到永遠，你是上帝。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你使人歸於塵土，說： 你們世人要歸回。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在你看來，千年如已過的昨日， 又如夜間的一更。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你叫他們如水沖去； 他們如睡一覺。 早晨，他們如生長的草，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早晨發芽生長， 晚上割下枯乾。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我們因你的怒氣而消滅， 因你的忿怒而驚惶。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你將我們的罪孽擺在你面前， 將我們的隱惡擺在你面光之中。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我們經過的日子都在你震怒之下； 我們度盡的年歲好像一聲歎息。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我們一生的年日是七十歲， 若是強壯可到八十歲； 但其中所矜誇的不過是勞苦愁煩， 轉眼成空，我們便如飛而去。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誰曉得你怒氣的權勢？ 誰按着你該受的敬畏曉得你的忿怒呢？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求你指教我們怎樣數算自己的日子， 好叫我們得着智慧的心。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耶和華啊，我們要等到幾時呢？ 求你轉回，為你的僕人後悔。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求你使我們早早飽得你的慈愛， 好叫我們一生一世歡呼喜樂。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求你照着你使我們受苦的日子， 和我們遭難的年歲，叫我們喜樂。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願你的作為向你僕人顯現； 願你的榮耀向他們子孫顯明。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願主－我們上帝的榮美歸於我們身上。 願你堅立我們手所做的工； 我們手所做的工，願你堅立。</w:t>
      </w:r>
    </w:p>
    <w:p>
      <w:pPr>
        <w:pStyle w:val="Heading2"/>
      </w:pPr>
      <w:r>
        <w:rPr>
          <w:lang w:val="zh_TW" w:bidi="zh_TW"/>
        </w:rPr>
        <w:t>詩篇 91:1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住在至高者隱密處的， 必住在全能者的蔭下。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我要論到耶和華說： 他是我的避難所，是我的山寨， 是我的上帝，是我所倚靠的。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他必救你脫離捕鳥人的網羅 和毒害的瘟疫。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他必用自己的翎毛遮蔽你； 你要投靠在他的翅膀底下； 他的誠實是大小的盾牌。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你必不怕黑夜的驚駭， 或是白日飛的箭，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也不怕黑夜行的瘟疫， 或是午間滅人的毒病。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雖有千人仆倒在你旁邊， 萬人仆倒在你右邊， 這災卻不得臨近你。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你惟親眼觀看， 見惡人遭報。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耶和華是我的避難所； 你已將至高者當你的居所，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禍患必不臨到你， 災害也不挨近你的帳棚。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因他要為你吩咐他的使者， 在你行的一切道路上保護你。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他們要用手托着你， 免得你的腳碰在石頭上。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你要踹在獅子和虺蛇的身上， 踐踏少壯獅子和大蛇。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上帝說：因為他專心愛我，我就要搭救他； 因為他知道我的名，我要把他安置在高處。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他若求告我，我就應允他； 他在急難中，我要與他同在； 我要搭救他，使他尊貴。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我要使他足享長壽， 將我的救恩顯明給他。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安息日的詩歌。</w:t>
      </w:r>
    </w:p>
    <w:p>
      <w:pPr>
        <w:pStyle w:val="Heading2"/>
      </w:pPr>
      <w:r>
        <w:rPr>
          <w:lang w:val="zh_TW" w:bidi="zh_TW"/>
        </w:rPr>
        <w:t>詩篇 92:1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稱謝耶和華！ 歌頌你至高者的名！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2-3</w:t>
      </w:r>
      <w:r>
        <w:rPr>
          <w:lang w:val="zh_TW" w:bidi="zh_TW"/>
        </w:rPr>
        <w:t xml:space="preserve"> 用十弦的樂器和瑟， 用琴彈幽雅的聲音， 早晨傳揚你的慈愛； 每夜傳揚你的信實。 這本為美事。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因你－耶和華藉着你的作為叫我高興， 我要因你手的工作歡呼。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耶和華啊，你的工作何其大！ 你的心思極其深！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畜類人不曉得； 愚頑人也不明白。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惡人茂盛如草， 一切作孽之人發旺的時候， 正是他們要滅亡， 直到永遠。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惟你－耶和華是至高， 直到永遠。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耶和華啊，你的仇敵都要滅亡； 一切作孽的也要離散。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你卻高舉了我的角，如野牛的角； 我是被新油膏了的。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我眼睛看見仇敵遭報； 我耳朵聽見那些起來攻擊我的惡人受罰。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義人要發旺如棕樹， 生長如黎巴嫩的香柏樹。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他們栽於耶和華的殿中， 發旺在我們上帝的院裏。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他們年老的時候仍要結果子， 要滿了汁漿而常發青，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好顯明耶和華是正直的。 他是我的磐石，在他毫無不義。</w:t>
      </w:r>
    </w:p>
    <w:p>
      <w:pPr>
        <w:pStyle w:val="Heading2"/>
      </w:pPr>
      <w:r>
        <w:rPr>
          <w:lang w:val="zh_TW" w:bidi="zh_TW"/>
        </w:rPr>
        <w:t>詩篇 93:1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耶和華作王！ 他以威嚴為衣穿上； 耶和華以能力為衣，以能力束腰， 世界就堅定，不得動搖。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你的寶座從太初立定； 你從亙古就有。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耶和華啊，大水揚起， 大水發聲，波浪澎湃。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耶和華在高處大有能力， 勝過諸水的響聲，洋海的大浪。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耶和華啊，你的法度最的確； 你的殿永稱為聖，是合宜的。</w:t>
      </w:r>
    </w:p>
    <w:p>
      <w:pPr>
        <w:pStyle w:val="Heading2"/>
      </w:pPr>
      <w:r>
        <w:rPr>
          <w:lang w:val="zh_TW" w:bidi="zh_TW"/>
        </w:rPr>
        <w:t>詩篇 94:1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耶和華啊，你是伸冤的上帝； 伸冤的上帝啊，求你發出光來！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審判世界的主啊，求你挺身而立， 使驕傲人受應得的報應！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耶和華啊，惡人誇勝要到幾時呢？ 要到幾時呢？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他們絮絮叨叨說傲慢的話； 一切作孽的人都自己誇張。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耶和華啊，他們強壓你的百姓， 苦害你的產業。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他們殺死寡婦和寄居的， 又殺害孤兒。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他們說：耶和華必不看見； 雅各的上帝必不思念。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你們民間的畜類人當思想； 你們愚頑人到幾時才有智慧呢？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造耳朵的，難道自己不聽見嗎？ 造眼睛的，難道自己不看見嗎？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管教列邦的，就是叫人得知識的， 難道自己不懲治人嗎？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耶和華知道人的意念是虛妄的。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耶和華啊，你所管教、 用律法所教訓的人是有福的！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你使他在遭難的日子得享平安； 惟有惡人陷在所挖的坑中。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因為耶和華必不丟棄他的百姓， 也不離棄他的產業。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審判要轉向公義； 心裏正直的，必都隨從。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誰肯為我起來攻擊作惡的？ 誰肯為我站起抵擋作孽的？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若不是耶和華幫助我， 我就住在寂靜之中了。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我正說我失了腳， 耶和華啊，那時你的慈愛扶助我。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我心裏多憂多疑， 你安慰我，就使我歡樂。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那藉着律例架弄殘害、 在位上行奸惡的，豈能與你相交嗎？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他們大家聚集攻擊義人， 將無辜的人定為死罪。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但耶和華向來作了我的高臺； 我的上帝作了我投靠的磐石。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他叫他們的罪孽歸到他們身上。 他們正在行惡之中，他要剪除他們； 耶和華－我們的上帝要把他們剪除。</w:t>
      </w:r>
    </w:p>
    <w:p>
      <w:pPr>
        <w:pStyle w:val="Heading2"/>
      </w:pPr>
      <w:r>
        <w:rPr>
          <w:lang w:val="zh_TW" w:bidi="zh_TW"/>
        </w:rPr>
        <w:t>詩篇 95:1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來啊，我們要向耶和華歌唱， 向拯救我們的磐石歡呼！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我們要來感謝他， 用詩歌向他歡呼！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因耶和華為大上帝， 為大王，超乎萬神之上。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地的深處在他手中； 山的高峰也屬他。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海洋屬他，是他造的； 旱地也是他手造成的。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來啊，我們要屈身敬拜， 在造我們的耶和華面前跪下。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因為他是我們的上帝； 我們是他草場的羊，是他手下的民。 惟願你們今天聽他的話：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你們不可硬着心，像當日在米利巴， 就是在曠野的瑪撒。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那時，你們的祖宗試我探我， 並且觀看我的作為。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四十年之久，我厭煩那世代，說： 這是心裏迷糊的百姓， 竟不曉得我的作為！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所以，我在怒中起誓，說： 他們斷不可進入我的安息！</w:t>
      </w:r>
    </w:p>
    <w:p>
      <w:pPr>
        <w:pStyle w:val="Heading2"/>
      </w:pPr>
      <w:r>
        <w:rPr>
          <w:lang w:val="zh_TW" w:bidi="zh_TW"/>
        </w:rPr>
        <w:t>詩篇 96:1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你們要向耶和華唱新歌！ 全地都要向耶和華歌唱！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要向耶和華歌唱，稱頌他的名！ 天天傳揚他的救恩！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在列邦中述說他的榮耀！ 在萬民中述說他的奇事！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因耶和華為大，當受極大的讚美； 他在萬神之上，當受敬畏。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外邦的神都屬虛無； 惟獨耶和華創造諸天。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有尊榮和威嚴在他面前； 有能力與華美在他聖所。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民中的萬族啊，你們要將榮耀、能力歸給耶和華， 都歸給耶和華！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要將耶和華的名所當得的榮耀歸給他， 拿供物來進入他的院宇。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當以聖潔的妝飾敬拜耶和華； 全地要在他面前戰抖！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人在列邦中要說：耶和華作王！ 世界就堅定，不得動搖； 他要按公正審判眾民。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願天歡喜，願地快樂！ 願海和其中所充滿的澎湃！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願田和其中所有的都歡樂！ 那時，林中的樹木都要在耶和華面前歡呼。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因為他來了，他來要審判全地。 他要按公義審判世界， 按他的信實審判萬民。</w:t>
      </w:r>
    </w:p>
    <w:p>
      <w:pPr>
        <w:pStyle w:val="Heading2"/>
      </w:pPr>
      <w:r>
        <w:rPr>
          <w:lang w:val="zh_TW" w:bidi="zh_TW"/>
        </w:rPr>
        <w:t>詩篇 97:1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耶和華作王！願地快樂！ 願眾海島歡喜！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密雲和幽暗在他的四圍； 公義和公平是他寶座的根基。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有烈火在他前頭行， 燒滅他四圍的敵人。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他的閃電光照世界， 大地看見便震動。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諸山見耶和華的面， 就是全地之主的面，便消化如蠟。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諸天表明他的公義； 萬民看見他的榮耀。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願一切事奉雕刻的偶像、 靠虛無之神自誇的，都蒙羞愧。 萬神哪，你們都當拜他。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耶和華啊，錫安聽見你的判斷就歡喜； 猶大的城邑也都快樂。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因為你－耶和華至高，超乎全地； 你被尊崇，遠超萬神之上。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你們愛耶和華的，都當恨惡罪惡； 他保護聖民的性命， 搭救他們脫離惡人的手。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散布亮光是為義人； 預備喜樂是為正直人。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你們義人當靠耶和華歡喜， 稱謝他可記念的聖名。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一篇詩。</w:t>
      </w:r>
    </w:p>
    <w:p>
      <w:pPr>
        <w:pStyle w:val="Heading2"/>
      </w:pPr>
      <w:r>
        <w:rPr>
          <w:lang w:val="zh_TW" w:bidi="zh_TW"/>
        </w:rPr>
        <w:t>詩篇 98:1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你們要向耶和華唱新歌！ 因為他行過奇妙的事； 他的右手和聖臂施行救恩。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耶和華發明了他的救恩， 在列邦人眼前顯出公義；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記念他向以色列家所發的慈愛，所憑的信實。 地的四極都看見我們上帝的救恩。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全地都要向耶和華歡樂； 要發起大聲，歡呼歌頌！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要用琴歌頌耶和華， 用琴和詩歌的聲音歌頌他！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用號和角聲， 在大君王耶和華面前歡呼！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願海和其中所充滿的澎湃； 世界和住在其間的也要發聲。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願大水拍手； 願諸山在耶和華面前一同歡呼；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因為他來要審判遍地。 他要按公義審判世界， 按公正審判萬民。</w:t>
      </w:r>
    </w:p>
    <w:p>
      <w:pPr>
        <w:pStyle w:val="Heading2"/>
      </w:pPr>
      <w:r>
        <w:rPr>
          <w:lang w:val="zh_TW" w:bidi="zh_TW"/>
        </w:rPr>
        <w:t>詩篇 99:1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耶和華作王；萬民當戰抖！ 他坐在二基路伯上，地當動搖。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耶和華在錫安為大； 他超乎萬民之上。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他們當稱讚他大而可畏的名； 他本為聖！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王有能力，喜愛公平，堅立公正， 在雅各中施行公平和公義。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你們當尊崇耶和華－我們的上帝， 在他腳凳前下拜。 他本為聖！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在他的祭司中有摩西和亞倫； 在求告他名的人中有撒母耳。 他們求告耶和華，他就應允他們。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他在雲柱中對他們說話； 他們遵守他的法度和他所賜給他們的律例。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耶和華－我們的上帝啊，你應允他們； 你是赦免他們的上帝， 卻按他們所行的報應他們。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你們要尊崇耶和華－我們的上帝， 在他的聖山下拜， 因為耶和華－我們的上帝本為聖！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稱謝詩。</w:t>
      </w:r>
    </w:p>
    <w:p>
      <w:pPr>
        <w:pStyle w:val="Heading2"/>
      </w:pPr>
      <w:r>
        <w:rPr>
          <w:lang w:val="zh_TW" w:bidi="zh_TW"/>
        </w:rPr>
        <w:t>詩篇 100:1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普天下當向耶和華歡呼！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你們當樂意事奉耶和華， 當來向他歌唱！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你們當曉得耶和華是上帝！ 我們是他造的，也是屬他的； 我們是他的民，也是他草場的羊。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當稱謝進入他的門； 當讚美進入他的院。 當感謝他，稱頌他的名！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因為耶和華本為善。 他的慈愛存到永遠； 他的信實直到萬代。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大衛的詩。</w:t>
      </w:r>
    </w:p>
    <w:p>
      <w:pPr>
        <w:pStyle w:val="Heading2"/>
      </w:pPr>
      <w:r>
        <w:rPr>
          <w:lang w:val="zh_TW" w:bidi="zh_TW"/>
        </w:rPr>
        <w:t>詩篇 101:1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我要歌唱慈愛和公平； 耶和華啊，我要向你歌頌！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我要用智慧行完全的道。 你幾時到我這裏來呢？ 我要存完全的心行在我家中。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邪僻的事，我都不擺在我眼前； 悖逆人所做的事，我甚恨惡， 不容沾在我身上。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彎曲的心思，我必遠離； 一切的惡人，我不認識。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在暗中讒謗他鄰居的，我必將他滅絕； 眼目高傲、心裏驕縱的，我必不容他。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我眼要看國中的誠實人，叫他們與我同住； 行為完全的，他要伺候我。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行詭詐的，必不得住在我家裏； 說謊話的，必不得立在我眼前。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我每日早晨要滅絕國中所有的惡人， 好把一切作孽的從耶和華的城裏剪除。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困苦人發昏的時候，在耶和華面前吐露苦情的禱告。</w:t>
      </w:r>
    </w:p>
    <w:p>
      <w:pPr>
        <w:pStyle w:val="Heading2"/>
      </w:pPr>
      <w:r>
        <w:rPr>
          <w:lang w:val="zh_TW" w:bidi="zh_TW"/>
        </w:rPr>
        <w:t>詩篇 102:1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耶和華啊，求你聽我的禱告， 容我的呼求達到你面前！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我在急難的日子，求你向我側耳； 不要向我掩面！ 我呼求的日子，求你快快應允我！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因為，我的年日如煙雲消滅； 我的骨頭如火把燒着。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我的心被傷，如草枯乾， 甚至我忘記吃飯。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因我唉哼的聲音， 我的肉緊貼骨頭。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我如同曠野的鵜鶘； 我好像荒場的鴞鳥。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我警醒不睡； 我像房頂上孤單的麻雀。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我的仇敵終日辱罵我； 向我猖狂的人指着我賭咒。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我吃過爐灰，如同吃飯； 我所喝的與眼淚攙雜。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這都因你的惱恨和忿怒； 你把我拾起來，又把我摔下去。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我的年日如日影偏斜； 我也如草枯乾。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惟你－耶和華必存到永遠； 你可記念的名也存到萬代。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你必起來憐恤錫安， 因現在是可憐她的時候， 日期已經到了。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你的僕人原來喜悅她的石頭， 可憐她的塵土。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列國要敬畏耶和華的名； 世上諸王都敬畏你的榮耀。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因為耶和華建造了錫安， 在他榮耀裏顯現。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他垂聽窮人的禱告， 並不藐視他們的祈求。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這必為後代的人記下， 將來受造的民要讚美耶和華。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因為，他從至高的聖所垂看； 耶和華從天向地觀察，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要垂聽被囚之人的歎息， 要釋放將要死的人，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使人在錫安傳揚耶和華的名， 在耶路撒冷傳揚讚美他的話，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就是在萬民和列國 聚會事奉耶和華的時候。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他使我的力量中道衰弱， 使我的年日短少。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我說：我的上帝啊， 不要使我中年去世。 你的年數世世無窮！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你起初立了地的根基； 天也是你手所造的。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天地都要滅沒，你卻要長存； 天地都要如外衣漸漸舊了。 你要將天地如裏衣更換， 天地就都改變了。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惟有你永不改變； 你的年數沒有窮盡。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你僕人的子孫要長存； 他們的後裔要堅立在你面前。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大衛的詩。</w:t>
      </w:r>
    </w:p>
    <w:p>
      <w:pPr>
        <w:pStyle w:val="Heading2"/>
      </w:pPr>
      <w:r>
        <w:rPr>
          <w:lang w:val="zh_TW" w:bidi="zh_TW"/>
        </w:rPr>
        <w:t>詩篇 103:1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我的心哪，你要稱頌耶和華！ 凡在我裏面的，也要稱頌他的聖名！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我的心哪，你要稱頌耶和華！ 不可忘記他的一切恩惠！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他赦免你的一切罪孽， 醫治你的一切疾病。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他救贖你的命脫離死亡， 以仁愛和慈悲為你的冠冕。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他用美物使你所願的得以知足， 以致你如鷹返老還童。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耶和華施行公義， 為一切受屈的人伸冤。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他使摩西知道他的法則， 叫以色列人曉得他的作為。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耶和華有憐憫，有恩典， 不輕易發怒，且有豐盛的慈愛。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他不長久責備， 也不永遠懷怒。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他沒有按我們的罪過待我們， 也沒有照我們的罪孽報應我們。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天離地何等的高， 他的慈愛向敬畏他的人也是何等的大！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東離西有多遠， 他叫我們的過犯離我們也有多遠！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父親怎樣憐恤他的兒女， 耶和華也怎樣憐恤敬畏他的人！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因為他知道我們的本體， 思念我們不過是塵土。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至於世人，他的年日如草一樣。 他發旺如野地的花，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經風一吹，便歸無有； 它的原處也不再認識它。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但耶和華的慈愛歸於敬畏他的人， 從亙古到永遠； 他的公義也歸於子子孫孫－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就是那些遵守他的約、 記念他的訓詞而遵行的人。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耶和華在天上立定寶座； 他的權柄統管萬有。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聽從他命令、成全他旨意、 有大能的天使，都要稱頌耶和華！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你們作他的諸軍，作他的僕役， 行他所喜悅的，都要稱頌耶和華！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你們一切被他造的， 在他所治理的各處， 都要稱頌耶和華！ 我的心哪，你要稱頌耶和華！</w:t>
      </w:r>
    </w:p>
    <w:p>
      <w:pPr>
        <w:pStyle w:val="Heading2"/>
      </w:pPr>
      <w:r>
        <w:rPr>
          <w:lang w:val="zh_TW" w:bidi="zh_TW"/>
        </w:rPr>
        <w:t>詩篇 104:1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我的心哪，你要稱頌耶和華！ 耶和華－我的上帝啊，你為至大！ 你以尊榮威嚴為衣服，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披上亮光，如披外袍， 鋪張穹蒼，如鋪幔子，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在水中立樓閣的棟樑， 用雲彩為車輦， 藉着風的翅膀而行，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以風為使者， 以火焰為僕役，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將地立在根基上， 使地永不動搖。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你用深水遮蓋地面，猶如衣裳； 諸水高過山嶺。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你的斥責一發，水便奔逃； 你的雷聲一發，水便奔流。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諸山升上，諸谷沉下， 歸你為它所安定之地。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你定了界限，使水不能過去， 不再轉回遮蓋地面。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耶和華使泉源湧在山谷， 流在山間，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使野地的走獸有水喝， 野驢得解其渴。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天上的飛鳥在水旁住宿， 在樹枝上啼叫。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他從樓閣中澆灌山嶺； 因他作為的功效，地就豐足。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他使草生長，給六畜吃， 使菜蔬發長，供給人用， 使人從地裏能得食物，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又得酒能悅人心， 得油能潤人面， 得糧能養人心。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佳美的樹木，就是黎巴嫩的香柏樹， 是耶和華所栽種的，都滿了汁漿。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雀鳥在其上搭窩； 至於鶴，松樹是牠的房屋。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高山為野山羊的住所； 巖石為沙番的藏處。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你安置月亮為定節令； 日頭自知沉落。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你造黑暗為夜， 林中的百獸就都爬出來。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少壯獅子吼叫，要抓食， 向上帝尋求食物。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日頭一出，獸便躲避， 臥在洞裏。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人出去做工， 勞碌直到晚上。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耶和華啊，你所造的何其多！ 都是你用智慧造成的； 遍地滿了你的豐富。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那裏有海，又大又廣； 其中有無數的動物， 大小活物都有。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那裏有船行走， 有你所造的鱷魚游泳在其中。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這都仰望你按時給牠食物。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你給牠們，牠們便拾起來； 你張手，牠們飽得美食。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你掩面，牠們便驚惶； 你收回牠們的氣，牠們就死亡，歸於塵土。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你發出你的靈，牠們便受造； 你使地面更換為新。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願耶和華的榮耀存到永遠！ 願耶和華喜悅自己所造的！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他看地，地便震動； 他摸山，山就冒煙。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我要一生向耶和華唱詩！ 我還活的時候，要向我上帝歌頌！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願他以我的默念為甘甜！ 我要因耶和華歡喜！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願罪人從世上消滅！ 願惡人歸於無有！ 我的心哪，要稱頌耶和華！ 你們要讚美耶和華！</w:t>
      </w:r>
    </w:p>
    <w:p>
      <w:pPr>
        <w:pStyle w:val="Heading2"/>
      </w:pPr>
      <w:r>
        <w:rPr>
          <w:lang w:val="zh_TW" w:bidi="zh_TW"/>
        </w:rPr>
        <w:t>詩篇 105:1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你們要稱謝耶和華， 求告他的名， 在萬民中傳揚他的作為！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要向他唱詩歌頌， 談論他一切奇妙的作為！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要以他的聖名誇耀！ 尋求耶和華的人，心中應當歡喜！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要尋求耶和華與他的能力， 時常尋求他的面。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5-6</w:t>
      </w:r>
      <w:r>
        <w:rPr>
          <w:lang w:val="zh_TW" w:bidi="zh_TW"/>
        </w:rPr>
        <w:t xml:space="preserve"> 他僕人亞伯拉罕的後裔， 他所揀選雅各的子孫哪， 你們要記念他奇妙的作為和他的奇事， 並他口中的判語。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他是耶和華－我們的上帝； 全地都有他的判斷。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他記念他的約，直到永遠； 他所吩咐的話，直到千代－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就是與亞伯拉罕所立的約， 向以撒所起的誓。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他又將這約向雅各定為律例， 向以色列定為永遠的約，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說：我必將迦南地賜給你， 作你產業的分。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當時，他們人丁有限，數目稀少， 並且在那地為寄居的。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他們從這邦遊到那邦， 從這國行到那國。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他不容甚麼人欺負他們， 為他們的緣故責備君王，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說：不可難為我受膏的人， 也不可惡待我的先知。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他命饑荒降在那地上， 將所倚靠的糧食全行斷絕，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在他們以先打發一個人去 －約瑟被賣為奴僕。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人用腳鐐傷他的腳； 他被鐵鍊捆拘。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耶和華的話試煉他， 直等到他所說的應驗了。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王打發人把他解開， 就是治理眾民的，把他釋放，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立他作王家之主， 掌管他一切所有的，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使他隨意捆綁他的臣宰， 將智慧教導他的長老。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以色列也到了埃及； 雅各在含地寄居。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耶和華使他的百姓生養眾多， 使他們比敵人強盛，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使敵人的心轉去恨他的百姓， 並用詭計待他的僕人。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他打發他的僕人摩西 和他所揀選的亞倫，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在敵人中間顯他的神蹟， 在含地顯他的奇事。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他命黑暗，就有黑暗； 沒有違背他話的。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他叫埃及的水變為血， 叫他們的魚死了。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在他們的地上以及王宮的內室， 青蛙多多滋生。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他說一聲，蒼蠅就成群而來， 並有虱子進入他們四境。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他給他們降下冰雹為雨， 在他們的地上降下火焰。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他也擊打他們的葡萄樹和無花果樹， 毀壞他們境內的樹木。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他說一聲，就有蝗蟲螞蚱上來， 不計其數，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吃盡了他們地上各樣的菜蔬 和田地的出產。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他又擊殺他們國內一切的長子， 就是他們強壯時頭生的。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他領自己的百姓帶銀子金子出來； 他支派中沒有一個軟弱的。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他們出來的時候，埃及人便歡喜； 原來埃及人懼怕他們。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他鋪張雲彩當遮蓋， 夜間使火光照。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他們一求，他就使鵪鶉飛來， 並用天上的糧食叫他們飽足。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他打開磐石，水就湧出； 在乾旱之處，水流成河。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這都因他記念他的聖言 和他的僕人亞伯拉罕。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他帶領百姓歡樂而出， 帶領選民歡呼前往。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他將列國的地賜給他們， 他們便承受眾民勞碌得來的，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好使他們遵他的律例， 守他的律法。 你們要讚美耶和華！</w:t>
      </w:r>
    </w:p>
    <w:p>
      <w:pPr>
        <w:pStyle w:val="Heading2"/>
      </w:pPr>
      <w:r>
        <w:rPr>
          <w:lang w:val="zh_TW" w:bidi="zh_TW"/>
        </w:rPr>
        <w:t>詩篇 106:1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你們要讚美耶和華！ 要稱謝耶和華，因他本為善； 他的慈愛永遠長存！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誰能傳說耶和華的大能？ 誰能表明他一切的美德？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凡遵守公平、常行公義的， 這人便為有福！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耶和華啊，你用恩惠待你的百姓； 求你也用這恩惠記念我，開你的救恩眷顧我，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使我見你選民的福， 樂你國民的樂， 與你的產業一同誇耀。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我們與我們的祖宗一同犯罪； 我們作了孽，行了惡。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我們的祖宗在埃及不明白你的奇事， 不記念你豐盛的慈愛， 反倒在紅海行了悖逆。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然而，他因自己的名拯救他們， 為要彰顯他的大能，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並且斥責紅海，海便乾了； 他帶領他們經過深處，如同經過曠野。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他拯救他們脫離恨他們人的手， 從仇敵手中救贖他們。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水淹沒他們的敵人， 沒有一個存留。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那時，他們才信了他的話， 歌唱讚美他。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等不多時，他們就忘了他的作為， 不仰望他的指教，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反倒在曠野大起慾心， 在荒地試探上帝。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他將他們所求的賜給他們， 卻使他們的心靈軟弱。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他們又在營中嫉妒摩西 和耶和華的聖者亞倫。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地裂開，吞下大坍， 掩蓋亞比蘭一黨的人。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有火在他們的黨中發起； 有火焰燒毀了惡人。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他們在何烈山造了牛犢， 叩拜鑄成的像。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如此將他們榮耀的主 換為吃草之牛的像，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忘了上帝－他們的救主； 他曾在埃及行大事，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在含地行奇事， 在紅海行可畏的事。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所以，他說要滅絕他們； 若非有他所揀選的摩西站在當中， 使他的忿怒轉消， 恐怕他就滅絕他們。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他們又藐視那美地， 不信他的話，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在自己帳棚內發怨言， 不聽耶和華的聲音。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所以，他對他們起誓： 必叫他們倒在曠野，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叫他們的後裔倒在列國之中， 分散在各地。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他們又與巴力‧毗珥連合， 且吃了祭死神的物。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他們這樣行，惹耶和華發怒， 便有瘟疫流行在他們中間。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那時，非尼哈站起，刑罰惡人， 瘟疫這才止息。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那就算為他的義， 世世代代，直到永遠。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他們在米利巴水又叫耶和華發怒， 甚至摩西也受了虧損，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是因他們惹動他的靈， 摩西用嘴說了急躁的話。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他們不照耶和華所吩咐的 滅絕外邦人，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反與他們混雜相合， 學習他們的行為，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事奉他們的偶像， 這就成了自己的網羅，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把自己的兒女祭祀鬼魔，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流無辜人的血， 就是自己兒女的血， 把他們祭祀迦南的偶像， 那地就被血污穢了。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這樣，他們被自己所做的污穢了， 在行為上犯了邪淫。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所以，耶和華的怒氣向他的百姓發作， 憎惡他的產業，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將他們交在外邦人的手裏； 恨他們的人就轄制他們。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他們的仇敵也欺壓他們， 他們就伏在敵人手下。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他屢次搭救他們， 他們卻設謀背逆， 因自己的罪孽降為卑下。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然而，他聽見他們哀告的時候， 就眷顧他們的急難，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為他們記念他的約， 照他豐盛的慈愛後悔。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他也使他們在凡擄掠他們的人面前蒙憐恤。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耶和華－我們的上帝啊，求你拯救我們， 從外邦中招聚我們， 我們好稱讚你的聖名， 以讚美你為誇勝。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耶和華－以色列的上帝是應當稱頌的， 從亙古直到永遠。 願眾民都說：阿們！ 你們要讚美耶和華！</w:t>
      </w:r>
    </w:p>
    <w:p>
      <w:pPr>
        <w:pStyle w:val="Heading2"/>
      </w:pPr>
      <w:r>
        <w:rPr>
          <w:lang w:val="zh_TW" w:bidi="zh_TW"/>
        </w:rPr>
        <w:t>詩篇 107:1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你們要稱謝耶和華，因他本為善； 他的慈愛永遠長存！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願耶和華的贖民說這話， 就是他從敵人手中所救贖的，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從各地，從東從西， 從南從北，所招聚來的。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他們在曠野荒地漂流， 尋不見可住的城邑，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又飢又渴， 心裏發昏。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於是，他們在苦難中哀求耶和華； 他從他們的禍患中搭救他們，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又領他們行走直路， 使他們往可居住的城邑。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但願人因耶和華的慈愛 和他向人所行的奇事都稱讚他；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因他使心裏渴慕的人得以知足， 使心裏飢餓的人得飽美物。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那些坐在黑暗中、死蔭裏的人 被困苦和鐵鍊捆鎖，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是因他們違背上帝的話語， 藐視至高者的旨意。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所以，他用勞苦治服他們的心； 他們仆倒，無人扶助。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於是，他們在苦難中哀求耶和華； 他從他們的禍患中拯救他們。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他從黑暗中和死蔭裏領他們出來， 折斷他們的綁索。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但願人因耶和華的慈愛 和他向人所行的奇事都稱讚他；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因為他打破了銅門， 砍斷了鐵閂。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愚妄人因自己的過犯 和自己的罪孽便受苦楚。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他們心裏厭惡各樣的食物， 就臨近死門。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於是，他們在苦難中哀求耶和華； 他從他們的禍患中拯救他們。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他發命醫治他們， 救他們脫離死亡。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但願人因耶和華的慈愛 和他向人所行的奇事都稱讚他。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願他們以感謝為祭獻給他， 歡呼述說他的作為！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在海上坐船， 在大水中經理事務的，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他們看見耶和華的作為， 並他在深水中的奇事。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因他一吩咐，狂風就起來， 海中的波浪也揚起。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他們上到天空，下到海底； 他們的心因患難便消化。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他們搖搖晃晃，東倒西歪，好像醉酒的人； 他們的智慧無法可施。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於是，他們在苦難中哀求耶和華， 他從他們的禍患中領出他們來。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他使狂風止息， 波浪就平靜。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風息浪靜，他們便歡喜； 他就引他們到所願去的海口。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但願人因耶和華的慈愛 和他向人所行的奇事都稱讚他。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願他們在民的會中尊崇他， 在長老的位上讚美他！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他使江河變為曠野， 叫水泉變為乾渴之地，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使肥地變為鹼地； 這都因其間居民的罪惡。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他使曠野變為水潭， 叫旱地變為水泉。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他使飢餓的人住在那裏， 好建造可住的城邑，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又種田地，栽葡萄園， 得享所出的土產。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他又賜福給他們，叫他們生養眾多， 也不叫他們的牲畜減少。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他們又因暴虐、患難、愁苦， 就減少且卑下。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他使君王蒙羞被辱， 使他們在荒廢無路之地漂流。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他卻將窮乏人安置在高處，脫離苦難， 使他的家屬多如羊群。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正直人看見就歡喜； 罪孽之輩必塞口無言。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凡有智慧的，必在這些事上留心， 也必思想耶和華的慈愛。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大衛的詩歌。</w:t>
      </w:r>
    </w:p>
    <w:p>
      <w:pPr>
        <w:pStyle w:val="Heading2"/>
      </w:pPr>
      <w:r>
        <w:rPr>
          <w:lang w:val="zh_TW" w:bidi="zh_TW"/>
        </w:rPr>
        <w:t>詩篇 108:1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上帝啊，我心堅定； 我口要唱詩歌頌！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琴瑟啊，你們當醒起！ 我自己要極早醒起！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耶和華啊，我要在萬民中稱謝你， 在列邦中歌頌你！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因為，你的慈愛大過諸天； 你的誠實達到穹蒼。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上帝啊，願你崇高過於諸天！ 願你的榮耀高過全地！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求你應允我們，用右手拯救我們， 好叫你所親愛的人得救。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上帝已經指着他的聖潔說： 我要歡樂；我要分開示劍， 丈量疏割谷。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基列是我的； 瑪拿西是我的； 以法蓮是護衛我頭的； 猶大是我的杖；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摩押是我的沐浴盆； 我要向以東拋鞋； 我必因勝非利士呼喊。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誰能領我進堅固城？ 誰能引我到以東地？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上帝啊，你不是丟棄了我們嗎？ 上帝啊，你不和我們的軍兵同去嗎？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求你幫助我們攻擊敵人， 因為人的幫助是枉然的。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我們倚靠上帝才得施展大能， 因為踐踏我們敵人的就是他。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大衛的詩，交與伶長。</w:t>
      </w:r>
    </w:p>
    <w:p>
      <w:pPr>
        <w:pStyle w:val="Heading2"/>
      </w:pPr>
      <w:r>
        <w:rPr>
          <w:lang w:val="zh_TW" w:bidi="zh_TW"/>
        </w:rPr>
        <w:t>詩篇 109:1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我所讚美的上帝啊， 求你不要閉口不言。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因為惡人的嘴和詭詐人的口已經張開攻擊我； 他們用撒謊的舌頭對我說話。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他們圍繞我，說怨恨的話， 又無故地攻打我。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他們與我為敵以報我愛， 但我專心祈禱。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他們向我以惡報善， 以恨報愛。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願你派一個惡人轄制他， 派一個對頭站在他右邊！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他受審判的時候， 願他出來擔當罪名！ 願他的祈禱反成為罪！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願他的年日短少！ 願別人得他的職分！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願他的兒女為孤兒， 他的妻子為寡婦！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願他的兒女漂流討飯， 從他們荒涼之處出來求食！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願強暴的債主牢籠他一切所有的！ 願外人搶他勞碌得來的！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願無人向他延綿施恩！ 願無人可憐他的孤兒！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願他的後人斷絕， 名字被塗抹，不傳於下代！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願他祖宗的罪孽被耶和華記念！ 願他母親的罪過不被塗抹！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願這些罪常在耶和華面前， 使他的名號斷絕於世！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因為他不想施恩， 卻逼迫困苦窮乏的和傷心的人， 要把他們治死。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他愛咒罵，咒罵就臨到他； 他不喜愛福樂，福樂就與他遠離！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他拿咒罵當衣服穿上； 這咒罵就如水進他裏面， 像油入他的骨頭。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願這咒罵當他遮身的衣服， 當他常束的腰帶！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這就是我對頭和用惡言議論我的人 從耶和華那裏所受的報應。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主－耶和華啊，求你為你的名恩待我； 因你的慈愛美好，求你搭救我！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因為我困苦窮乏， 內心受傷。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我如日影漸漸偏斜而去； 我如蝗蟲被抖出來。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我因禁食，膝骨軟弱； 我身上的肉也漸漸瘦了。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我受他們的羞辱， 他們看見我便搖頭。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耶和華－我的上帝啊，求你幫助我， 照你的慈愛拯救我，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使他們知道這是你的手， 是你－耶和華所行的事。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任憑他們咒罵，惟願你賜福； 他們幾時起來就必蒙羞， 你的僕人卻要歡喜。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願我的對頭披戴羞辱！ 願他們以自己的羞愧為外袍遮身！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我要用口極力稱謝耶和華； 我要在眾人中間讚美他；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因為他必站在窮乏人的右邊， 要救他脫離審判他靈魂的人。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大衛的詩。</w:t>
      </w:r>
    </w:p>
    <w:p>
      <w:pPr>
        <w:pStyle w:val="Heading2"/>
      </w:pPr>
      <w:r>
        <w:rPr>
          <w:lang w:val="zh_TW" w:bidi="zh_TW"/>
        </w:rPr>
        <w:t>詩篇 110:1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耶和華對我主說： 你坐在我的右邊， 等我使你仇敵作你的腳凳。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耶和華必使你從錫安伸出能力的杖來； 你要在你仇敵中掌權。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當你掌權的日子， 你的民要以聖潔的妝飾為衣， 甘心犧牲自己； 你的民多如清晨的甘露。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耶和華起了誓，決不後悔，說： 你是照着麥基洗德的等次永遠為祭司。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在你右邊的主， 當他發怒的日子，必打傷列王。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他要在列邦中刑罰惡人， 屍首就遍滿各處； 他要在許多國中打破仇敵的頭。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他要喝路旁的河水， 因此必抬起頭來。</w:t>
      </w:r>
    </w:p>
    <w:p>
      <w:pPr>
        <w:pStyle w:val="Heading2"/>
      </w:pPr>
      <w:r>
        <w:rPr>
          <w:lang w:val="zh_TW" w:bidi="zh_TW"/>
        </w:rPr>
        <w:t>詩篇 111:1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你們要讚美耶和華！ 我要在正直人的大會中，並公會中， 一心稱謝耶和華。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耶和華的作為本為大； 凡喜愛的都必考察。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他所行的是尊榮和威嚴； 他的公義存到永遠。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他行了奇事，使人記念； 耶和華有恩惠，有憐憫。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他賜糧食給敬畏他的人； 他必永遠記念他的約。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他向百姓顯出大能的作為， 把外邦的地賜給他們為業。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他手所行的是誠實公平； 他的訓詞都是確實的，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是永永遠遠堅定的， 是按誠實正直設立的。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他向百姓施行救贖， 命定他的約，直到永遠； 他的名聖而可畏。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敬畏耶和華是智慧的開端； 凡遵行他命令的是聰明人。 耶和華是永遠當讚美的！</w:t>
      </w:r>
    </w:p>
    <w:p>
      <w:pPr>
        <w:pStyle w:val="Heading2"/>
      </w:pPr>
      <w:r>
        <w:rPr>
          <w:lang w:val="zh_TW" w:bidi="zh_TW"/>
        </w:rPr>
        <w:t>詩篇 112:1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你們要讚美耶和華！ 敬畏耶和華，甚喜愛他命令的， 這人便為有福！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他的後裔在世必強盛； 正直人的後代必要蒙福。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他家中有貨物，有錢財； 他的公義存到永遠。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正直人在黑暗中，有光向他發現； 他有恩惠，有憐憫，有公義。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施恩與人、借貸與人的，這人事情順利； 他被審判的時候要訴明自己的冤。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他永不動搖； 義人被記念，直到永遠。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他必不怕凶惡的信息； 他心堅定，倚靠耶和華。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他心確定，總不懼怕， 直到他看見敵人遭報。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他施捨錢財，賙濟貧窮； 他的仁義存到永遠。 他的角必被高舉，大有榮耀。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惡人看見便惱恨，必咬牙而消化； 惡人的心願要歸滅絕。</w:t>
      </w:r>
    </w:p>
    <w:p>
      <w:pPr>
        <w:pStyle w:val="Heading2"/>
      </w:pPr>
      <w:r>
        <w:rPr>
          <w:lang w:val="zh_TW" w:bidi="zh_TW"/>
        </w:rPr>
        <w:t>詩篇 113:1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你們要讚美耶和華！ 耶和華的僕人哪，你們要讚美， 讚美耶和華的名！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耶和華的名是應當稱頌的， 從今時直到永遠！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從日出之地到日落之處， 耶和華的名是應當讚美的！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耶和華超乎萬民之上； 他的榮耀高過諸天。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誰像耶和華－我們的上帝呢？ 他坐在至高之處，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自己謙卑， 觀看天上地下的事。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他從灰塵裏抬舉貧寒人， 從糞堆中提拔窮乏人，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使他們與王子同坐， 就是與本國的王子同坐。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他使不能生育的婦人安居家中， 為多子的樂母。 你們要讚美耶和華！</w:t>
      </w:r>
    </w:p>
    <w:p>
      <w:pPr>
        <w:pStyle w:val="Heading2"/>
      </w:pPr>
      <w:r>
        <w:rPr>
          <w:lang w:val="zh_TW" w:bidi="zh_TW"/>
        </w:rPr>
        <w:t>詩篇 114:1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以色列出了埃及， 雅各家離開說異言之民；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那時，猶大為主的聖所， 以色列為他所治理的國度。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滄海看見就奔逃； 約旦河也倒流。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大山踴躍，如公羊； 小山跳舞，如羊羔。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滄海啊，你為何奔逃？ 約旦哪，你為何倒流？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大山哪，你為何踴躍，如公羊？ 小山哪，你為何跳舞，如羊羔？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大地啊，你因見主的面， 就是雅各上帝的面，便要震動。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他叫磐石變為水池， 叫堅石變為泉源。</w:t>
      </w:r>
    </w:p>
    <w:p>
      <w:pPr>
        <w:pStyle w:val="Heading2"/>
      </w:pPr>
      <w:r>
        <w:rPr>
          <w:lang w:val="zh_TW" w:bidi="zh_TW"/>
        </w:rPr>
        <w:t>詩篇 115:1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耶和華啊，榮耀不要歸與我們， 不要歸與我們； 要因你的慈愛和誠實歸在你的名下！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為何容外邦人說： 他們的上帝在哪裏呢？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然而，我們的上帝在天上， 都隨自己的意旨行事。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他們的偶像是金的，銀的， 是人手所造的，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有口卻不能言， 有眼卻不能看，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有耳卻不能聽， 有鼻卻不能聞，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有手卻不能摸， 有腳卻不能走， 有喉嚨也不能出聲。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造他的要和他一樣； 凡靠他的也要如此。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以色列啊，你要倚靠耶和華！ 他是你的幫助和你的盾牌。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亞倫家啊，你們要倚靠耶和華！ 他是你們的幫助和你們的盾牌。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你們敬畏耶和華的，要倚靠耶和華！ 他是你們的幫助和你們的盾牌。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耶和華向來眷念我們； 他還要賜福給我們： 要賜福給以色列的家， 賜福給亞倫的家。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凡敬畏耶和華的，無論大小， 主必賜福給他。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願耶和華叫你們 和你們的子孫日見加增。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你們蒙了造天地之耶和華的福！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天，是耶和華的天； 地，他卻給了世人。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死人不能讚美耶和華； 下到寂靜中的也都不能。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但我們要稱頌耶和華， 從今時直到永遠。 你們要讚美耶和華！</w:t>
      </w:r>
    </w:p>
    <w:p>
      <w:pPr>
        <w:pStyle w:val="Heading2"/>
      </w:pPr>
      <w:r>
        <w:rPr>
          <w:lang w:val="zh_TW" w:bidi="zh_TW"/>
        </w:rPr>
        <w:t>詩篇 116:1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我愛耶和華， 因為他聽了我的聲音和我的懇求。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他既向我側耳， 我一生要求告他。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死亡的繩索纏繞我； 陰間的痛苦抓住我； 我遭遇患難愁苦。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那時，我便求告耶和華的名，說： 耶和華啊，求你救我的靈魂！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耶和華有恩惠，有公義； 我們的上帝以憐憫為懷。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耶和華保護愚人； 我落到卑微的地步，他救了我。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我的心哪！你要仍歸安樂， 因為耶和華用厚恩待你。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主啊，你救我的命免了死亡， 救我的眼免了流淚， 救我的腳免了跌倒。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我要在耶和華面前行活人之路。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我因信，所以如此說話； 我受了極大的困苦。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我曾急促地說： 人都是說謊的！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我拿甚麼報答耶和華向我所賜的一切厚恩？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我要舉起救恩的杯， 稱揚耶和華的名。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我要在他眾民面前向耶和華還我的願。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在耶和華眼中， 看聖民之死極為寶貴。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耶和華啊，我真是你的僕人； 我是你的僕人，是你婢女的兒子。 你已經解開我的綁索。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我要以感謝為祭獻給你， 又要求告耶和華的名。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18-19</w:t>
      </w:r>
      <w:r>
        <w:rPr>
          <w:lang w:val="zh_TW" w:bidi="zh_TW"/>
        </w:rPr>
        <w:t xml:space="preserve"> 我要在他眾民面前， 在耶和華殿的院內， 在耶路撒冷當中， 向耶和華還我的願。 你們要讚美耶和華！</w:t>
      </w:r>
    </w:p>
    <w:p>
      <w:pPr>
        <w:pStyle w:val="Heading2"/>
      </w:pPr>
      <w:r>
        <w:rPr>
          <w:lang w:val="zh_TW" w:bidi="zh_TW"/>
        </w:rPr>
        <w:t>詩篇 117:1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萬國啊，你們都當讚美耶和華！ 萬民哪，你們都當頌讚他！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因為他向我們大施慈愛； 耶和華的誠實存到永遠。 你們要讚美耶和華！</w:t>
      </w:r>
    </w:p>
    <w:p>
      <w:pPr>
        <w:pStyle w:val="Heading2"/>
      </w:pPr>
      <w:r>
        <w:rPr>
          <w:lang w:val="zh_TW" w:bidi="zh_TW"/>
        </w:rPr>
        <w:t>詩篇 118:1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你們要稱謝耶和華，因他本為善； 他的慈愛永遠長存！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願以色列說： 他的慈愛永遠長存！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願亞倫的家說： 他的慈愛永遠長存！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願敬畏耶和華的說： 他的慈愛永遠長存！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我在急難中求告耶和華，他就應允我， 把我安置在寬闊之地。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有耶和華幫助我，我必不懼怕， 人能把我怎麼樣呢？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在那幫助我的人中，有耶和華幫助我， 所以我要看見那恨我的人遭報。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投靠耶和華，強似倚賴人；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投靠耶和華，強似倚賴王子。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萬民圍繞我， 我靠耶和華的名必剿滅他們。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他們環繞我，圍困我， 我靠耶和華的名必剿滅他們。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他們如同蜂子圍繞我， 好像燒荊棘的火，必被熄滅； 我靠耶和華的名，必剿滅他們。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你推我，要叫我跌倒， 但耶和華幫助了我。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耶和華是我的力量，是我的詩歌； 他也成了我的拯救。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在義人的帳棚裏，有歡呼拯救的聲音； 耶和華的右手施展大能。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耶和華的右手高舉； 耶和華的右手施展大能。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我必不致死，仍要存活， 並要傳揚耶和華的作為。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耶和華雖嚴嚴地懲治我， 卻未曾將我交於死亡。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給我敞開義門； 我要進去稱謝耶和華！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這是耶和華的門； 義人要進去！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我要稱謝你，因為你已經應允我， 又成了我的拯救！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匠人所棄的石頭 已成了房角的頭塊石頭。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這是耶和華所做的， 在我們眼中看為希奇。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這是耶和華所定的日子， 我們在其中要高興歡喜！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耶和華啊，求你拯救！ 耶和華啊，求你使我們亨通！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奉耶和華名來的是應當稱頌的！ 我們從耶和華的殿中為你們祝福！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耶和華是上帝； 他光照了我們。 理當用繩索把祭牲拴住， 牽到壇角那裏。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你是我的上帝，我要稱謝你！ 你是我的上帝，我要尊崇你！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你們要稱謝耶和華，因他本為善； 他的慈愛永遠長存！</w:t>
      </w:r>
    </w:p>
    <w:p>
      <w:pPr>
        <w:pStyle w:val="Heading2"/>
      </w:pPr>
      <w:r>
        <w:rPr>
          <w:lang w:val="zh_TW" w:bidi="zh_TW"/>
        </w:rPr>
        <w:t>詩篇 119:1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行為完全、遵行耶和華律法的， 這人便為有福！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遵守他的法度、一心尋求他的， 這人便為有福！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這人不做非義的事， 但遵行他的道。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耶和華啊，你曾將你的訓詞吩咐我們， 為要我們殷勤遵守。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但願我行事堅定， 得以遵守你的律例。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我看重你的一切命令， 就不至於羞愧。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我學了你公義的判語， 就要以正直的心稱謝你。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我必守你的律例； 求你總不要丟棄我！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少年人用甚麼潔淨他的行為呢？ 是要遵行你的話！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我一心尋求了你； 求你不要叫我偏離你的命令。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我將你的話藏在心裏， 免得我得罪你。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耶和華啊，你是應當稱頌的！ 求你將你的律例教訓我！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我用嘴唇傳揚你口中的一切典章。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我喜悅你的法度， 如同喜悅一切的財物。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我要默想你的訓詞， 看重你的道路。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我要在你的律例中自樂； 我不忘記你的話。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求你用厚恩待你的僕人，使我存活， 我就遵守你的話。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求你開我的眼睛， 使我看出你律法中的奇妙。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我是在地上作寄居的； 求你不要向我隱瞞你的命令！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我時常切慕你的典章， 甚至心碎。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受咒詛、偏離你命令的驕傲人， 你已經責備他們。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求你除掉我所受的羞辱和藐視， 因我遵守你的法度。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雖有首領坐着妄論我， 你僕人卻思想你的律例。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你的法度是我所喜樂的， 是我的謀士。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我的性命幾乎歸於塵土； 求你照你的話將我救活！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我述說我所行的，你應允了我； 求你將你的律例教訓我！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求你使我明白你的訓詞， 我就思想你的奇事。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我的心因愁苦而消化； 求你照你的話使我堅立！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求你使我離開奸詐的道， 開恩將你的律法賜給我！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我揀選了忠信的道， 將你的典章擺在我面前。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我持守你的法度； 耶和華啊，求你不要叫我羞愧！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你開廣我心的時候， 我就往你命令的道上直奔。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耶和華啊，求你將你的律例指教我， 我必遵守到底！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求你賜我悟性，我便遵守你的律法， 且要一心遵守。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求你叫我遵行你的命令， 因為這是我所喜樂的。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求你使我的心趨向你的法度， 不趨向非義之財。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求你叫我轉眼不看虛假， 又叫我在你的道中生活。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你向敬畏你的人所應許的話， 求你向僕人堅定！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求你使我所怕的羞辱遠離我， 因你的典章本為美。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我羨慕你的訓詞； 求你使我在你的公義上生活！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耶和華啊，願你照你的話，使你的慈愛， 就是你的救恩，臨到我身上，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我就有話回答那羞辱我的， 因我倚靠你的話。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求你叫真理的話總不離開我口， 因我仰望你的典章。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我要常守你的律法， 直到永永遠遠。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我要自由而行， 因我素來考究你的訓詞。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我也要在君王面前論說你的法度， 並不至於羞愧。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我要在你的命令中自樂； 這命令素來是我所愛的。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我又要遵行你的命令， 這命令素來是我所愛的； 我也要思想你的律例。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求你記念向你僕人所應許的話， 叫我有盼望。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這話將我救活了； 我在患難中，因此得安慰。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驕傲的人甚侮慢我， 我卻未曾偏離你的律法。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耶和華啊，我記念你從古以來的典章， 就得了安慰。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53</w:t>
      </w:r>
      <w:r>
        <w:rPr>
          <w:lang w:val="zh_TW" w:bidi="zh_TW"/>
        </w:rPr>
        <w:t xml:space="preserve"> 我見惡人離棄你的律法， 就怒氣發作，猶如火燒。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54</w:t>
      </w:r>
      <w:r>
        <w:rPr>
          <w:lang w:val="zh_TW" w:bidi="zh_TW"/>
        </w:rPr>
        <w:t xml:space="preserve"> 我在世寄居， 素來以你的律例為詩歌。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55</w:t>
      </w:r>
      <w:r>
        <w:rPr>
          <w:lang w:val="zh_TW" w:bidi="zh_TW"/>
        </w:rPr>
        <w:t xml:space="preserve"> 耶和華啊，我夜間記念你的名， 遵守你的律法。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56</w:t>
      </w:r>
      <w:r>
        <w:rPr>
          <w:lang w:val="zh_TW" w:bidi="zh_TW"/>
        </w:rPr>
        <w:t xml:space="preserve"> 我所以如此， 是因我守你的訓詞。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57</w:t>
      </w:r>
      <w:r>
        <w:rPr>
          <w:lang w:val="zh_TW" w:bidi="zh_TW"/>
        </w:rPr>
        <w:t xml:space="preserve"> 耶和華是我的福分； 我曾說，我要遵守你的言語。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58</w:t>
      </w:r>
      <w:r>
        <w:rPr>
          <w:lang w:val="zh_TW" w:bidi="zh_TW"/>
        </w:rPr>
        <w:t xml:space="preserve"> 我一心求過你的恩； 願你照你的話憐憫我！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59</w:t>
      </w:r>
      <w:r>
        <w:rPr>
          <w:lang w:val="zh_TW" w:bidi="zh_TW"/>
        </w:rPr>
        <w:t xml:space="preserve"> 我思想我所行的道， 就轉步歸向你的法度。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60</w:t>
      </w:r>
      <w:r>
        <w:rPr>
          <w:lang w:val="zh_TW" w:bidi="zh_TW"/>
        </w:rPr>
        <w:t xml:space="preserve"> 我急忙遵守你的命令， 並不遲延。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61</w:t>
      </w:r>
      <w:r>
        <w:rPr>
          <w:lang w:val="zh_TW" w:bidi="zh_TW"/>
        </w:rPr>
        <w:t xml:space="preserve"> 惡人的繩索纏繞我， 我卻沒有忘記你的律法。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62</w:t>
      </w:r>
      <w:r>
        <w:rPr>
          <w:lang w:val="zh_TW" w:bidi="zh_TW"/>
        </w:rPr>
        <w:t xml:space="preserve"> 我因你公義的典章， 半夜必起來稱謝你。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63</w:t>
      </w:r>
      <w:r>
        <w:rPr>
          <w:lang w:val="zh_TW" w:bidi="zh_TW"/>
        </w:rPr>
        <w:t xml:space="preserve"> 凡敬畏你、守你訓詞的人， 我都與他作伴。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64</w:t>
      </w:r>
      <w:r>
        <w:rPr>
          <w:lang w:val="zh_TW" w:bidi="zh_TW"/>
        </w:rPr>
        <w:t xml:space="preserve"> 耶和華啊，你的慈愛遍滿大地； 求你將你的律例教訓我！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65</w:t>
      </w:r>
      <w:r>
        <w:rPr>
          <w:lang w:val="zh_TW" w:bidi="zh_TW"/>
        </w:rPr>
        <w:t xml:space="preserve"> 耶和華啊，你向來是照你的話善待僕人。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66</w:t>
      </w:r>
      <w:r>
        <w:rPr>
          <w:lang w:val="zh_TW" w:bidi="zh_TW"/>
        </w:rPr>
        <w:t xml:space="preserve"> 求你將精明和知識賜給我， 因我信了你的命令。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67</w:t>
      </w:r>
      <w:r>
        <w:rPr>
          <w:lang w:val="zh_TW" w:bidi="zh_TW"/>
        </w:rPr>
        <w:t xml:space="preserve"> 我未受苦以先走迷了路， 現在卻遵守你的話。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68</w:t>
      </w:r>
      <w:r>
        <w:rPr>
          <w:lang w:val="zh_TW" w:bidi="zh_TW"/>
        </w:rPr>
        <w:t xml:space="preserve"> 你本為善，所行的也善； 求你將你的律例教訓我！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69</w:t>
      </w:r>
      <w:r>
        <w:rPr>
          <w:lang w:val="zh_TW" w:bidi="zh_TW"/>
        </w:rPr>
        <w:t xml:space="preserve"> 驕傲人編造謊言攻擊我， 我卻要一心守你的訓詞。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70</w:t>
      </w:r>
      <w:r>
        <w:rPr>
          <w:lang w:val="zh_TW" w:bidi="zh_TW"/>
        </w:rPr>
        <w:t xml:space="preserve"> 他們心蒙脂油， 我卻喜愛你的律法。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71</w:t>
      </w:r>
      <w:r>
        <w:rPr>
          <w:lang w:val="zh_TW" w:bidi="zh_TW"/>
        </w:rPr>
        <w:t xml:space="preserve"> 我受苦是與我有益， 為要使我學習你的律例。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72</w:t>
      </w:r>
      <w:r>
        <w:rPr>
          <w:lang w:val="zh_TW" w:bidi="zh_TW"/>
        </w:rPr>
        <w:t xml:space="preserve"> 你口中的訓言與我有益， 勝於千萬的金銀。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73</w:t>
      </w:r>
      <w:r>
        <w:rPr>
          <w:lang w:val="zh_TW" w:bidi="zh_TW"/>
        </w:rPr>
        <w:t xml:space="preserve"> 你的手製造我，建立我； 求你賜我悟性，可以學習你的命令！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74</w:t>
      </w:r>
      <w:r>
        <w:rPr>
          <w:lang w:val="zh_TW" w:bidi="zh_TW"/>
        </w:rPr>
        <w:t xml:space="preserve"> 敬畏你的人見我就要歡喜， 因我仰望你的話。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75</w:t>
      </w:r>
      <w:r>
        <w:rPr>
          <w:lang w:val="zh_TW" w:bidi="zh_TW"/>
        </w:rPr>
        <w:t xml:space="preserve"> 耶和華啊，我知道你的判語是公義的； 你使我受苦是以誠實待我。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76</w:t>
      </w:r>
      <w:r>
        <w:rPr>
          <w:lang w:val="zh_TW" w:bidi="zh_TW"/>
        </w:rPr>
        <w:t xml:space="preserve"> 求你照着應許僕人的話， 以慈愛安慰我。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77</w:t>
      </w:r>
      <w:r>
        <w:rPr>
          <w:lang w:val="zh_TW" w:bidi="zh_TW"/>
        </w:rPr>
        <w:t xml:space="preserve"> 願你的慈悲臨到我，使我存活， 因你的律法是我所喜愛的。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78</w:t>
      </w:r>
      <w:r>
        <w:rPr>
          <w:lang w:val="zh_TW" w:bidi="zh_TW"/>
        </w:rPr>
        <w:t xml:space="preserve"> 願驕傲人蒙羞，因為他們無理地傾覆我； 但我要思想你的訓詞。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79</w:t>
      </w:r>
      <w:r>
        <w:rPr>
          <w:lang w:val="zh_TW" w:bidi="zh_TW"/>
        </w:rPr>
        <w:t xml:space="preserve"> 願敬畏你的人歸向我， 他們就知道你的法度。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80</w:t>
      </w:r>
      <w:r>
        <w:rPr>
          <w:lang w:val="zh_TW" w:bidi="zh_TW"/>
        </w:rPr>
        <w:t xml:space="preserve"> 願我的心在你的律例上完全， 使我不致蒙羞。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81</w:t>
      </w:r>
      <w:r>
        <w:rPr>
          <w:lang w:val="zh_TW" w:bidi="zh_TW"/>
        </w:rPr>
        <w:t xml:space="preserve"> 我心渴想你的救恩， 仰望你的應許。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82</w:t>
      </w:r>
      <w:r>
        <w:rPr>
          <w:lang w:val="zh_TW" w:bidi="zh_TW"/>
        </w:rPr>
        <w:t xml:space="preserve"> 我因盼望你的應許眼睛失明，說： 你何時安慰我？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83</w:t>
      </w:r>
      <w:r>
        <w:rPr>
          <w:lang w:val="zh_TW" w:bidi="zh_TW"/>
        </w:rPr>
        <w:t xml:space="preserve"> 我好像煙薰的皮袋， 卻不忘記你的律例。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84</w:t>
      </w:r>
      <w:r>
        <w:rPr>
          <w:lang w:val="zh_TW" w:bidi="zh_TW"/>
        </w:rPr>
        <w:t xml:space="preserve"> 你僕人的年日有多少呢？ 你幾時向逼迫我的人施行審判呢？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85</w:t>
      </w:r>
      <w:r>
        <w:rPr>
          <w:lang w:val="zh_TW" w:bidi="zh_TW"/>
        </w:rPr>
        <w:t xml:space="preserve"> 不從你律法的驕傲人為我掘了坑。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86</w:t>
      </w:r>
      <w:r>
        <w:rPr>
          <w:lang w:val="zh_TW" w:bidi="zh_TW"/>
        </w:rPr>
        <w:t xml:space="preserve"> 你的命令盡都誠實； 他們無理地逼迫我，求你幫助我！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87</w:t>
      </w:r>
      <w:r>
        <w:rPr>
          <w:lang w:val="zh_TW" w:bidi="zh_TW"/>
        </w:rPr>
        <w:t xml:space="preserve"> 他們幾乎把我從世上滅絕， 但我沒有離棄你的訓詞。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88</w:t>
      </w:r>
      <w:r>
        <w:rPr>
          <w:lang w:val="zh_TW" w:bidi="zh_TW"/>
        </w:rPr>
        <w:t xml:space="preserve"> 求你照你的慈愛將我救活， 我就遵守你口中的法度。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89</w:t>
      </w:r>
      <w:r>
        <w:rPr>
          <w:lang w:val="zh_TW" w:bidi="zh_TW"/>
        </w:rPr>
        <w:t xml:space="preserve"> 耶和華啊，你的話安定在天， 直到永遠。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90</w:t>
      </w:r>
      <w:r>
        <w:rPr>
          <w:lang w:val="zh_TW" w:bidi="zh_TW"/>
        </w:rPr>
        <w:t xml:space="preserve"> 你的誠實存到萬代； 你堅定了地，地就長存。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91</w:t>
      </w:r>
      <w:r>
        <w:rPr>
          <w:lang w:val="zh_TW" w:bidi="zh_TW"/>
        </w:rPr>
        <w:t xml:space="preserve"> 天地照你的安排存到今日； 萬物都是你的僕役。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92</w:t>
      </w:r>
      <w:r>
        <w:rPr>
          <w:lang w:val="zh_TW" w:bidi="zh_TW"/>
        </w:rPr>
        <w:t xml:space="preserve"> 我若不是喜愛你的律法， 早就在苦難中滅絕了！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93</w:t>
      </w:r>
      <w:r>
        <w:rPr>
          <w:lang w:val="zh_TW" w:bidi="zh_TW"/>
        </w:rPr>
        <w:t xml:space="preserve"> 我永不忘記你的訓詞， 因你用這訓詞將我救活了。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94</w:t>
      </w:r>
      <w:r>
        <w:rPr>
          <w:lang w:val="zh_TW" w:bidi="zh_TW"/>
        </w:rPr>
        <w:t xml:space="preserve"> 我是屬你的，求你救我， 因我尋求了你的訓詞。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95</w:t>
      </w:r>
      <w:r>
        <w:rPr>
          <w:lang w:val="zh_TW" w:bidi="zh_TW"/>
        </w:rPr>
        <w:t xml:space="preserve"> 惡人等待我，要滅絕我， 我卻要揣摩你的法度。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96</w:t>
      </w:r>
      <w:r>
        <w:rPr>
          <w:lang w:val="zh_TW" w:bidi="zh_TW"/>
        </w:rPr>
        <w:t xml:space="preserve"> 我看萬事盡都有限， 惟有你的命令極其寬廣。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97</w:t>
      </w:r>
      <w:r>
        <w:rPr>
          <w:lang w:val="zh_TW" w:bidi="zh_TW"/>
        </w:rPr>
        <w:t xml:space="preserve"> 我何等愛慕你的律法， 終日不住地思想。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98</w:t>
      </w:r>
      <w:r>
        <w:rPr>
          <w:lang w:val="zh_TW" w:bidi="zh_TW"/>
        </w:rPr>
        <w:t xml:space="preserve"> 你的命令常存在我心裏， 使我比仇敵有智慧。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99</w:t>
      </w:r>
      <w:r>
        <w:rPr>
          <w:lang w:val="zh_TW" w:bidi="zh_TW"/>
        </w:rPr>
        <w:t xml:space="preserve"> 我比我的師傅更通達， 因我思想你的法度。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100</w:t>
      </w:r>
      <w:r>
        <w:rPr>
          <w:lang w:val="zh_TW" w:bidi="zh_TW"/>
        </w:rPr>
        <w:t xml:space="preserve"> 我比年老的更明白， 因我守了你的訓詞。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101</w:t>
      </w:r>
      <w:r>
        <w:rPr>
          <w:lang w:val="zh_TW" w:bidi="zh_TW"/>
        </w:rPr>
        <w:t xml:space="preserve"> 我禁止我腳走一切的邪路， 為要遵守你的話。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102</w:t>
      </w:r>
      <w:r>
        <w:rPr>
          <w:lang w:val="zh_TW" w:bidi="zh_TW"/>
        </w:rPr>
        <w:t xml:space="preserve"> 我沒有偏離你的典章， 因為你教訓了我。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103</w:t>
      </w:r>
      <w:r>
        <w:rPr>
          <w:lang w:val="zh_TW" w:bidi="zh_TW"/>
        </w:rPr>
        <w:t xml:space="preserve"> 你的言語在我上膛何等甘美， 在我口中比蜜更甜！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104</w:t>
      </w:r>
      <w:r>
        <w:rPr>
          <w:lang w:val="zh_TW" w:bidi="zh_TW"/>
        </w:rPr>
        <w:t xml:space="preserve"> 我藉着你的訓詞得以明白， 所以我恨一切的假道。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105</w:t>
      </w:r>
      <w:r>
        <w:rPr>
          <w:lang w:val="zh_TW" w:bidi="zh_TW"/>
        </w:rPr>
        <w:t xml:space="preserve"> 你的話是我腳前的燈， 是我路上的光。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106</w:t>
      </w:r>
      <w:r>
        <w:rPr>
          <w:lang w:val="zh_TW" w:bidi="zh_TW"/>
        </w:rPr>
        <w:t xml:space="preserve"> 你公義的典章，我曾起誓遵守， 我必按誓而行。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107</w:t>
      </w:r>
      <w:r>
        <w:rPr>
          <w:lang w:val="zh_TW" w:bidi="zh_TW"/>
        </w:rPr>
        <w:t xml:space="preserve"> 我甚是受苦； 耶和華啊，求你照你的話將我救活！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108</w:t>
      </w:r>
      <w:r>
        <w:rPr>
          <w:lang w:val="zh_TW" w:bidi="zh_TW"/>
        </w:rPr>
        <w:t xml:space="preserve"> 耶和華啊，求你悅納我口中的讚美為供物， 又將你的典章教訓我！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109</w:t>
      </w:r>
      <w:r>
        <w:rPr>
          <w:lang w:val="zh_TW" w:bidi="zh_TW"/>
        </w:rPr>
        <w:t xml:space="preserve"> 我的性命常在危險之中， 我卻不忘記你的律法。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110</w:t>
      </w:r>
      <w:r>
        <w:rPr>
          <w:lang w:val="zh_TW" w:bidi="zh_TW"/>
        </w:rPr>
        <w:t xml:space="preserve"> 惡人為我設下網羅， 我卻沒有偏離你的訓詞。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111</w:t>
      </w:r>
      <w:r>
        <w:rPr>
          <w:lang w:val="zh_TW" w:bidi="zh_TW"/>
        </w:rPr>
        <w:t xml:space="preserve"> 我以你的法度為永遠的產業， 因這是我心中所喜愛的。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112</w:t>
      </w:r>
      <w:r>
        <w:rPr>
          <w:lang w:val="zh_TW" w:bidi="zh_TW"/>
        </w:rPr>
        <w:t xml:space="preserve"> 我的心專向你的律例， 永遠遵行，一直到底。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113</w:t>
      </w:r>
      <w:r>
        <w:rPr>
          <w:lang w:val="zh_TW" w:bidi="zh_TW"/>
        </w:rPr>
        <w:t xml:space="preserve"> 心懷二意的人為我所恨； 但你的律法為我所愛。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114</w:t>
      </w:r>
      <w:r>
        <w:rPr>
          <w:lang w:val="zh_TW" w:bidi="zh_TW"/>
        </w:rPr>
        <w:t xml:space="preserve"> 你是我藏身之處，又是我的盾牌； 我甚仰望你的話語。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115</w:t>
      </w:r>
      <w:r>
        <w:rPr>
          <w:lang w:val="zh_TW" w:bidi="zh_TW"/>
        </w:rPr>
        <w:t xml:space="preserve"> 作惡的人哪，你們離開我吧！ 我好遵守我上帝的命令。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116</w:t>
      </w:r>
      <w:r>
        <w:rPr>
          <w:lang w:val="zh_TW" w:bidi="zh_TW"/>
        </w:rPr>
        <w:t xml:space="preserve"> 求你照你的話扶持我，使我存活， 也不叫我因失望而害羞。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117</w:t>
      </w:r>
      <w:r>
        <w:rPr>
          <w:lang w:val="zh_TW" w:bidi="zh_TW"/>
        </w:rPr>
        <w:t xml:space="preserve"> 求你扶持我，我便得救， 時常看重你的律例。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118</w:t>
      </w:r>
      <w:r>
        <w:rPr>
          <w:lang w:val="zh_TW" w:bidi="zh_TW"/>
        </w:rPr>
        <w:t xml:space="preserve"> 凡偏離你律例的人，你都輕棄他們， 因為他們的詭詐必歸虛空。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119</w:t>
      </w:r>
      <w:r>
        <w:rPr>
          <w:lang w:val="zh_TW" w:bidi="zh_TW"/>
        </w:rPr>
        <w:t xml:space="preserve"> 凡地上的惡人，你除掉他，好像除掉渣滓； 因此我愛你的法度。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120</w:t>
      </w:r>
      <w:r>
        <w:rPr>
          <w:lang w:val="zh_TW" w:bidi="zh_TW"/>
        </w:rPr>
        <w:t xml:space="preserve"> 我因懼怕你，肉就發抖； 我也怕你的判語。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121</w:t>
      </w:r>
      <w:r>
        <w:rPr>
          <w:lang w:val="zh_TW" w:bidi="zh_TW"/>
        </w:rPr>
        <w:t xml:space="preserve"> 我行過公平和公義， 求你不要撇下我給欺壓我的人！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122</w:t>
      </w:r>
      <w:r>
        <w:rPr>
          <w:lang w:val="zh_TW" w:bidi="zh_TW"/>
        </w:rPr>
        <w:t xml:space="preserve"> 求你為僕人作保，使我得好處， 不容驕傲人欺壓我！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123</w:t>
      </w:r>
      <w:r>
        <w:rPr>
          <w:lang w:val="zh_TW" w:bidi="zh_TW"/>
        </w:rPr>
        <w:t xml:space="preserve"> 我因盼望你的救恩 和你公義的話眼睛失明。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124</w:t>
      </w:r>
      <w:r>
        <w:rPr>
          <w:lang w:val="zh_TW" w:bidi="zh_TW"/>
        </w:rPr>
        <w:t xml:space="preserve"> 求你照你的慈愛待僕人， 將你的律例教訓我。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125</w:t>
      </w:r>
      <w:r>
        <w:rPr>
          <w:lang w:val="zh_TW" w:bidi="zh_TW"/>
        </w:rPr>
        <w:t xml:space="preserve"> 我是你的僕人，求你賜我悟性， 使我得知你的法度。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126</w:t>
      </w:r>
      <w:r>
        <w:rPr>
          <w:lang w:val="zh_TW" w:bidi="zh_TW"/>
        </w:rPr>
        <w:t xml:space="preserve"> 這是耶和華降罰的時候， 因人廢了你的律法。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127</w:t>
      </w:r>
      <w:r>
        <w:rPr>
          <w:lang w:val="zh_TW" w:bidi="zh_TW"/>
        </w:rPr>
        <w:t xml:space="preserve"> 所以，我愛你的命令勝於金子， 更勝於精金。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128</w:t>
      </w:r>
      <w:r>
        <w:rPr>
          <w:lang w:val="zh_TW" w:bidi="zh_TW"/>
        </w:rPr>
        <w:t xml:space="preserve"> 你一切的訓詞，在萬事上我都以為正直； 我卻恨惡一切假道。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129</w:t>
      </w:r>
      <w:r>
        <w:rPr>
          <w:lang w:val="zh_TW" w:bidi="zh_TW"/>
        </w:rPr>
        <w:t xml:space="preserve"> 你的法度奇妙， 所以我一心謹守。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130</w:t>
      </w:r>
      <w:r>
        <w:rPr>
          <w:lang w:val="zh_TW" w:bidi="zh_TW"/>
        </w:rPr>
        <w:t xml:space="preserve"> 你的言語一解開就發出亮光， 使愚人通達。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131</w:t>
      </w:r>
      <w:r>
        <w:rPr>
          <w:lang w:val="zh_TW" w:bidi="zh_TW"/>
        </w:rPr>
        <w:t xml:space="preserve"> 我張口而氣喘， 因我切慕你的命令。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132</w:t>
      </w:r>
      <w:r>
        <w:rPr>
          <w:lang w:val="zh_TW" w:bidi="zh_TW"/>
        </w:rPr>
        <w:t xml:space="preserve"> 求你轉向我，憐憫我， 好像你素常待那些愛你名的人。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133</w:t>
      </w:r>
      <w:r>
        <w:rPr>
          <w:lang w:val="zh_TW" w:bidi="zh_TW"/>
        </w:rPr>
        <w:t xml:space="preserve"> 求你用你的話使我腳步穩當， 不許甚麼罪孽轄制我。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134</w:t>
      </w:r>
      <w:r>
        <w:rPr>
          <w:lang w:val="zh_TW" w:bidi="zh_TW"/>
        </w:rPr>
        <w:t xml:space="preserve"> 求你救我脫離人的欺壓， 我要遵守你的訓詞。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135</w:t>
      </w:r>
      <w:r>
        <w:rPr>
          <w:lang w:val="zh_TW" w:bidi="zh_TW"/>
        </w:rPr>
        <w:t xml:space="preserve"> 求你用臉光照僕人， 又將你的律例教訓我。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136</w:t>
      </w:r>
      <w:r>
        <w:rPr>
          <w:lang w:val="zh_TW" w:bidi="zh_TW"/>
        </w:rPr>
        <w:t xml:space="preserve"> 我的眼淚下流成河， 因為他們不守你的律法。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137</w:t>
      </w:r>
      <w:r>
        <w:rPr>
          <w:lang w:val="zh_TW" w:bidi="zh_TW"/>
        </w:rPr>
        <w:t xml:space="preserve"> 耶和華啊，你是公義的； 你的判語也是正直的！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138</w:t>
      </w:r>
      <w:r>
        <w:rPr>
          <w:lang w:val="zh_TW" w:bidi="zh_TW"/>
        </w:rPr>
        <w:t xml:space="preserve"> 你所命定的法度是憑公義和至誠。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139</w:t>
      </w:r>
      <w:r>
        <w:rPr>
          <w:lang w:val="zh_TW" w:bidi="zh_TW"/>
        </w:rPr>
        <w:t xml:space="preserve"> 我心焦急，如同火燒， 因我敵人忘記你的言語。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140</w:t>
      </w:r>
      <w:r>
        <w:rPr>
          <w:lang w:val="zh_TW" w:bidi="zh_TW"/>
        </w:rPr>
        <w:t xml:space="preserve"> 你的話極其精煉， 所以你的僕人喜愛。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141</w:t>
      </w:r>
      <w:r>
        <w:rPr>
          <w:lang w:val="zh_TW" w:bidi="zh_TW"/>
        </w:rPr>
        <w:t xml:space="preserve"> 我微小，被人藐視， 卻不忘記你的訓詞。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142</w:t>
      </w:r>
      <w:r>
        <w:rPr>
          <w:lang w:val="zh_TW" w:bidi="zh_TW"/>
        </w:rPr>
        <w:t xml:space="preserve"> 你的公義永遠長存； 你的律法盡都真實。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143</w:t>
      </w:r>
      <w:r>
        <w:rPr>
          <w:lang w:val="zh_TW" w:bidi="zh_TW"/>
        </w:rPr>
        <w:t xml:space="preserve"> 我遭遇患難愁苦， 你的命令卻是我所喜愛的。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144</w:t>
      </w:r>
      <w:r>
        <w:rPr>
          <w:lang w:val="zh_TW" w:bidi="zh_TW"/>
        </w:rPr>
        <w:t xml:space="preserve"> 你的法度永遠是公義的； 求你賜我悟性，我就活了。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145</w:t>
      </w:r>
      <w:r>
        <w:rPr>
          <w:lang w:val="zh_TW" w:bidi="zh_TW"/>
        </w:rPr>
        <w:t xml:space="preserve"> 耶和華啊，我一心呼籲你； 求你應允我，我必謹守你的律例！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146</w:t>
      </w:r>
      <w:r>
        <w:rPr>
          <w:lang w:val="zh_TW" w:bidi="zh_TW"/>
        </w:rPr>
        <w:t xml:space="preserve"> 我向你呼籲，求你救我！ 我要遵守你的法度。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147</w:t>
      </w:r>
      <w:r>
        <w:rPr>
          <w:lang w:val="zh_TW" w:bidi="zh_TW"/>
        </w:rPr>
        <w:t xml:space="preserve"> 我趁天未亮呼求； 我仰望了你的言語。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148</w:t>
      </w:r>
      <w:r>
        <w:rPr>
          <w:lang w:val="zh_TW" w:bidi="zh_TW"/>
        </w:rPr>
        <w:t xml:space="preserve"> 我趁夜更未換將眼睜開， 為要思想你的話語。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149</w:t>
      </w:r>
      <w:r>
        <w:rPr>
          <w:lang w:val="zh_TW" w:bidi="zh_TW"/>
        </w:rPr>
        <w:t xml:space="preserve"> 求你照你的慈愛聽我的聲音； 耶和華啊，求你照你的典章將我救活！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150</w:t>
      </w:r>
      <w:r>
        <w:rPr>
          <w:lang w:val="zh_TW" w:bidi="zh_TW"/>
        </w:rPr>
        <w:t xml:space="preserve"> 追求奸惡的人臨近了； 他們遠離你的律法。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151</w:t>
      </w:r>
      <w:r>
        <w:rPr>
          <w:lang w:val="zh_TW" w:bidi="zh_TW"/>
        </w:rPr>
        <w:t xml:space="preserve"> 耶和華啊，你與我相近； 你一切的命令盡都真實！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152</w:t>
      </w:r>
      <w:r>
        <w:rPr>
          <w:lang w:val="zh_TW" w:bidi="zh_TW"/>
        </w:rPr>
        <w:t xml:space="preserve"> 我因學你的法度， 久已知道是你永遠立定的。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153</w:t>
      </w:r>
      <w:r>
        <w:rPr>
          <w:lang w:val="zh_TW" w:bidi="zh_TW"/>
        </w:rPr>
        <w:t xml:space="preserve"> 求你看顧我的苦難，搭救我， 因我不忘記你的律法。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154</w:t>
      </w:r>
      <w:r>
        <w:rPr>
          <w:lang w:val="zh_TW" w:bidi="zh_TW"/>
        </w:rPr>
        <w:t xml:space="preserve"> 求你為我辨屈，救贖我， 照你的話將我救活。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155</w:t>
      </w:r>
      <w:r>
        <w:rPr>
          <w:lang w:val="zh_TW" w:bidi="zh_TW"/>
        </w:rPr>
        <w:t xml:space="preserve"> 救恩遠離惡人， 因為他們不尋求你的律例。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156</w:t>
      </w:r>
      <w:r>
        <w:rPr>
          <w:lang w:val="zh_TW" w:bidi="zh_TW"/>
        </w:rPr>
        <w:t xml:space="preserve"> 耶和華啊，你的慈悲本為大； 求你照你的典章將我救活。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157</w:t>
      </w:r>
      <w:r>
        <w:rPr>
          <w:lang w:val="zh_TW" w:bidi="zh_TW"/>
        </w:rPr>
        <w:t xml:space="preserve"> 逼迫我的，抵擋我的，很多， 我卻沒有偏離你的法度。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158</w:t>
      </w:r>
      <w:r>
        <w:rPr>
          <w:lang w:val="zh_TW" w:bidi="zh_TW"/>
        </w:rPr>
        <w:t xml:space="preserve"> 我看見奸惡的人就甚憎惡， 因為他們不遵守你的話。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159</w:t>
      </w:r>
      <w:r>
        <w:rPr>
          <w:lang w:val="zh_TW" w:bidi="zh_TW"/>
        </w:rPr>
        <w:t xml:space="preserve"> 你看我怎樣愛你的訓詞！ 耶和華啊，求你照你的慈愛將我救活！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160</w:t>
      </w:r>
      <w:r>
        <w:rPr>
          <w:lang w:val="zh_TW" w:bidi="zh_TW"/>
        </w:rPr>
        <w:t xml:space="preserve"> 你話的總綱是真實； 你一切公義的典章是永遠長存。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161</w:t>
      </w:r>
      <w:r>
        <w:rPr>
          <w:lang w:val="zh_TW" w:bidi="zh_TW"/>
        </w:rPr>
        <w:t xml:space="preserve"> 首領無故地逼迫我， 但我的心畏懼你的言語。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162</w:t>
      </w:r>
      <w:r>
        <w:rPr>
          <w:lang w:val="zh_TW" w:bidi="zh_TW"/>
        </w:rPr>
        <w:t xml:space="preserve"> 我喜愛你的話， 好像人得了許多擄物。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163</w:t>
      </w:r>
      <w:r>
        <w:rPr>
          <w:lang w:val="zh_TW" w:bidi="zh_TW"/>
        </w:rPr>
        <w:t xml:space="preserve"> 謊話是我所恨惡所憎嫌的； 惟你的律法是我所愛的。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164</w:t>
      </w:r>
      <w:r>
        <w:rPr>
          <w:lang w:val="zh_TW" w:bidi="zh_TW"/>
        </w:rPr>
        <w:t xml:space="preserve"> 我因你公義的典章一天七次讚美你。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165</w:t>
      </w:r>
      <w:r>
        <w:rPr>
          <w:lang w:val="zh_TW" w:bidi="zh_TW"/>
        </w:rPr>
        <w:t xml:space="preserve"> 愛你律法的人有大平安， 甚麼都不能使他們絆腳。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166</w:t>
      </w:r>
      <w:r>
        <w:rPr>
          <w:lang w:val="zh_TW" w:bidi="zh_TW"/>
        </w:rPr>
        <w:t xml:space="preserve"> 耶和華啊，我仰望了你的救恩， 遵行了你的命令。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167</w:t>
      </w:r>
      <w:r>
        <w:rPr>
          <w:lang w:val="zh_TW" w:bidi="zh_TW"/>
        </w:rPr>
        <w:t xml:space="preserve"> 我心裏守了你的法度； 這法度我甚喜愛。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168</w:t>
      </w:r>
      <w:r>
        <w:rPr>
          <w:lang w:val="zh_TW" w:bidi="zh_TW"/>
        </w:rPr>
        <w:t xml:space="preserve"> 我遵守了你的訓詞和法度， 因我一切所行的都在你面前。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169</w:t>
      </w:r>
      <w:r>
        <w:rPr>
          <w:lang w:val="zh_TW" w:bidi="zh_TW"/>
        </w:rPr>
        <w:t xml:space="preserve"> 耶和華啊，願我的呼籲達到你面前， 照你的話賜我悟性。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170</w:t>
      </w:r>
      <w:r>
        <w:rPr>
          <w:lang w:val="zh_TW" w:bidi="zh_TW"/>
        </w:rPr>
        <w:t xml:space="preserve"> 願我的懇求達到你面前， 照你的話搭救我。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171</w:t>
      </w:r>
      <w:r>
        <w:rPr>
          <w:lang w:val="zh_TW" w:bidi="zh_TW"/>
        </w:rPr>
        <w:t xml:space="preserve"> 願我的嘴發出讚美的話， 因為你將律例教訓我。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172</w:t>
      </w:r>
      <w:r>
        <w:rPr>
          <w:lang w:val="zh_TW" w:bidi="zh_TW"/>
        </w:rPr>
        <w:t xml:space="preserve"> 願我的舌頭歌唱你的話， 因你一切的命令盡都公義。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173</w:t>
      </w:r>
      <w:r>
        <w:rPr>
          <w:lang w:val="zh_TW" w:bidi="zh_TW"/>
        </w:rPr>
        <w:t xml:space="preserve"> 願你用手幫助我， 因我揀選了你的訓詞。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174</w:t>
      </w:r>
      <w:r>
        <w:rPr>
          <w:lang w:val="zh_TW" w:bidi="zh_TW"/>
        </w:rPr>
        <w:t xml:space="preserve"> 耶和華啊，我切慕你的救恩！ 你的律法也是我所喜愛的。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175</w:t>
      </w:r>
      <w:r>
        <w:rPr>
          <w:lang w:val="zh_TW" w:bidi="zh_TW"/>
        </w:rPr>
        <w:t xml:space="preserve"> 願我的性命存活，得以讚美你！ 願你的典章幫助我！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176</w:t>
      </w:r>
      <w:r>
        <w:rPr>
          <w:lang w:val="zh_TW" w:bidi="zh_TW"/>
        </w:rPr>
        <w:t xml:space="preserve"> 我如亡羊走迷了路，求你尋找僕人， 因我不忘記你的命令。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上行（或譯登階，下同）之詩。</w:t>
      </w:r>
    </w:p>
    <w:p>
      <w:pPr>
        <w:pStyle w:val="Heading2"/>
      </w:pPr>
      <w:r>
        <w:rPr>
          <w:lang w:val="zh_TW" w:bidi="zh_TW"/>
        </w:rPr>
        <w:t>詩篇 120:1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我在急難中求告耶和華， 他就應允我。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耶和華啊，求你救我脫離說謊的嘴唇和詭詐的舌頭！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詭詐的舌頭啊，要給你甚麼呢？ 要拿甚麼加給你呢？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就是勇士的利箭和羅騰木 的炭火。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我寄居在米設， 住在基達帳棚之中，有禍了！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我與那恨惡和睦的人許久同住。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我願和睦， 但我發言，他們就要爭戰。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上行之詩。</w:t>
      </w:r>
    </w:p>
    <w:p>
      <w:pPr>
        <w:pStyle w:val="Heading2"/>
      </w:pPr>
      <w:r>
        <w:rPr>
          <w:lang w:val="zh_TW" w:bidi="zh_TW"/>
        </w:rPr>
        <w:t>詩篇 121:1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我要向山舉目； 我的幫助從何而來？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我的幫助 從造天地的耶和華而來。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他必不叫你的腳搖動； 保護你的必不打盹！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保護以色列的， 也不打盹也不睡覺。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保護你的是耶和華； 耶和華在你右邊蔭庇你。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白日，太陽必不傷你； 夜間，月亮必不害你。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耶和華要保護你，免受一切的災害； 他要保護你的性命。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你出你入，耶和華要保護你， 從今時直到永遠。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大衛上行之詩。</w:t>
      </w:r>
    </w:p>
    <w:p>
      <w:pPr>
        <w:pStyle w:val="Heading2"/>
      </w:pPr>
      <w:r>
        <w:rPr>
          <w:lang w:val="zh_TW" w:bidi="zh_TW"/>
        </w:rPr>
        <w:t>詩篇 122:1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人對我說：我們往耶和華的殿去， 我就歡喜。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耶路撒冷啊， 我們的腳站在你的門內。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耶路撒冷被建造， 如同連絡整齊的一座城。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眾支派，就是耶和華的支派，上那裏去， 按以色列的常例稱讚耶和華的名。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因為在那裏設立審判的寶座， 就是大衛家的寶座。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你們要為耶路撒冷求平安！ 耶路撒冷啊，愛你的人必然興旺！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願你城中平安！ 願你宮內興旺！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因我弟兄和同伴的緣故，我要說： 願平安在你中間！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因耶和華－我們上帝殿的緣故， 我要為你求福！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上行之詩。</w:t>
      </w:r>
    </w:p>
    <w:p>
      <w:pPr>
        <w:pStyle w:val="Heading2"/>
      </w:pPr>
      <w:r>
        <w:rPr>
          <w:lang w:val="zh_TW" w:bidi="zh_TW"/>
        </w:rPr>
        <w:t>詩篇 123:1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坐在天上的主啊， 我向你舉目。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看哪，僕人的眼睛怎樣望主人的手， 使女的眼睛怎樣望主母的手， 我們的眼睛也照樣望耶和華－我們的上帝， 直到他憐憫我們。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耶和華啊，求你憐憫我們，憐憫我們！ 因為我們被藐視，已到極處。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我們被那些安逸人的譏誚 和驕傲人的藐視，已到極處。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大衛上行之詩。</w:t>
      </w:r>
    </w:p>
    <w:p>
      <w:pPr>
        <w:pStyle w:val="Heading2"/>
      </w:pPr>
      <w:r>
        <w:rPr>
          <w:lang w:val="zh_TW" w:bidi="zh_TW"/>
        </w:rPr>
        <w:t>詩篇 124:1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以色列人要說： 若不是耶和華幫助我們，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若不是耶和華幫助我們， 當人起來攻擊我們、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向我們發怒的時候， 就把我們活活地吞了。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那時，波濤必漫過我們， 河水必淹沒我們，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狂傲的水必淹沒我們。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耶和華是應當稱頌的！ 他沒有把我們當野食交給他們吞吃。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我們好像雀鳥，從捕鳥人的網羅裏逃脫； 網羅破裂，我們逃脫了。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我們得幫助， 是在乎倚靠造天地之耶和華的名。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上行之詩。</w:t>
      </w:r>
    </w:p>
    <w:p>
      <w:pPr>
        <w:pStyle w:val="Heading2"/>
      </w:pPr>
      <w:r>
        <w:rPr>
          <w:lang w:val="zh_TW" w:bidi="zh_TW"/>
        </w:rPr>
        <w:t>詩篇 125:1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倚靠耶和華的人 好像錫安山，永不動搖。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眾山怎樣圍繞耶路撒冷， 耶和華也照樣圍繞他的百姓， 從今時直到永遠。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惡人的杖不常落在義人的分上， 免得義人伸手作惡。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耶和華啊，求你善待那些為善 和心裏正直的人。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至於那偏行彎曲道路的人， 耶和華必使他和作惡的人一同出去受刑。 願平安歸於以色列！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上行之詩。</w:t>
      </w:r>
    </w:p>
    <w:p>
      <w:pPr>
        <w:pStyle w:val="Heading2"/>
      </w:pPr>
      <w:r>
        <w:rPr>
          <w:lang w:val="zh_TW" w:bidi="zh_TW"/>
        </w:rPr>
        <w:t>詩篇 126:1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當耶和華將那些被擄的帶回錫安的時候， 我們好像做夢的人。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我們滿口喜笑、 滿舌歡呼的時候， 外邦中就有人說： 耶和華為他們行了大事！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耶和華果然為我們行了大事， 我們就歡喜。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耶和華啊，求你使我們被擄的人歸回， 好像南地的河水復流。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流淚撒種的， 必歡呼收割！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那帶種流淚出去的， 必要歡歡樂樂地帶禾捆回來！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所羅門上行之詩。</w:t>
      </w:r>
    </w:p>
    <w:p>
      <w:pPr>
        <w:pStyle w:val="Heading2"/>
      </w:pPr>
      <w:r>
        <w:rPr>
          <w:lang w:val="zh_TW" w:bidi="zh_TW"/>
        </w:rPr>
        <w:t>詩篇 127:1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若不是耶和華建造房屋， 建造的人就枉然勞力； 若不是耶和華看守城池， 看守的人就枉然警醒。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你們清晨早起，夜晚安歇， 吃勞碌得來的飯，本是枉然； 惟有耶和華所親愛的，必叫他安然睡覺。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兒女是耶和華所賜的產業； 所懷的胎是他所給的賞賜。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少年時所生的兒女 好像勇士手中的箭。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箭袋充滿的人便為有福； 他們在城門口和仇敵說話的時候， 必不至於羞愧。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上行之詩。</w:t>
      </w:r>
    </w:p>
    <w:p>
      <w:pPr>
        <w:pStyle w:val="Heading2"/>
      </w:pPr>
      <w:r>
        <w:rPr>
          <w:lang w:val="zh_TW" w:bidi="zh_TW"/>
        </w:rPr>
        <w:t>詩篇 128:1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凡敬畏耶和華、 遵行他道的人便為有福！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你要吃勞碌得來的； 你要享福，事情順利。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你妻子在你的內室，好像多結果子的葡萄樹； 你兒女圍繞你的桌子，好像橄欖栽子。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看哪，敬畏耶和華的人必要這樣蒙福！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願耶和華從錫安賜福給你！ 願你一生一世看見耶路撒冷的好處！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願你看見你兒女的兒女！ 願平安歸於以色列！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上行之詩。</w:t>
      </w:r>
    </w:p>
    <w:p>
      <w:pPr>
        <w:pStyle w:val="Heading2"/>
      </w:pPr>
      <w:r>
        <w:rPr>
          <w:lang w:val="zh_TW" w:bidi="zh_TW"/>
        </w:rPr>
        <w:t>詩篇 129:1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以色列當說：從我幼年以來， 敵人屢次苦害我，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從我幼年以來，敵人屢次苦害我， 卻沒有勝了我。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如同扶犂的在我背上扶犂而耕， 耕的犂溝甚長。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耶和華是公義的； 他砍斷了惡人的繩索。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願恨惡錫安的都蒙羞退後！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願他們像房頂上的草， 未長成而枯乾，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收割的不夠一把， 捆禾的也不滿懷。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過路的也不說： 願耶和華所賜的福歸與你們！ 我們奉耶和華的名給你們祝福！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上行之詩。</w:t>
      </w:r>
    </w:p>
    <w:p>
      <w:pPr>
        <w:pStyle w:val="Heading2"/>
      </w:pPr>
      <w:r>
        <w:rPr>
          <w:lang w:val="zh_TW" w:bidi="zh_TW"/>
        </w:rPr>
        <w:t>詩篇 130:1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耶和華啊，我從深處向你求告！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主啊，求你聽我的聲音！ 願你側耳聽我懇求的聲音！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主－耶和華啊，你若究察罪孽， 誰能站得住呢？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但在你有赦免之恩， 要叫人敬畏你。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我等候耶和華，我的心等候； 我也仰望他的話。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我的心等候主， 勝於守夜的，等候天亮， 勝於守夜的，等候天亮。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以色列啊，你當仰望耶和華！ 因他有慈愛，有豐盛的救恩。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他必救贖以色列脫離一切的罪孽。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大衛上行之詩。</w:t>
      </w:r>
    </w:p>
    <w:p>
      <w:pPr>
        <w:pStyle w:val="Heading2"/>
      </w:pPr>
      <w:r>
        <w:rPr>
          <w:lang w:val="zh_TW" w:bidi="zh_TW"/>
        </w:rPr>
        <w:t>詩篇 131:1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耶和華啊，我的心不狂傲， 我的眼不高大； 重大和測不透的事， 我也不敢行。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我的心平穩安靜， 好像斷過奶的孩子在他母親的懷中； 我的心在我裏面真像斷過奶的孩子。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以色列啊，你當仰望耶和華， 從今時直到永遠！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上行之詩。</w:t>
      </w:r>
    </w:p>
    <w:p>
      <w:pPr>
        <w:pStyle w:val="Heading2"/>
      </w:pPr>
      <w:r>
        <w:rPr>
          <w:lang w:val="zh_TW" w:bidi="zh_TW"/>
        </w:rPr>
        <w:t>詩篇 132:1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耶和華啊，求你記念大衛所受的一切苦難！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他怎樣向耶和華起誓， 向雅各的大能者許願，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說：我必不進我的帳幕， 也不上我的床榻；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我不容我的眼睛睡覺， 也不容我的眼目打盹；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直等我為耶和華尋得所在， 為雅各的大能者尋得居所。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我們聽說約櫃在以法他， 我們在基列‧耶琳就尋見了。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我們要進他的居所， 在他腳凳前下拜。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耶和華啊，求你興起， 和你有能力的約櫃同入安息之所！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願你的祭司披上公義！ 願你的聖民歡呼！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求你因你僕人大衛的緣故， 不要厭棄你的受膏者！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耶和華向大衛、憑誠實起了誓， 必不反覆，說： 我要使你所生的 坐在你的寶座上。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你的眾子若守我的約 和我所教訓他們的法度， 他們的子孫必永遠坐在你的寶座上。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因為耶和華揀選了錫安， 願意當作自己的居所，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說：這是我永遠安息之所； 我要住在這裏， 因為是我所願意的。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我要使其中的糧食豐滿， 使其中的窮人飽足。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我要使祭司披上救恩， 聖民大聲歡呼！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我要叫大衛的角在那裏發生； 我為我的受膏者預備明燈。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我要使他的仇敵披上羞恥； 但他的冠冕要在頭上發光。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大衛上行之詩。</w:t>
      </w:r>
    </w:p>
    <w:p>
      <w:pPr>
        <w:pStyle w:val="Heading2"/>
      </w:pPr>
      <w:r>
        <w:rPr>
          <w:lang w:val="zh_TW" w:bidi="zh_TW"/>
        </w:rPr>
        <w:t>詩篇 133:1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看哪，弟兄和睦同居 是何等地善，何等地美！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這好比那貴重的油澆在亞倫的頭上， 流到鬍鬚，又流到他的衣襟；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又好比黑門的甘露降在錫安山； 因為在那裏有耶和華所命定的福， 就是永遠的生命。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上行之詩。</w:t>
      </w:r>
    </w:p>
    <w:p>
      <w:pPr>
        <w:pStyle w:val="Heading2"/>
      </w:pPr>
      <w:r>
        <w:rPr>
          <w:lang w:val="zh_TW" w:bidi="zh_TW"/>
        </w:rPr>
        <w:t>詩篇 134:1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耶和華的僕人夜間站在耶和華殿中的， 你們當稱頌耶和華！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你們當向聖所舉手， 稱頌耶和華！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願造天地的耶和華， 從錫安賜福給你們！</w:t>
      </w:r>
    </w:p>
    <w:p>
      <w:pPr>
        <w:pStyle w:val="Heading2"/>
      </w:pPr>
      <w:r>
        <w:rPr>
          <w:lang w:val="zh_TW" w:bidi="zh_TW"/>
        </w:rPr>
        <w:t>詩篇 135:1-2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1-2</w:t>
      </w:r>
      <w:r>
        <w:rPr>
          <w:lang w:val="zh_TW" w:bidi="zh_TW"/>
        </w:rPr>
        <w:t xml:space="preserve"> 你們要讚美耶和華！ 你們要讚美耶和華的名！ 耶和華的僕人站在耶和華殿中； 站在我們上帝殿院中的，你們要讚美他！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你們要讚美耶和華！ 耶和華本為善； 要歌頌他的名， 因為這是美好的。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耶和華揀選雅各歸自己， 揀選以色列特作自己的子民。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原來我知道耶和華為大， 也知道我們的主超乎萬神之上。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耶和華在天上，在地下， 在海中，在一切的深處， 都隨自己的意旨而行。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他使雲霧從地極上騰， 造電隨雨而閃， 從府庫中帶出風來。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他將埃及頭生的， 連人帶牲畜都擊殺了。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埃及啊，他施行神蹟奇事， 在你當中，在法老和他一切臣僕身上。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他擊殺許多的民， 又殺戮大能的王，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就是亞摩利王西宏和巴珊王噩， 並迦南一切的國王，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將他們的地賞賜他的百姓以色列為業。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耶和華啊，你的名存到永遠！ 耶和華啊，你可記念的名存到萬代！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耶和華要為他的百姓伸冤， 為他的僕人後悔。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外邦的偶像是金的，銀的， 是人手所造的；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有口卻不能言， 有眼卻不能看，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有耳卻不能聽， 口中也沒有氣息。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造他的要和他一樣， 凡靠他的也要如此。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以色列家啊，你們要稱頌耶和華！ 亞倫家啊，你們要稱頌耶和華！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利未家啊，你們要稱頌耶和華！ 你們敬畏耶和華的，要稱頌耶和華！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住在耶路撒冷的耶和華 該從錫安受稱頌。 你們要讚美耶和華！</w:t>
      </w:r>
    </w:p>
    <w:p>
      <w:pPr>
        <w:pStyle w:val="Heading2"/>
      </w:pPr>
      <w:r>
        <w:rPr>
          <w:lang w:val="zh_TW" w:bidi="zh_TW"/>
        </w:rPr>
        <w:t>詩篇 136:1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你們要稱謝耶和華，因他本為善； 他的慈愛永遠長存。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你們要稱謝萬神之神， 因他的慈愛永遠長存。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你們要稱謝萬主之主， 因他的慈愛永遠長存。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稱謝那獨行大奇事的， 因他的慈愛永遠長存。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稱謝那用智慧造天的， 因他的慈愛永遠長存。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稱謝那鋪地在水以上的， 因他的慈愛永遠長存。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稱謝那造成大光的， 因他的慈愛永遠長存。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他造日頭管白晝， 因他的慈愛永遠長存。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他造月亮星宿管黑夜， 因他的慈愛永遠長存。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稱謝那擊殺埃及人之長子的， 因他的慈愛永遠長存。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他領以色列人從他們中間出來， 因他的慈愛永遠長存。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他施展大能的手和伸出來的膀臂， 因他的慈愛永遠長存。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稱謝那分裂紅海的， 因他的慈愛永遠長存。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他領以色列從其中經過， 因他的慈愛永遠長存；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卻把法老和他的軍兵推翻在紅海裏， 因他的慈愛永遠長存。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稱謝那引導自己的民行走曠野的， 因他的慈愛永遠長存。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稱謝那擊殺大君王的， 因他的慈愛永遠長存。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他殺戮有名的君王， 因他的慈愛永遠長存；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就是殺戮亞摩利王西宏， 因他的慈愛永遠長存；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又殺巴珊王噩， 因他的慈愛永遠長存。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他將他們的地賜他的百姓為業， 因他的慈愛永遠長存；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就是賜他的僕人以色列為業， 因他的慈愛永遠長存。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他顧念我們在卑微的地步， 因他的慈愛永遠長存。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他救拔我們脫離敵人， 因他的慈愛永遠長存。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他賜糧食給凡有血氣的， 因他的慈愛永遠長存。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你們要稱謝天上的上帝， 因他的慈愛永遠長存。</w:t>
      </w:r>
    </w:p>
    <w:p>
      <w:pPr>
        <w:pStyle w:val="Heading2"/>
      </w:pPr>
      <w:r>
        <w:rPr>
          <w:lang w:val="zh_TW" w:bidi="zh_TW"/>
        </w:rPr>
        <w:t>詩篇 137:1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我們曾在巴比倫的河邊坐下， 一追想錫安就哭了。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我們把琴掛在那裏的柳樹上；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因為在那裏，擄掠我們的要我們唱歌， 搶奪我們的要我們作樂，說： 給我們唱一首錫安歌吧！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我們怎能在外邦唱耶和華的歌呢？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耶路撒冷啊，我若忘記你， 情願我的右手忘記技巧！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我若不記念你， 若不看耶路撒冷過於我所最喜樂的， 情願我的舌頭貼於上膛！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耶路撒冷遭難的日子， 以東人說：拆毀！拆毀！ 直拆到根基！ 耶和華啊，求你記念這仇！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將要被滅的巴比倫城啊， 報復你像你待我們的，那人便為有福！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拿你的嬰孩摔在磐石上的， 那人便為有福！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大衛的詩。</w:t>
      </w:r>
    </w:p>
    <w:p>
      <w:pPr>
        <w:pStyle w:val="Heading2"/>
      </w:pPr>
      <w:r>
        <w:rPr>
          <w:lang w:val="zh_TW" w:bidi="zh_TW"/>
        </w:rPr>
        <w:t>詩篇 138:1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我要一心稱謝你， 在諸神面前歌頌你。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我要向你的聖殿下拜， 為你的慈愛和誠實稱讚你的名； 因你使你的話顯為大， 過於你所應許的。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我呼求的日子，你就應允我， 鼓勵我，使我心裏有能力。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耶和華啊，地上的君王都要稱謝你， 因他們聽見了你口中的言語。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他們要歌頌耶和華的作為， 因耶和華大有榮耀。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耶和華雖高，仍看顧低微的人； 他卻從遠處看出驕傲的人。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我雖行在患難中，你必將我救活； 我的仇敵發怒，你必伸手抵擋他們； 你的右手也必救我。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耶和華必成全關乎我的事； 耶和華啊，你的慈愛永遠長存！ 求你不要離棄你手所造的。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大衛的詩，交與伶長。</w:t>
      </w:r>
    </w:p>
    <w:p>
      <w:pPr>
        <w:pStyle w:val="Heading2"/>
      </w:pPr>
      <w:r>
        <w:rPr>
          <w:lang w:val="zh_TW" w:bidi="zh_TW"/>
        </w:rPr>
        <w:t>詩篇 139:1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耶和華啊，你已經鑒察我，認識我。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我坐下，我起來，你都曉得； 你從遠處知道我的意念。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我行路，我躺臥，你都細察； 你也深知我一切所行的。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耶和華啊，我舌頭上的話， 你沒有一句不知道的。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你在我前後環繞我， 按手在我身上。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這樣的知識奇妙，是我不能測的， 至高，是我不能及的。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我往哪裏去躲避你的靈？ 我往哪裏逃、躲避你的面？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我若升到天上，你在那裏； 我若在陰間下榻，你也在那裏。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我若展開清晨的翅膀， 飛到海極居住，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就是在那裏，你的手必引導我； 你的右手也必扶持我。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我若說：黑暗必定遮蔽我， 我周圍的亮光必成為黑夜；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黑暗也不能遮蔽我，使你不見， 黑夜卻如白晝發亮。 黑暗和光明，在你看都是一樣。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我的肺腑是你所造的； 我在母腹中，你已覆庇我。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我要稱謝你，因我受造，奇妙可畏； 你的作為奇妙，這是我心深知道的。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我在暗中受造，在地的深處被聯絡； 那時，我的形體並不向你隱藏。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我未成形的體質，你的眼早已看見了； 你所定的日子，我尚未度一日， 你都寫在你的冊上了。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上帝啊，你的意念向我何等寶貴！ 其數何等眾多！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我若數點，比海沙更多； 我睡醒的時候，仍和你同在。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上帝啊，你必要殺戮惡人； 所以，你們好流人血的，離開我去吧！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因為他們說惡言頂撞你； 你的仇敵也妄稱你的名。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耶和華啊，恨惡你的，我豈不恨惡他們嗎？ 攻擊你的，我豈不憎嫌他們嗎？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我切切地恨惡他們， 以他們為仇敵。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上帝啊，求你鑒察我，知道我的心思， 試煉我，知道我的意念，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看在我裏面有甚麼惡行沒有， 引導我走永生的道路。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大衛的詩，交與伶長。</w:t>
      </w:r>
    </w:p>
    <w:p>
      <w:pPr>
        <w:pStyle w:val="Heading2"/>
      </w:pPr>
      <w:r>
        <w:rPr>
          <w:lang w:val="zh_TW" w:bidi="zh_TW"/>
        </w:rPr>
        <w:t>詩篇 140:1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耶和華啊，求你拯救我脫離凶惡的人， 保護我脫離強暴的人！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他們心中圖謀奸惡， 常常聚集要爭戰。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他們使舌頭尖利如蛇， 嘴裏有虺蛇的毒氣。（細拉）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耶和華啊，求你拯救我脫離惡人的手， 保護我脫離強暴的人！ 他們圖謀推我跌倒。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驕傲人為我暗設網羅和繩索； 他們在路旁鋪下網，設下圈套。（細拉）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我曾對耶和華說：你是我的上帝。 耶和華啊，求你留心聽我懇求的聲音！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主－耶和華、我救恩的力量啊， 在爭戰的日子，你遮蔽了我的頭。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耶和華啊，求你不要遂惡人的心願； 不要成就他們的計謀，恐怕他們自高。（細拉）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至於那些昂首圍困我的人， 願他們嘴唇的奸惡陷害自己！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願火炭落在他們身上！ 願他們被丟在火中， 拋在深坑裏，不能再起來。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說惡言的人在地上必堅立不住； 禍患必獵取強暴的人，將他打倒。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我知道耶和華必為困苦人伸冤， 必為窮乏人辨屈。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義人必要稱讚你的名； 正直人必住在你面前。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大衛的詩。</w:t>
      </w:r>
    </w:p>
    <w:p>
      <w:pPr>
        <w:pStyle w:val="Heading2"/>
      </w:pPr>
      <w:r>
        <w:rPr>
          <w:lang w:val="zh_TW" w:bidi="zh_TW"/>
        </w:rPr>
        <w:t>詩篇 141:1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耶和華啊，我曾求告你， 求你快快臨到我這裏！ 我求告你的時候， 願你留心聽我的聲音！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願我的禱告如香陳列在你面前！ 願我舉手祈求，如獻晚祭！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耶和華啊，求你禁止我的口， 把守我的嘴！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求你不叫我的心偏向邪惡， 以致我和作孽的人同行惡事； 也不叫我吃他們的美食。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任憑義人擊打我，這算為仁慈； 任憑他責備我，這算為頭上的膏油； 我的頭不要躲閃。 正在他們行惡的時候，我仍要祈禱。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他們的審判官被扔在巖下； 眾人要聽我的話，因為這話甘甜。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我們的骨頭散在墓旁， 好像人耕田、刨地的土塊。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主－耶和華啊，我的眼目仰望你； 我投靠你，求你不要將我撇得孤苦！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求你保護我脫離惡人為我設的網羅 和作孽之人的圈套！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願惡人落在自己的網裏， 我卻得以逃脫。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大衛在洞裏作的訓誨詩，乃是祈禱。</w:t>
      </w:r>
    </w:p>
    <w:p>
      <w:pPr>
        <w:pStyle w:val="Heading2"/>
      </w:pPr>
      <w:r>
        <w:rPr>
          <w:lang w:val="zh_TW" w:bidi="zh_TW"/>
        </w:rPr>
        <w:t>詩篇 142:1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我發聲哀告耶和華， 發聲懇求耶和華。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我在他面前吐露我的苦情， 陳說我的患難。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我的靈在我裏面發昏的時候， 你知道我的道路。 在我行的路上， 敵人為我暗設網羅。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求你向我右邊觀看， 因為沒有人認識我； 我無處避難， 也沒有人眷顧我。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耶和華啊，我曾向你哀求。 我說：你是我的避難所； 在活人之地，你是我的福分。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求你側耳聽我的呼求， 因我落到極卑之地； 求你救我脫離逼迫我的人， 因為他們比我強盛。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求你領我出離被囚之地， 我好稱讚你的名。 義人必環繞我， 因為你是用厚恩待我。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大衛的詩。</w:t>
      </w:r>
    </w:p>
    <w:p>
      <w:pPr>
        <w:pStyle w:val="Heading2"/>
      </w:pPr>
      <w:r>
        <w:rPr>
          <w:lang w:val="zh_TW" w:bidi="zh_TW"/>
        </w:rPr>
        <w:t>詩篇 143:1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耶和華啊，求你聽我的禱告， 留心聽我的懇求， 憑你的信實和公義應允我。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求你不要審問僕人； 因為在你面前，凡活着的人沒有一個是義的。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原來仇敵逼迫我， 將我打倒在地， 使我住在幽暗之處， 像死了許久的人一樣。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所以，我的靈在我裏面發昏； 我的心在我裏面悽慘。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我追想古時之日， 思想你的一切作為， 默念你手的工作。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我向你舉手； 我的心渴想你， 如乾旱之地盼雨一樣。（細拉）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耶和華啊，求你速速應允我！ 我心神耗盡！ 不要向我掩面， 免得我像那些下坑的人一樣。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求你使我清晨得聽你慈愛之言， 因我倚靠你； 求你使我知道當行的路， 因我的心仰望你。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耶和華啊，求你救我脫離我的仇敵！ 我往你那裏藏身。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求你指教我遵行你的旨意， 因你是我的上帝。 你的靈本為善； 求你引我到平坦之地。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耶和華啊，求你為你的名將我救活， 憑你的公義，將我從患難中領出來，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憑你的慈愛剪除我的仇敵， 滅絕一切苦待我的人， 因我是你的僕人。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大衛的詩。</w:t>
      </w:r>
    </w:p>
    <w:p>
      <w:pPr>
        <w:pStyle w:val="Heading2"/>
      </w:pPr>
      <w:r>
        <w:rPr>
          <w:lang w:val="zh_TW" w:bidi="zh_TW"/>
        </w:rPr>
        <w:t>詩篇 144:1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耶和華－我的磐石是應當稱頌的！ 他教導我的手爭戰， 教導我的指頭打仗。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他是我慈愛的主，我的山寨， 我的高臺，我的救主， 我的盾牌，是我所投靠的； 他使我的百姓服在我以下。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耶和華啊，人算甚麼，你竟認識他！ 世人算甚麼，你竟顧念他！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人好像一口氣； 他的年日如同影兒快快過去。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耶和華啊，求你使天下垂，親自降臨， 摸山，山就冒煙。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求你發出閃電，使他們四散， 射出你的箭，使他們擾亂。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求你從上伸手救拔我， 救我出離大水， 救我脫離外邦人的手。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他們的口說謊話； 他們的右手起假誓。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上帝啊，我要向你唱新歌， 用十弦瑟向你歌頌。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你是那拯救君王的； 你是那救僕人大衛脫離害命之刀的。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求你救拔我， 救我脫離外邦人的手。 他們的口說謊話； 他們的右手起假誓。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我們的兒子從幼年好像樹栽子長大； 我們的女兒如同殿角石， 是按建宮的樣式鑿成的。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我們的倉盈滿，能出各樣的糧食； 我們的羊在田間孳生千萬。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我們的牛馱着滿馱， 沒有人闖進來搶奪， 也沒有人出去爭戰； 我們的街市上也沒有哭號的聲音。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遇見這光景的百姓便為有福！ 有耶和華為他們的上帝，這百姓便為有福！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0</w:t>
      </w:r>
      <w:r>
        <w:rPr>
          <w:lang w:val="zh_TW" w:bidi="zh_TW"/>
        </w:rPr>
        <w:t xml:space="preserve"> 大衛的讚美詩。</w:t>
      </w:r>
    </w:p>
    <w:p>
      <w:pPr>
        <w:pStyle w:val="Heading2"/>
      </w:pPr>
      <w:r>
        <w:rPr>
          <w:lang w:val="zh_TW" w:bidi="zh_TW"/>
        </w:rPr>
        <w:t>詩篇 145:1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我的上帝我的王啊，我要尊崇你！ 我要永永遠遠稱頌你的名！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我要天天稱頌你， 也要永永遠遠讚美你的名！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耶和華本為大，該受大讚美； 其大無法測度。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這代要對那代頌讚你的作為， 也要傳揚你的大能。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我要默念你威嚴的尊榮 和你奇妙的作為。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人要傳說你可畏之事的能力； 我也要傳揚你的大德。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他們記念你的大恩就要傳出來， 並要歌唱你的公義。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耶和華有恩惠，有憐憫， 不輕易發怒，大有慈愛。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耶和華善待萬民； 他的慈悲覆庇他一切所造的。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耶和華啊，你一切所造的都要稱謝你； 你的聖民也要稱頌你，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傳說你國的榮耀， 談論你的大能，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好叫世人知道你大能的作為， 並你國度威嚴的榮耀。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你的國是永遠的國！ 你執掌的權柄存到萬代！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凡跌倒的，耶和華將他們扶持； 凡被壓下的，將他們扶起。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萬民都舉目仰望你； 你隨時給他們食物。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你張手， 使有生氣的都隨願飽足。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耶和華在他一切所行的，無不公義； 在他一切所做的都有慈愛。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凡求告耶和華的，就是誠心求告他的， 耶和華便與他們相近。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敬畏他的，他必成就他們的心願， 也必聽他們的呼求，拯救他們。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耶和華保護一切愛他的人， 卻要滅絕一切的惡人。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我的口要說出讚美耶和華的話； 惟願凡有血氣的都永永遠遠稱頌他的聖名。</w:t>
      </w:r>
    </w:p>
    <w:p>
      <w:pPr>
        <w:pStyle w:val="Heading2"/>
      </w:pPr>
      <w:r>
        <w:rPr>
          <w:lang w:val="zh_TW" w:bidi="zh_TW"/>
        </w:rPr>
        <w:t>詩篇 146:1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你們要讚美耶和華！ 我的心哪，你要讚美耶和華！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我一生要讚美耶和華！ 我還活的時候要歌頌我的上帝！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你們不要倚靠君王，不要倚靠世人； 他一點不能幫助。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他的氣一斷，就歸回塵土； 他所打算的，當日就消滅了。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以雅各的上帝為幫助、 仰望耶和華－他上帝的，這人便為有福！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耶和華造天、地、海，和其中的萬物； 他守誠實，直到永遠。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他為受屈的伸冤， 賜食物與飢餓的。 耶和華釋放被囚的；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耶和華開了瞎子的眼睛； 耶和華扶起被壓下的人。 耶和華喜愛義人。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耶和華保護寄居的， 扶持孤兒和寡婦， 卻使惡人的道路彎曲。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耶和華要作王，直到永遠！ 錫安哪，你的上帝要作王，直到萬代！ 你們要讚美耶和華！</w:t>
      </w:r>
    </w:p>
    <w:p>
      <w:pPr>
        <w:pStyle w:val="Heading2"/>
      </w:pPr>
      <w:r>
        <w:rPr>
          <w:lang w:val="zh_TW" w:bidi="zh_TW"/>
        </w:rPr>
        <w:t>詩篇 147:1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你們要讚美耶和華！ 因歌頌我們的上帝為善為美； 讚美的話是合宜的。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耶和華建造耶路撒冷， 聚集以色列中被趕散的人。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他醫好傷心的人， 裹好他們的傷處。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他數點星宿的數目， 一一稱它的名。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我們的主為大，最有能力； 他的智慧無法測度。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耶和華扶持謙卑人， 將惡人傾覆於地。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你們要以感謝向耶和華歌唱， 用琴向我們的上帝歌頌。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他用雲遮天，為地降雨， 使草生長在山上。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他賜食給走獸 和啼叫的小烏鴉。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他不喜悅馬的力大， 不喜愛人的腿快。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耶和華喜愛敬畏他 和盼望他慈愛的人。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耶路撒冷啊，你要頌讚耶和華！ 錫安哪，你要讚美你的上帝！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因為他堅固了你的門閂， 賜福給你中間的兒女。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他使你境內平安， 用上好的麥子使你滿足。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他發命在地； 他的話頒行最快。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他降雪如羊毛， 撒霜如爐灰。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他擲下冰雹如碎渣； 他發出寒冷，誰能當得起呢？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他一出令，這些就都消化； 他使風颳起，水便流動。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他將他的道指示雅各， 將他的律例典章指示以色列。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別國他都沒有這樣待過； 至於他的典章，他們向來沒有知道。 你們要讚美耶和華！</w:t>
      </w:r>
    </w:p>
    <w:p>
      <w:pPr>
        <w:pStyle w:val="Heading2"/>
      </w:pPr>
      <w:r>
        <w:rPr>
          <w:lang w:val="zh_TW" w:bidi="zh_TW"/>
        </w:rPr>
        <w:t>詩篇 148:1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你們要讚美耶和華！ 從天上讚美耶和華， 在高處讚美他！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他的眾使者都要讚美他！ 他的諸軍都要讚美他！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日頭月亮，你們要讚美他！ 放光的星宿，你們都要讚美他！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天上的天和天上的水， 你們都要讚美他！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願這些都讚美耶和華的名！ 因他一吩咐便都造成。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他將這些立定，直到永永遠遠； 他定了命，不能廢去。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所有在地上的， 大魚和一切深洋，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火與冰雹，雪和霧氣， 成就他命的狂風，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大山和小山， 結果的樹木和一切香柏樹，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野獸和一切牲畜， 昆蟲和飛鳥，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世上的君王和萬民， 首領和世上一切審判官，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少年人和處女， 老年人和孩童， 都當讚美耶和華！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願這些都讚美耶和華的名！ 因為獨有他的名被尊崇； 他的榮耀在天地之上。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他將他百姓的角高舉， 因此他一切聖民以色列人， 就是與他相近的百姓，都讚美他！ 你們要讚美耶和華！</w:t>
      </w:r>
    </w:p>
    <w:p>
      <w:pPr>
        <w:pStyle w:val="Heading2"/>
      </w:pPr>
      <w:r>
        <w:rPr>
          <w:lang w:val="zh_TW" w:bidi="zh_TW"/>
        </w:rPr>
        <w:t>詩篇 149:1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你們要讚美耶和華！ 向耶和華唱新歌， 在聖民的會中讚美他！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願以色列因造他的主歡喜！ 願錫安的民因他們的王快樂！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願他們跳舞讚美他的名， 擊鼓彈琴歌頌他！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因為耶和華喜愛他的百姓； 他要用救恩當作謙卑人的妝飾。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願聖民因所得的榮耀高興！ 願他們在床上歡呼！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願他們口中稱讚上帝為高， 手裏有兩刃的刀，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為要報復列邦， 刑罰萬民。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要用鍊子捆他們的君王， 用鐵鐐鎖他們的大臣；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要在他們身上施行所記錄的審判。 他的聖民都有這榮耀。 你們要讚美耶和華！</w:t>
      </w:r>
    </w:p>
    <w:p>
      <w:pPr>
        <w:pStyle w:val="Heading2"/>
      </w:pPr>
      <w:r>
        <w:rPr>
          <w:lang w:val="zh_TW" w:bidi="zh_TW"/>
        </w:rPr>
        <w:t>詩篇 150:1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你們要讚美耶和華！ 在上帝的聖所讚美他！ 在他顯能力的穹蒼讚美他！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要因他大能的作為讚美他， 按着他極美的大德讚美他！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要用角聲讚美他， 鼓瑟彈琴讚美他！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擊鼓跳舞讚美他！ 用絲弦的樂器和簫的聲音讚美他！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用大響的鈸讚美他！ 用高聲的鈸讚美他！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凡有氣息的都要讚美耶和華！ 你們要讚美耶和華！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