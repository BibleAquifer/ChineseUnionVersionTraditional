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哥林多後書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奉上帝旨意作基督耶穌使徒的保羅和兄弟提摩太，寫信給在哥林多上帝的教會，並亞該亞遍處的眾聖徒。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願恩惠、平安從上帝我們的父和主耶穌基督歸與你們！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願頌讚歸與我們的主耶穌基督的父上帝，就是發慈悲的父，賜各樣安慰的上帝。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我們在一切患難中，他就安慰我們，叫我們能用上帝所賜的安慰去安慰那遭各樣患難的人。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我們既多受基督的苦楚，就靠基督多得安慰。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我們受患難呢，是為叫你們得安慰，得拯救；我們得安慰呢，也是為叫你們得安慰；這安慰能叫你們忍受我們所受的那樣苦楚。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我們為你們所存的盼望是確定的，因為知道你們既是同受苦楚，也必同得安慰。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弟兄們，我們不要你們不曉得，我們從前在亞細亞遭遇苦難，被壓太重，力不能勝，甚至連活命的指望都絕了；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自己心裏也斷定是必死的，叫我們不靠自己，只靠叫死人復活的上帝。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他曾救我們脫離那極大的死亡，現在仍要救我們，並且我們指望他將來還要救我們。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你們以祈禱幫助我們，好叫許多人為我們謝恩，就是為我們因許多人所得的恩。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我們所誇的是自己的良心，見證我們憑着上帝的聖潔和誠實；在世為人不靠人的聰明，乃靠上帝的恩惠，向你們更是這樣。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我們現在寫給你們的話，並不外乎你們所念的、所認識的，我也盼望你們到底還是要認識；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正如你們已經有幾分認識我們，以我們誇口，好像我們在我們主耶穌的日子以你們誇口一樣。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我既然這樣深信，就早有意到你們那裏去，叫你們再得益處；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也要從你們那裏經過，往馬其頓去，再從馬其頓回到你們那裏，叫你們給我送行往猶太去。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我有此意，豈是反覆不定嗎？我所起的意，豈是從情慾起的，叫我忽是忽非嗎？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我指着信實的上帝說，我們向你們所傳的道，並沒有是而又非的。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因為我和西拉並提摩太，在你們中間所傳上帝的兒子耶穌基督，總沒有是而又非的，在他只有一是。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上帝的應許，不論有多少，在基督都是是的。所以藉着他也都是實在的，叫上帝因我們得榮耀。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那在基督裏堅固我們和你們，並且膏我們的就是上帝。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他又用印印了我們，並賜聖靈在我們心裏作憑據。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我呼籲上帝給我的心作見證，我沒有往哥林多去是為要寬容你們。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我們並不是轄管你們的信心，乃是幫助你們的快樂，因為你們憑信才站立得住。</w:t>
      </w:r>
    </w:p>
    <w:p>
      <w:pPr>
        <w:pStyle w:val="Heading2"/>
      </w:pPr>
      <w:r>
        <w:rPr>
          <w:lang w:val="zh_TW" w:bidi="zh_TW"/>
        </w:rPr>
        <w:t>哥林多後書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我自己定了主意再到你們那裏去，必須大家沒有憂愁。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倘若我叫你們憂愁，除了我叫那憂愁的人以外，誰能叫我快樂呢？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我曾把這事寫給你們，恐怕我到的時候，應該叫我快樂的那些人，反倒叫我憂愁。我也深信，你們眾人都以我的快樂為自己的快樂。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我先前心裏難過痛苦，多多地流淚，寫信給你們，不是叫你們憂愁，乃是叫你們知道我格外地疼愛你們。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若有叫人憂愁的，他不但叫我憂愁，也是叫你們眾人有幾分憂愁。我說幾分，恐怕說得太重。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這樣的人受了眾人的責罰也就夠了，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倒不如赦免他，安慰他，免得他憂愁太過，甚至沉淪了。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所以我勸你們，要向他顯出堅定不移的愛心來。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為此我先前也寫信給你們，要試驗你們，看你們凡事順從不順從。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你們赦免誰，我也赦免誰。我若有所赦免的，是在基督面前為你們赦免的，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免得撒但趁着機會勝過我們，因我們並非不曉得他的詭計。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我從前為基督的福音到了特羅亞，主也給我開了門。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那時，因為沒有遇見兄弟提多，我心裏不安，便辭別那裏的人往馬其頓去了。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感謝上帝！常率領我們在基督裏誇勝，並藉着我們在各處顯揚那因認識基督而有的香氣。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因為我們在上帝面前，無論在得救的人身上或滅亡的人身上，都有基督馨香之氣。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在這等人，就作了死的香氣叫他死；在那等人，就作了活的香氣叫他活。這事誰能當得起呢？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我們不像那許多人，為利混亂上帝的道；乃是由於誠實，由於上帝，在上帝面前憑着基督講道。</w:t>
      </w:r>
    </w:p>
    <w:p>
      <w:pPr>
        <w:pStyle w:val="Heading2"/>
      </w:pPr>
      <w:r>
        <w:rPr>
          <w:lang w:val="zh_TW" w:bidi="zh_TW"/>
        </w:rPr>
        <w:t>哥林多後書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我們豈是又舉薦自己嗎？豈像別人用人的薦信給你們或用你們的薦信給人嗎？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你們就是我們的薦信，寫在我們的心裏，被眾人所知道所念誦的。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你們明顯是基督的信，藉着我們修成的。不是用墨寫的，乃是用永生上帝的靈寫的；不是寫在石版上，乃是寫在心版上。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我們因基督，所以在上帝面前才有這樣的信心。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並不是我們憑自己能承擔甚麼事；我們所能承擔的，乃是出於上帝。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他叫我們能承當這新約的執事，不是憑着字句，乃是憑着精意；因為那字句是叫人死，精意是叫人活。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那用字刻在石頭上屬死的職事尚且有榮光，甚至以色列人因摩西面上的榮光，不能定睛看他的臉；這榮光原是漸漸退去的，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何況那屬靈的職事豈不更有榮光嗎？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若是定罪的職事有榮光，那稱義的職事榮光就越發大了。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那從前有榮光的，因這極大的榮光就算不得有榮光了；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若那廢掉的有榮光，這長存的就更有榮光了。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我們既有這樣的盼望，就大膽講說，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不像摩西將帕子蒙在臉上，叫以色列人不能定睛看到那將廢者的結局。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但他們的心地剛硬，直到今日誦讀舊約的時候，這帕子還沒有揭去。這帕子在基督裏已經廢去了。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然而直到今日，每逢誦讀摩西書的時候，帕子還在他們心上。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但他們的心幾時歸向主，帕子就幾時除去了。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主就是那靈；主的靈在哪裏，那裏就得以自由。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我們眾人既然敞着臉得以看見主的榮光，好像從鏡子裏返照，就變成主的形狀，榮上加榮，如同從主的靈變成的。</w:t>
      </w:r>
    </w:p>
    <w:p>
      <w:pPr>
        <w:pStyle w:val="Heading2"/>
      </w:pPr>
      <w:r>
        <w:rPr>
          <w:lang w:val="zh_TW" w:bidi="zh_TW"/>
        </w:rPr>
        <w:t>哥林多後書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我們既然蒙憐憫，受了這職分，就不喪膽，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乃將那些暗昧可恥的事棄絕了；不行詭詐，不謬講上帝的道理，只將真理表明出來，好在上帝面前把自己薦與各人的良心。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如果我們的福音蒙蔽，就是蒙蔽在滅亡的人身上。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此等不信之人被這世界的神弄瞎了心眼，不叫基督榮耀福音的光照着他們。基督本是上帝的像。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我們原不是傳自己，乃是傳基督耶穌為主，並且自己因耶穌作你們的僕人。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那吩咐光從黑暗裏照出來的上帝，已經照在我們心裏，叫我們得知上帝榮耀的光顯在耶穌基督的面上。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我們有這寶貝放在瓦器裏，要顯明這莫大的能力是出於上帝，不是出於我們。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我們四面受敵，卻不被困住；心裏作難，卻不致失望；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遭逼迫，卻不被丟棄；打倒了，卻不致死亡。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身上常帶着耶穌的死，使耶穌的生也顯明在我們身上。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因為我們這活着的人是常為耶穌被交於死地，使耶穌的生在我們這必死的身上顯明出來。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這樣看來，死是在我們身上發動，生卻在你們身上發動。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但我們既有信心，正如經上記着說：「我因信，所以如此說話。」我們也信，所以也說話。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自己知道那叫主耶穌復活的，也必叫我們與耶穌一同復活，並且叫我們與你們一同站在他面前。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凡事都是為你們，好叫恩惠因人多越發加增，感謝格外顯多，以致榮耀歸與上帝。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所以，我們不喪膽。外體雖然毀壞，內心卻一天新似一天。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我們這至暫至輕的苦楚，要為我們成就極重無比、永遠的榮耀。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原來我們不是顧念所見的，乃是顧念所不見的；因為所見的是暫時的，所不見的是永遠的。</w:t>
      </w:r>
    </w:p>
    <w:p>
      <w:pPr>
        <w:pStyle w:val="Heading2"/>
      </w:pPr>
      <w:r>
        <w:rPr>
          <w:lang w:val="zh_TW" w:bidi="zh_TW"/>
        </w:rPr>
        <w:t>哥林多後書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我們原知道，我們這地上的帳棚若拆毀了，必得上帝所造，不是人手所造，在天上永存的房屋。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我們在這帳棚裏歎息，深想得那從天上來的房屋，好像穿上衣服；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倘若穿上，被遇見的時候就不至於赤身了。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我們在這帳棚裏歎息勞苦，並非願意脫下這個，乃是願意穿上那個，好叫這必死的被生命吞滅了。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為此，培植我們的就是上帝，他又賜給我們聖靈作憑據。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所以，我們時常坦然無懼，並且曉得我們住在身內，便與主相離。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因我們行事為人是憑着信心，不是憑着眼見。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我們坦然無懼，是更願意離開身體與主同住。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所以，無論是住在身內，離開身外，我們立了志向，要得主的喜悅。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因為我們眾人必要在基督臺前顯露出來，叫各人按着本身所行的，或善或惡受報。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我們既知道主是可畏的，所以勸人。但我們在上帝面前是顯明的，盼望在你們的良心裏也是顯明的。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我們不是向你們再舉薦自己，乃是叫你們因我們有可誇之處，好對那憑外貌不憑內心誇口的人，有言可答。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我們若果顛狂，是為上帝；若果謹守，是為你們。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原來基督的愛激勵我們；因我們想，一人既替眾人死，眾人就都死了；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並且他替眾人死，是叫那些活着的人不再為自己活，乃為替他們死而復活的主活。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所以，我們從今以後，不憑着外貌認人了。雖然憑着外貌認過基督，如今卻不再這樣認他了。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若有人在基督裏，他就是新造的人，舊事已過，都變成新的了。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一切都是出於上帝；他藉着基督使我們與他和好，又將勸人與他和好的職分賜給我們。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這就是上帝在基督裏，叫世人與自己和好，不將他們的過犯歸到他們身上，並且將這和好的道理託付了我們。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所以，我們作基督的使者，就好像上帝藉我們勸你們一般。我們替基督求你們與上帝和好。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上帝使那無罪的，替我們成為罪，好叫我們在他裏面成為上帝的義。</w:t>
      </w:r>
    </w:p>
    <w:p>
      <w:pPr>
        <w:pStyle w:val="Heading2"/>
      </w:pPr>
      <w:r>
        <w:rPr>
          <w:lang w:val="zh_TW" w:bidi="zh_TW"/>
        </w:rPr>
        <w:t>哥林多後書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我們與上帝同工的，也勸你們不可徒受他的恩典。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因為他說：「在悅納的時候，我應允了你；在拯救的日子，我搭救了你。」看哪，現在正是悅納的時候！現在正是拯救的日子；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我們凡事都不叫人有妨礙，免得這職分被人毀謗；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反倒在各樣的事上表明自己是上帝的用人，就如在許多的忍耐、患難、窮乏、困苦、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鞭打、監禁、擾亂、勤勞、警醒、不食、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廉潔、知識、恆忍、恩慈、聖靈的感化、無偽的愛心、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真實的道理、上帝的大能；仁義的兵器在左在右；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榮耀、羞辱，惡名、美名；似乎是誘惑人的，卻是誠實的；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似乎不為人所知，卻是人所共知的；似乎要死，卻是活着的；似乎受責罰，卻是不致喪命的；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似乎憂愁，卻是常常快樂的；似乎貧窮，卻是叫許多人富足的；似乎一無所有，卻是樣樣都有的。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哥林多人哪，我們向你們，口是張開的，心是寬宏的。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你們狹窄，原不在乎我們，是在乎自己的心腸狹窄。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你們也要照樣用寬宏的心報答我。我這話正像對自己的孩子說的。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你們和不信的原不相配，不要同負一軛。義和不義有甚麼相交呢？光明和黑暗有甚麼相通呢？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基督和彼列有甚麼相和呢？信主的和不信主的有甚麼相干呢？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上帝的殿和偶像有甚麼相同呢？因為我們是永生上帝的殿，就如上帝曾說： 我要在他們中間居住， 在他們中間來往； 我要作他們的上帝； 他們要作我的子民。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又說：你們務要從他們中間出來， 與他們分別； 不要沾不潔淨的物，我就收納你們。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我要作你們的父； 你們要作我的兒女。 這是全能的主說的。</w:t>
      </w:r>
    </w:p>
    <w:p>
      <w:pPr>
        <w:pStyle w:val="Heading2"/>
      </w:pPr>
      <w:r>
        <w:rPr>
          <w:lang w:val="zh_TW" w:bidi="zh_TW"/>
        </w:rPr>
        <w:t>哥林多後書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親愛的弟兄啊，我們既有這等應許，就當潔淨自己，除去身體、靈魂一切的污穢，敬畏上帝，得以成聖。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你們要心地寬大收納我們。我們未曾虧負誰，未曾敗壞誰，未曾佔誰的便宜。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我說這話，不是要定你們的罪。我已經說過，你們常在我們心裏，情願與你們同生同死。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我大大地放膽，向你們說話；我因你們多多誇口，滿得安慰；我們在一切患難中分外地快樂。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我們從前就是到了馬其頓的時候，身體也不得安寧，周圍遭患難，外有爭戰，內有懼怕。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但那安慰喪氣之人的上帝藉着提多來安慰了我們；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不但藉着他來，也藉着他從你們所得的安慰，安慰了我們；因他把你們的想念、哀慟，和向我的熱心，都告訴了我，叫我更加歡喜。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我先前寫信叫你們憂愁，我後來雖然懊悔，如今卻不懊悔；因我知道，那信叫你們憂愁不過是暫時的。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如今我歡喜，不是因你們憂愁，是因你們從憂愁中生出懊悔來。你們依着上帝的意思憂愁，凡事就不至於因我們受虧損了。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因為依着上帝的意思憂愁，就生出沒有後悔的懊悔來，以致得救；但世俗的憂愁是叫人死。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你看，你們依着上帝的意思憂愁，從此就生出何等的殷勤、自訴、自恨、恐懼、想念、熱心、責罰。在這一切事上，你們都表明自己是潔淨的。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我雖然從前寫信給你們，卻不是為那虧負人的，也不是為那受人虧負的，乃要在上帝面前把你們顧念我們的熱心表明出來。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故此，我們得了安慰。 並且在安慰之中，因你們眾人使提多心裏暢快歡喜，我們就更加歡喜了。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我若對提多誇獎了你們甚麼，也覺得沒有慚愧；因我對提多誇獎你們的話成了真的，正如我對你們所說的話也都是真的。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並且提多想起你們眾人的順服，是怎樣恐懼戰兢地接待他，他愛你們的心腸就越發熱了。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我如今歡喜，能在凡事上為你們放心。</w:t>
      </w:r>
    </w:p>
    <w:p>
      <w:pPr>
        <w:pStyle w:val="Heading2"/>
      </w:pPr>
      <w:r>
        <w:rPr>
          <w:lang w:val="zh_TW" w:bidi="zh_TW"/>
        </w:rPr>
        <w:t>哥林多後書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弟兄們，我把上帝賜給馬其頓眾教會的恩告訴你們，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就是他們在患難中受大試煉的時候，仍有滿足的快樂，在極窮之間還格外顯出他們樂捐的厚恩。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我可以證明，他們是按着力量，而且也過了力量，自己甘心樂意地捐助，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再三地求我們，准他們在這供給聖徒的恩情上有分；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並且他們所做的，不但照我們所想望的，更照上帝的旨意先把自己獻給主，又歸附了我們。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因此我勸提多，既然在你們中間開辦這慈惠的事，就當辦成了。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你們既然在信心、口才、知識、熱心，和待我們的愛心上，都格外顯出滿足來，就當在這慈惠的事上也格外顯出滿足來。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我說這話，不是吩咐你們，乃是藉着別人的熱心試驗你們愛心的實在。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你們知道我們主耶穌基督的恩典：他本來富足，卻為你們成了貧窮，叫你們因他的貧窮，可以成為富足。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我在這事上把我的意見告訴你們，是與你們有益；因為你們下手辦這事，而且起此心意，已經有一年了，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如今就當辦成這事。既有願做的心，也當照你們所有的去辦成。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因為人若有願做的心，必蒙悅納，乃是照他所有的，並不是照他所無的。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我原不是要別人輕省，你們受累，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乃要均平，就是要你們的富餘，現在可以補他們的不足，使他們的富餘，將來也可以補你們的不足，這就均平了。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如經上所記： 多收的也沒有餘； 少收的也沒有缺。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多謝上帝，感動提多的心，叫他待你們殷勤，像我一樣。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他固然是聽了我的勸，但自己更是熱心，情願往你們那裏去。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我們還打發一位兄弟和他同去，這人在福音上得了眾教會的稱讚。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不但這樣，他也被眾教會挑選，和我們同行，把所託與我們的這捐資送到了，可以榮耀主，又表明我們樂意的心。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這就免得有人因我們收的捐銀很多，就挑我們的不是。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我們留心行光明的事，不但在主面前，就在人面前也是這樣。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我們又打發一位兄弟同去；這人的熱心，我們在許多事上屢次試驗過。現在他因為深信你們，就更加熱心了。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論到提多，他是我的同伴，一同為你們勞碌的。論到那兩位兄弟，他們是眾教會的使者，是基督的榮耀。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所以，你們務要在眾教會面前顯明你們愛心的憑據，並我所誇獎你們的憑據。</w:t>
      </w:r>
    </w:p>
    <w:p>
      <w:pPr>
        <w:pStyle w:val="Heading2"/>
      </w:pPr>
      <w:r>
        <w:rPr>
          <w:lang w:val="zh_TW" w:bidi="zh_TW"/>
        </w:rPr>
        <w:t>哥林多後書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論到供給聖徒的事，我不必寫信給你們；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因為我知道你們樂意的心，常對馬其頓人誇獎你們，說亞該亞人預備好了，已經有一年了；並且你們的熱心激動了許多人。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但我打發那幾位弟兄去，要叫你們照我的話預備妥當，免得我們在這事上誇獎你們的話落了空。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萬一有馬其頓人與我同去，見你們沒有預備，就叫我們所確信的，反成了羞愧；你們羞愧，更不用說了。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因此，我想不得不求那幾位弟兄先到你們那裏去，把從前所應許的捐資預備妥當，就顯出你們所捐的是出於樂意，不是出於勉強。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「少種的少收，多種的多收」，這話是真的。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各人要隨本心所酌定的，不要作難，不要勉強，因為捐得樂意的人是上帝所喜愛的。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上帝能將各樣的恩惠多多地加給你們，使你們凡事常常充足，能多行各樣善事。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如經上所記： 他施捨錢財，賙濟貧窮； 他的仁義存到永遠。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那賜種給撒種的，賜糧給人吃的，必多多加給你們種地的種子，又增添你們仁義的果子；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叫你們凡事富足，可以多多施捨，就藉着我們使感謝歸於上帝。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因為辦這供給的事，不但補聖徒的缺乏，而且叫許多人越發感謝上帝。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他們從這供給的事上得了憑據，知道你們承認基督順服他的福音，多多地捐錢給他們和眾人，便將榮耀歸與上帝。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他們也因上帝極大的恩賜顯在你們心裏，就切切地想念你們，為你們祈禱。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感謝上帝，因他有說不盡的恩賜！</w:t>
      </w:r>
    </w:p>
    <w:p>
      <w:pPr>
        <w:pStyle w:val="Heading2"/>
      </w:pPr>
      <w:r>
        <w:rPr>
          <w:lang w:val="zh_TW" w:bidi="zh_TW"/>
        </w:rPr>
        <w:t>哥林多後書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我－保羅，就是與你們見面的時候是謙卑的，不在你們那裏的時候向你們是勇敢的，如今親自藉着基督的溫柔、和平勸你們。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有人以為我是憑着血氣行事，我也以為必須用勇敢待這等人；求你們不要叫我在你們那裏的時候，有這樣的勇敢。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因為我們雖然在血氣中行事，卻不憑着血氣爭戰。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我們爭戰的兵器本不是屬血氣的，乃是在上帝面前有能力，可以攻破堅固的營壘，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將各樣的計謀，各樣攔阻人認識上帝的那些自高之事，一概攻破了，又將人所有的心意奪回，使他都順服基督。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並且我已經預備好了，等你們十分順服的時候，要責罰那一切不順服的人。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你們是看眼前的嗎？倘若有人自信是屬基督的，他要再想想，他如何屬基督，我們也是如何屬基督的。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主賜給我們權柄，是要造就你們，並不是要敗壞你們；我就是為這權柄稍微誇口，也不至於慚愧。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我說這話，免得你們以為我寫信是要威嚇你們；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因為有人說：「他的信又沉重又厲害，及至見面，卻是氣貌不揚，言語粗俗的。」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這等人當想，我們不在那裏的時候，信上的言語如何，見面的時候，行事也必如何。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因為我們不敢將自己和那自薦的人同列相比。他們用自己度量自己，用自己比較自己，乃是不通達的。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我們不願意分外誇口，只要照上帝所量給我們的界限搆到你們那裏。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我們並非過了自己的界限，好像搆不到你們那裏；因為我們早到你們那裏，傳了基督的福音。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我們不仗着別人所勞碌的，分外誇口；但指望你們信心增長的時候，所量給我們的界限，就可以因着你們更加開展，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得以將福音傳到你們以外的地方；並不是在別人界限之內，藉着他現成的事誇口。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但誇口的，當指着主誇口。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因為蒙悅納的，不是自己稱許的，乃是主所稱許的。</w:t>
      </w:r>
    </w:p>
    <w:p>
      <w:pPr>
        <w:pStyle w:val="Heading2"/>
      </w:pPr>
      <w:r>
        <w:rPr>
          <w:lang w:val="zh_TW" w:bidi="zh_TW"/>
        </w:rPr>
        <w:t>哥林多後書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但願你們寬容我這一點愚妄，其實你們原是寬容我的。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我為你們起的憤恨，原是上帝那樣的憤恨。因為我曾把你們許配一個丈夫，要把你們如同貞潔的童女，獻給基督。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我只怕你們的心或偏於邪，失去那向基督所存純一清潔的心，就像蛇用詭詐誘惑了夏娃一樣。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假如有人來另傳一個耶穌，不是我們所傳過的；或者你們另受一個靈，不是你們所受過的；或者另得一個福音，不是你們所得過的；你們容讓他也就罷了。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但我想，我一點不在那些最大的使徒以下。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我的言語雖然粗俗，我的知識卻不粗俗。這是我們在凡事上向你們眾人顯明出來的。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我因為白白傳上帝的福音給你們，就自居卑微，叫你們高升，這算是我犯罪嗎？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我虧負了別的教會，向他們取了工價來給你們效力。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我在你們那裏缺乏的時候，並沒有累着你們一個人；因我所缺乏的，那從馬其頓來的弟兄們都補足了。我向來凡事謹守，後來也必謹守，總不至於累着你們。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既有基督的誠實在我裏面，就無人能在亞該亞一帶地方阻擋我這自誇。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為甚麼呢？是因我不愛你們嗎？這有上帝知道。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我現在所做的，後來還要做，為要斷絕那些尋機會人的機會，使他們在所誇的事上也不過與我們一樣。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那等人是假使徒，行事詭詐，裝作基督使徒的模樣。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這也不足為怪，因為連撒但也裝作光明的天使。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所以他的差役，若裝作仁義的差役，也不算希奇。他們的結局必然照着他們的行為。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我再說，人不可把我看作愚妄的。縱然如此，也要把我當作愚妄人接納，叫我可以略略自誇。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我說的話不是奉主命說的，乃是像愚妄人放膽自誇；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既有好些人憑着血氣自誇，我也要自誇了。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你們既是精明人，就能甘心忍耐愚妄人。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假若有人強你們作奴僕，或侵吞你們，或擄掠你們，或侮慢你們，或打你們的臉，你們都能忍耐他。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我說這話是羞辱自己，好像我們從前是軟弱的。然而，人在何事上勇敢，（我說句愚妄話，）我也勇敢。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他們是希伯來人嗎？我也是。他們是以色列人嗎？我也是。他們是亞伯拉罕的後裔嗎？我也是。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他們是基督的僕人嗎？（我說句狂話，）我更是。我比他們多受勞苦，多下監牢，受鞭打是過重的，冒死是屢次有的。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被猶太人鞭打五次，每次四十減去一下；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被棍打了三次；被石頭打了一次；遇着船壞三次，一晝一夜在深海裏。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又屢次行遠路，遭江河的危險、盜賊的危險、同族的危險、外邦人的危險、城裏的危險、曠野的危險、海中的危險、假弟兄的危險。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受勞碌、受困苦，多次不得睡，又飢又渴，多次不得食，受寒冷，赤身露體。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除了這外面的事，還有為眾教會掛心的事，天天壓在我身上。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有誰軟弱，我不軟弱呢？有誰跌倒，我不焦急呢？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我若必須自誇，就誇那關乎我軟弱的事便了。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那永遠可稱頌之主耶穌的父上帝知道我不說謊。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在大馬士革的亞哩達王手下的提督把守大馬士革城，要捉拿我，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我就從窗戶中，在筐子裏，從城牆上被人縋下去，脫離了他的手。</w:t>
      </w:r>
    </w:p>
    <w:p>
      <w:pPr>
        <w:pStyle w:val="Heading2"/>
      </w:pPr>
      <w:r>
        <w:rPr>
          <w:lang w:val="zh_TW" w:bidi="zh_TW"/>
        </w:rPr>
        <w:t>哥林多後書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我自誇固然無益，但我是不得已的。如今我要說到主的顯現和啟示。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我認得一個在基督裏的人，他前十四年被提到第三層天上去；（或在身內，我不知道；或在身外，我也不知道；只有上帝知道。）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我認得這人；（或在身內，或在身外，我都不知道，只有上帝知道。）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他被提到樂園裏，聽見隱祕的言語，是人不可說的。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為這人，我要誇口；但是為我自己，除了我的軟弱以外，我並不誇口。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我就是願意誇口也不算狂，因為我必說實話；只是我禁止不說，恐怕有人把我看高了，過於他在我身上所看見、所聽見的。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又恐怕我因所得的啟示甚大，就過於自高，所以有一根刺加在我肉體上，就是撒但的差役要攻擊我，免得我過於自高。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為這事，我三次求過主，叫這刺離開我。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他對我說：「我的恩典夠你用的，因為我的能力是在人的軟弱上顯得完全。」所以，我更喜歡誇自己的軟弱，好叫基督的能力覆庇我。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我為基督的緣故，就以軟弱、凌辱、急難、逼迫、困苦為可喜樂的；因我甚麼時候軟弱，甚麼時候就剛強了。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我成了愚妄人，是被你們強逼的。我本該被你們稱許才是。我雖算不了甚麼，卻沒有一件事在那些最大的使徒以下。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我在你們中間，用百般的忍耐，藉着神蹟、奇事、異能顯出使徒的憑據來。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除了我不累着你們這一件事，你們還有甚麼事不及別的教會呢？這不公之處，求你們饒恕我吧。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如今，我打算第三次到你們那裏去，也必不累着你們；因我所求的是你們，不是你們的財物。兒女不該為父母積財，父母該為兒女積財。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我也甘心樂意為你們的靈魂費財費力。難道我越發愛你們，就越發少得你們的愛嗎？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罷了，我自己並沒有累着你們，你們卻有人說，我是詭詐，用心計牢籠你們。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我所差到你們那裏去的人，我藉着他們一個人佔過你們的便宜嗎？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我勸了提多到你們那裏去，又差那位兄弟與他同去。提多佔過你們的便宜嗎？我們行事，不同是一個心靈嗎？不同是一個腳蹤嗎？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你們到如今，還想我們是向你們分訴；我們本是在基督裏當上帝面前說話。親愛的弟兄啊，一切的事都是為造就你們。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我怕我再來的時候，見你們不合我所想望的，你們見我也不合你們所想望的；又怕有紛爭、嫉妒、惱怒、結黨、毀謗、讒言、狂傲、混亂的事。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且怕我來的時候，我的上帝叫我在你們面前慚愧，又因許多人從前犯罪，行污穢、姦淫、邪蕩的事不肯悔改，我就憂愁。</w:t>
      </w:r>
    </w:p>
    <w:p>
      <w:pPr>
        <w:pStyle w:val="Heading2"/>
      </w:pPr>
      <w:r>
        <w:rPr>
          <w:lang w:val="zh_TW" w:bidi="zh_TW"/>
        </w:rPr>
        <w:t>哥林多後書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這是我第三次要到你們那裏去。「憑兩三個人的口作見證，句句都要定準。」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我從前說過，如今不在你們那裏又說，正如我第二次見你們的時候所說的一樣，就是對那犯了罪的和其餘的人說：「我若再來，必不寬容。」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你們既然尋求基督在我裏面說話的憑據，我必不寬容。因為，基督在你們身上不是軟弱的，在你們裏面是有大能的。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他因軟弱被釘在十字架上，卻因上帝的大能仍然活着。我們也是這樣同他軟弱，但因上帝向你們所顯的大能，也必與他同活。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你們總要自己省察有信心沒有，也要自己試驗。豈不知你們若不是可棄絕的，就有耶穌基督在你們心裏嗎？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我卻盼望你們曉得，我們不是可棄絕的人。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我們求上帝，叫你們一件惡事都不做；這不是要顯明我們是蒙悅納的，是要你們行事端正，任憑人看我們是被棄絕的吧！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我們凡事不能敵擋真理，只能扶助真理。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即便我們軟弱，你們剛強，我們也歡喜；並且我們所求的，就是你們作完全人。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所以，我不在你們那裏的時候，把這話寫給你們，好叫我見你們的時候，不用照主所給我的權柄嚴厲地待你們。這權柄原是為造就人，並不是為敗壞人。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還有末了的話：願弟兄們都喜樂。要作完全人；要受安慰；要同心合意；要彼此和睦。如此，仁愛和平的上帝必常與你們同在。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你們親嘴問安，彼此務要聖潔。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眾聖徒都問你們安。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願主耶穌基督的恩惠、上帝的慈愛、聖靈的感動常與你們眾人同在！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