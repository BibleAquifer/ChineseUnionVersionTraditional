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Chinese Union Version (Traditional)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Chinese Union Version (Traditional)</w:t>
      </w:r>
      <w:r>
        <w:rPr>
          <w:lang w:val="zh_TW" w:bidi="zh_TW"/>
        </w:rPr>
        <w:t xml:space="preserve"> ©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Public Domain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Public Domain CC0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Chinese Union Version (Traditional)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彼得後書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作耶穌基督僕人和使徒的西門‧彼得寫信給那因我們的上帝和救主耶穌基督之義、與我們同得一樣寶貴信心的人。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願恩惠、平安，因你們認識上帝和我們主耶穌，多多地加給你們。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上帝的神能已將一切關乎生命和虔敬的事賜給我們，皆因我們認識那用自己榮耀和美德召我們的主。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因此，他已將又寶貴又極大的應許賜給我們，叫我們既脫離世上從情慾來的敗壞，就得與上帝的性情有分。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正因這緣故，你們要分外地殷勤；有了信心，又要加上德行；有了德行，又要加上知識；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有了知識，又要加上節制；有了節制，又要加上忍耐；有了忍耐，又要加上虔敬；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有了虔敬，又要加上愛弟兄的心；有了愛弟兄的心，又要加上愛眾人的心。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你們若充充足足地有這幾樣，就必使你們在認識我們的主耶穌基督上不至於閒懶不結果子了。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人若沒有這幾樣，就是眼瞎，只看見近處的，忘了他舊日的罪已經得了潔淨。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所以弟兄們，應當更加殷勤，使你們所蒙的恩召和揀選堅定不移。你們若行這幾樣，就永不失腳；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這樣，必叫你們豐豐富富地得以進入我們主－救主耶穌基督永遠的國。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你們雖然曉得這些事，並且在你們已有的真道上堅固，我卻要將這些事常常提醒你們。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我以為應當趁我還在這帳棚的時候提醒你們，激發你們；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因為知道我脫離這帳棚的時候快到了，正如我們主耶穌基督所指示我的。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並且，我要盡心竭力，使你們在我去世以後時常記念這些事。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我們從前將我們主耶穌基督的大能和他降臨的事告訴你們，並不是隨從乖巧捏造的虛言，乃是親眼見過他的威榮。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他從父上帝得尊貴榮耀的時候，從極大榮光之中有聲音出來，向他說：「這是我的愛子，我所喜悅的。」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我們同他在聖山的時候，親自聽見這聲音從天上出來。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我們並有先知更確的預言，如同燈照在暗處。你們在這預言上留意，直等到天發亮，晨星在你們心裏出現的時候，才是好的。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第一要緊的，該知道經上所有的預言沒有可隨私意解說的；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因為預言從來沒有出於人意的，乃是人被聖靈感動，說出上帝的話來。</w:t>
      </w:r>
    </w:p>
    <w:p>
      <w:pPr>
        <w:pStyle w:val="Heading2"/>
      </w:pPr>
      <w:r>
        <w:rPr>
          <w:lang w:val="zh_TW" w:bidi="zh_TW"/>
        </w:rPr>
        <w:t>彼得後書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從前在百姓中有假先知起來，將來在你們中間也必有假師傅，私自引進陷害人的異端，連買他們的主他們也不承認，自取速速地滅亡。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將有許多人隨從他們邪淫的行為，便叫真道因他們的緣故被毀謗。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他們因有貪心，要用捏造的言語在你們身上取利。他們的刑罰，自古以來並不遲延；他們的滅亡也必速速來到。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就是天使犯了罪，上帝也沒有寬容，曾把他們丟在地獄，交在黑暗坑中，等候審判。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上帝也沒有寬容上古的世代，曾叫洪水臨到那不敬虔的世代，卻保護了傳義道的挪亞一家八口。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又判定所多瑪、蛾摩拉，將二城傾覆，焚燒成灰，作為後世不敬虔人的鑑戒；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只搭救了那常為惡人淫行憂傷的義人羅得。（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因為那義人住在他們中間，看見聽見他們不法的事，他的義心就天天傷痛。）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主知道搭救敬虔的人脫離試探，把不義的人留在刑罰之下，等候審判的日子。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那些隨肉身、縱污穢的情慾、輕慢主治之人的，更是如此。 他們膽大任性，毀謗在尊位的，也不知懼怕。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就是天使，雖然力量權能更大，還不用毀謗的話在主面前告他們。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但這些人好像沒有靈性，生來就是畜類，以備捉拿宰殺的。他們毀謗所不曉得的事，正在敗壞人的時候，自己必遭遇敗壞。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行的不義，就得了不義的工價。這些人喜愛白晝宴樂，他們已被玷污，又有瑕疵，正與你們一同坐席，就以自己的詭詐為快樂。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他們滿眼是淫色，止不住犯罪，引誘那心不堅固的人，心中習慣了貪婪，正是被咒詛的種類。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他們離棄正路，就走差了，隨從比珥之子巴蘭的路。巴蘭就是那貪愛不義之工價的先知，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他卻為自己的過犯受了責備；那不能說話的驢以人言攔阻先知的狂妄。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這些人是無水的井，是狂風催逼的霧氣，有墨黑的幽暗為他們存留。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他們說虛妄矜誇的大話，用肉身的情慾和邪淫的事引誘那些剛才脫離妄行的人。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他們應許人得以自由，自己卻作敗壞的奴僕，因為人被誰制伏就是誰的奴僕。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倘若他們因認識主－救主耶穌基督，得以脫離世上的污穢，後來又在其中被纏住、制伏，他們末後的景況就比先前更不好了。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他們曉得義路，竟背棄了傳給他們的聖命，倒不如不曉得為妙。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俗語說得真不錯： 狗所吐的，牠轉過來又吃； 豬洗淨了又回到泥裏去滾； 這話在他們身上正合式。</w:t>
      </w:r>
    </w:p>
    <w:p>
      <w:pPr>
        <w:pStyle w:val="Heading2"/>
      </w:pPr>
      <w:r>
        <w:rPr>
          <w:lang w:val="zh_TW" w:bidi="zh_TW"/>
        </w:rPr>
        <w:t>彼得後書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親愛的弟兄啊，我現在寫給你們的是第二封信。這兩封都是提醒你們，激發你們誠實的心，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叫你們記念聖先知預先所說的話和主救主的命令，就是使徒所傳給你們的。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第一要緊的，該知道在末世必有好譏誚的人隨從自己的私慾出來譏誚說：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「主要降臨的應許在哪裏呢？因為從列祖睡了以來，萬物與起初創造的時候仍是一樣。」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他們故意忘記，從太古，憑上帝的命有了天，並從水而出、藉水而成的地。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故此，當時的世界被水淹沒就消滅了。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但現在的天地還是憑着那命存留，直留到不敬虔之人受審判遭沉淪的日子，用火焚燒。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親愛的弟兄啊，有一件事你們不可忘記，就是主看一日如千年，千年如一日。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主所應許的尚未成就，有人以為他是耽延，其實不是耽延，乃是寬容你們，不願有一人沉淪，乃願人人都悔改。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但主的日子要像賊來到一樣。那日，天必大有響聲廢去，有形質的都要被烈火銷化，地和其上的物都要燒盡了。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這一切既然都要如此銷化，你們為人該當怎樣聖潔，怎樣敬虔，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切切仰望上帝的日子來到。在那日，天被火燒就銷化了，有形質的都要被烈火鎔化。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但我們照他的應許，盼望新天新地，有義居在其中。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親愛的弟兄啊，你們既盼望這些事，就當殷勤，使自己沒有玷污，無可指摘，安然見主；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並且要以我主長久忍耐為得救的因由，就如我們所親愛的兄弟保羅，照着所賜給他的智慧寫了信給你們。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他一切的信上也都是講論這事。信中有些難明白的，那無學問、不堅固的人強解，如強解別的經書一樣，就自取沉淪。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親愛的弟兄啊，你們既然預先知道這事，就當防備，恐怕被惡人的錯謬誘惑，就從自己堅固的地步上墜落。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你們卻要在我們主－救主耶穌基督的恩典和知識上有長進。願榮耀歸給他，從今直到永遠。阿們！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