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提摩太後書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奉上帝旨意，照着在基督耶穌裏生命的應許，作基督耶穌使徒的保羅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寫信給我親愛的兒子提摩太。願恩惠、憐憫、平安從父上帝和我們主基督耶穌歸與你！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我感謝上帝，就是我接續祖先用清潔的良心所事奉的上帝。祈禱的時候，不住的想念你，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記念你的眼淚，晝夜切切地想要見你，好叫我滿心快樂。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想到你心裏無偽之信，這信是先在你外祖母羅以和你母親友妮基心裏的，我深信也在你的心裏。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為此我提醒你，使你將上帝藉我按手所給你的恩賜再如火挑旺起來。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因為上帝賜給我們，不是膽怯的心，乃是剛強、仁愛、謹守的心。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你不要以給我們的主作見證為恥，也不要以我這為主被囚的為恥；總要按上帝的能力，與我為福音同受苦難。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上帝救了我們，以聖召召我們，不是按我們的行為，乃是按他的旨意和恩典；這恩典是萬古之先，在基督耶穌裏賜給我們的，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但如今藉着我們救主基督耶穌的顯現才表明出來了。他已經把死廢去，藉着福音，將不能壞的生命彰顯出來。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我為這福音奉派作傳道的，作使徒，作師傅。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為這緣故，我也受這些苦難。然而我不以為恥；因為知道我所信的是誰，也深信他能保全我所交付他的，直到那日。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你從我聽的那純正話語的規模，要用在基督耶穌裏的信心和愛心，常常守着。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從前所交託你的善道，你要靠着那住在我們裏面的聖靈牢牢地守着。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凡在亞細亞的人都離棄我，這是你知道的，其中有腓吉路和黑摩其尼。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願主憐憫阿尼色弗一家的人；因他屢次使我暢快，不以我的鎖鍊為恥，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反倒在羅馬的時候，殷勤地找我，並且找着了。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願主使他在那日得主的憐憫。他在以弗所怎樣多多地服事我，是你明明知道的。</w:t>
      </w:r>
    </w:p>
    <w:p>
      <w:pPr>
        <w:pStyle w:val="Heading2"/>
      </w:pPr>
      <w:r>
        <w:rPr>
          <w:lang w:val="zh_TW" w:bidi="zh_TW"/>
        </w:rPr>
        <w:t>提摩太後書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我兒啊，你要在基督耶穌的恩典上剛強起來。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你在許多見證人面前聽見我所教訓的，也要交託那忠心能教導別人的人。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你要和我同受苦難，好像基督耶穌的精兵。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凡在軍中當兵的，不將世務纏身，好叫那招他當兵的人喜悅。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人若在場上比武，非按規矩，就不能得冠冕。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勞力的農夫理當先得糧食。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我所說的話，你要思想，因為凡事主必給你聰明。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你要記念耶穌基督乃是大衛的後裔，他從死裏復活，正合乎我所傳的福音。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我為這福音受苦難，甚至被捆綁，像犯人一樣。然而上帝的道卻不被捆綁。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所以，我為選民凡事忍耐，叫他們也可以得着那在基督耶穌裏的救恩和永遠的榮耀。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有可信的話說： 我們若與基督同死，也必與他同活；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我們若能忍耐，也必和他一同作王。 我們若不認他，他也必不認我們；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我們縱然失信，他仍是可信的， 因為他不能背乎自己。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你要使眾人回想這些事，在主面前囑咐他們：不可為言語爭辯；這是沒有益處的，只能敗壞聽見的人。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你當竭力在上帝面前得蒙喜悅，作無愧的工人，按着正意分解真理的道。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但要遠避世俗的虛談，因為這等人必進到更不敬虔的地步。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他們的話如同毒瘡，越爛越大；其中有許米乃和腓理徒，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他們偏離了真道，說復活的事已過，就敗壞好些人的信心。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然而，上帝堅固的根基立住了；上面有這印記說：「主認識誰是他的人」；又說：「凡稱呼主名的人總要離開不義。」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在大戶人家，不但有金器銀器，也有木器瓦器；有作為貴重的，有作為卑賤的。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人若自潔，脫離卑賤的事，就必作貴重的器皿，成為聖潔，合乎主用，預備行各樣的善事。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你要逃避少年的私慾，同那清心禱告主的人追求公義、信德、仁愛、和平。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惟有那愚拙無學問的辯論，總要棄絕，因為知道這等事是起爭競的。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然而主的僕人不可爭競，只要溫溫和和地待眾人，善於教導，存心忍耐，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用溫柔勸戒那抵擋的人；或者上帝給他們悔改的心，可以明白真道，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叫他們這已經被魔鬼任意擄去的，可以醒悟，脫離他的網羅。</w:t>
      </w:r>
    </w:p>
    <w:p>
      <w:pPr>
        <w:pStyle w:val="Heading2"/>
      </w:pPr>
      <w:r>
        <w:rPr>
          <w:lang w:val="zh_TW" w:bidi="zh_TW"/>
        </w:rPr>
        <w:t>提摩太後書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你該知道，末世必有危險的日子來到。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因為那時，人要專顧自己，貪愛錢財，自誇，狂傲，謗讟，違背父母，忘恩負義，心不聖潔，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無親情，不解怨，好說讒言，不能自約，性情凶暴，不愛良善，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賣主賣友，任意妄為，自高自大，愛宴樂，不愛上帝，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有敬虔的外貌，卻背了敬虔的實意；這等人你要躲開。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那偷進人家、牢籠無知婦女的，正是這等人。這些婦女擔負罪惡，被各樣的私慾引誘，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常常學習，終久不能明白真道。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從前雅尼和佯庇怎樣敵擋摩西，這等人也怎樣敵擋真道。他們的心地壞了，在真道上是可廢棄的。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然而他們不能再這樣敵擋；因為他們的愚昧必在眾人面前顯露出來，像那二人一樣。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但你已經服從了我的教訓、品行、志向、信心、寬容、愛心、忍耐，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以及我在安提阿、以哥念、路司得所遭遇的逼迫、苦難。我所忍受是何等的逼迫；但從這一切苦難中，主都把我救出來了。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不但如此，凡立志在基督耶穌裏敬虔度日的也都要受逼迫。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只是作惡的和迷惑人的，必越久越惡，他欺哄人，也被人欺哄。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但你所學習的，所確信的，要存在心裏；因為你知道是跟誰學的，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並且知道你是從小明白聖經，這聖經能使你因信基督耶穌，有得救的智慧。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聖經都是上帝所默示的，於教訓、督責、使人歸正、教導人學義都是有益的，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叫屬上帝的人得以完全，預備行各樣的善事。</w:t>
      </w:r>
    </w:p>
    <w:p>
      <w:pPr>
        <w:pStyle w:val="Heading2"/>
      </w:pPr>
      <w:r>
        <w:rPr>
          <w:lang w:val="zh_TW" w:bidi="zh_TW"/>
        </w:rPr>
        <w:t>提摩太後書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我在上帝面前，並在將來審判活人死人的基督耶穌面前，憑着他的顯現和他的國度囑咐你：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務要傳道，無論得時不得時，總要專心，並用百般的忍耐、各樣的教訓責備人，警戒人，勸勉人。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因為時候要到，人必厭煩純正的道理，耳朵發癢，就隨從自己的情慾增添好些師傅，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並且掩耳不聽真道，偏向荒渺的言語。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你卻要凡事謹慎，忍受苦難，做傳道的工夫，盡你的職分。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我現在被澆奠，我離世的時候到了。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那美好的仗我已經打過了，當跑的路我已經跑盡了，所信的道我已經守住了。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從此以後，有公義的冠冕為我存留，就是按着公義審判的主到了那日要賜給我的；不但賜給我，也賜給凡愛慕他顯現的人。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你要趕緊地到我這裏來。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因為底馬貪愛現今的世界，就離棄我往帖撒羅尼迦去了；革勒士往加拉太去；提多往撻馬太去；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獨有路加在我這裏。你來的時候，要把馬可帶來，因為他在傳道的事上於我有益處。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我已經打發推基古往以弗所去。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我在特羅亞留於加布的那件外衣，你來的時候可以帶來，那些書也要帶來，更要緊的是那些皮卷。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銅匠亞歷山大多多地害我；主必照他所行的報應他。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你也要防備他，因為他極力敵擋了我們的話。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我初次申訴，沒有人前來幫助，竟都離棄我；但願這罪不歸與他們。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惟有主站在我旁邊，加給我力量，使福音被我盡都傳明，叫外邦人都聽見；我也從獅子口裏被救出來。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主必救我脫離諸般的凶惡，也必救我進他的天國。願榮耀歸給他，直到永永遠遠。阿們。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問百基拉、亞居拉，和阿尼色弗一家的人安。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以拉都在哥林多住下了。特羅非摩病了，我就留他在米利都。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你要趕緊在冬天以前到我這裏來。有友布羅、布田、利奴、革老底亞，和眾弟兄都問你安。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願主與你的靈同在！願恩惠常與你們同在！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