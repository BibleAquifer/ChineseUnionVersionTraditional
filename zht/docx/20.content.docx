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箴言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以色列王大衛兒子所羅門的箴言：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要使人曉得智慧和訓誨， 分辨通達的言語，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使人處事領受智慧、 仁義、公平、正直的訓誨，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使愚人靈明， 使少年人有知識和謀略，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使智慧人聽見，增長學問， 使聰明人得着智謀，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使人明白箴言和譬喻， 懂得智慧人的言詞和謎語。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敬畏耶和華是知識的開端； 愚妄人藐視智慧和訓誨。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我兒，要聽你父親的訓誨， 不可離棄你母親的法則；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因為這要作你頭上的華冠， 你項上的金鍊。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我兒，惡人若引誘你， 你不可隨從。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他們若說：你與我們同去， 我們要埋伏流人之血， 要蹲伏害無罪之人；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我們好像陰間，把他們活活吞下； 他們如同下坑的人， 被我們囫圇吞了；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我們必得各樣寶物， 將所擄來的，裝滿房屋；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你與我們大家同分， 我們共用一個囊袋；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我兒，不要與他們同行一道， 禁止你腳走他們的路。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因為，他們的腳奔跑行惡； 他們急速流人的血，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好像飛鳥， 網羅設在眼前仍不躲避。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這些人埋伏，是為自流己血； 蹲伏，是為自害己命。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凡貪戀財利的，所行之路都是如此； 這貪戀之心乃奪去得財者之命。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智慧在街市上呼喊， 在寬闊處發聲，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在熱鬧街頭喊叫， 在城門口，在城中發出言語，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說：你們愚昧人喜愛愚昧， 褻慢人喜歡褻慢， 愚頑人恨惡知識，要到幾時呢？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你們當因我的責備回轉； 我要將我的靈澆灌你們， 將我的話指示你們。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我呼喚，你們不肯聽從； 我伸手，無人理會；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反輕棄我一切的勸戒， 不肯受我的責備。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你們遭災難，我就發笑； 驚恐臨到你們，我必嗤笑。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驚恐臨到你們，好像狂風； 災難來到，如同暴風； 急難痛苦臨到你們身上。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那時，你們必呼求我，我卻不答應， 懇切地尋找我，卻尋不見。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因為，你們恨惡知識， 不喜愛敬畏耶和華，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不聽我的勸戒， 藐視我一切的責備，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所以必吃自結的果子， 充滿自設的計謀。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愚昧人背道，必殺己身； 愚頑人安逸，必害己命。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惟有聽從我的，必安然居住， 得享安靜，不怕災禍。</w:t>
      </w:r>
    </w:p>
    <w:p>
      <w:pPr>
        <w:pStyle w:val="Heading2"/>
      </w:pPr>
      <w:r>
        <w:rPr>
          <w:lang w:val="zh_TW" w:bidi="zh_TW"/>
        </w:rPr>
        <w:t>箴言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我兒，你若領受我的言語， 存記我的命令，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側耳聽智慧， 專心求聰明，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呼求明哲， 揚聲求聰明，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尋找它，如尋找銀子， 搜求它，如搜求隱藏的珍寶，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你就明白敬畏耶和華， 得以認識上帝。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因為，耶和華賜人智慧； 知識和聰明都由他口而出。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他給正直人存留真智慧， 給行為純正的人作盾牌，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為要保守公平人的路， 護庇虔敬人的道。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你也必明白仁義、公平、 正直、一切的善道。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智慧必入你心； 你的靈要以知識為美。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謀略必護衛你； 聰明必保守你，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要救你脫離惡道， 脫離說乖謬話的人。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那等人捨棄正直的路， 行走黑暗的道，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歡喜作惡， 喜愛惡人的乖僻，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在他們的道中彎曲， 在他們的路上偏僻。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智慧要救你脫離淫婦， 就是那油嘴滑舌的外女。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她離棄幼年的配偶， 忘了上帝的盟約。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她的家陷入死地； 她的路偏向陰間。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凡到她那裏去的，不得轉回， 也得不着生命的路。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智慧必使你行善人的道， 守義人的路。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正直人必在世上居住； 完全人必在地上存留。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惟有惡人必然剪除； 奸詐的，必然拔出。</w:t>
      </w:r>
    </w:p>
    <w:p>
      <w:pPr>
        <w:pStyle w:val="Heading2"/>
      </w:pPr>
      <w:r>
        <w:rPr>
          <w:lang w:val="zh_TW" w:bidi="zh_TW"/>
        </w:rPr>
        <w:t>箴言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我兒，不要忘記我的法則； 你心要謹守我的誡命；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因為它必將長久的日子， 生命的年數與平安，加給你。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不可使慈愛、誠實離開你， 要繫在你頸項上，刻在你心版上。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這樣，你必在上帝和世人眼前 蒙恩寵，有聰明。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你要專心仰賴耶和華， 不可倚靠自己的聰明，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在你一切所行的事上都要認定他， 他必指引你的路。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不要自以為有智慧； 要敬畏耶和華，遠離惡事。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這便醫治你的肚臍， 滋潤你的百骨。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你要以財物 和一切初熟的土產尊榮耶和華。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這樣，你的倉房必充滿有餘； 你的酒醡有新酒盈溢。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我兒，你不可輕看耶和華的管教， 也不可厭煩他的責備；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因為耶和華所愛的，他必責備， 正如父親責備所喜愛的兒子。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得智慧，得聰明的， 這人便為有福。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因為得智慧勝過得銀子， 其利益強如精金，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比珍珠寶貴； 你一切所喜愛的，都不足與比較。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她右手有長壽， 左手有富貴。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她的道是安樂； 她的路全是平安。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她與持守她的作生命樹； 持定她的，俱各有福。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耶和華以智慧立地， 以聰明定天，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以知識使深淵裂開， 使天空滴下甘露。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我兒，要謹守真智慧和謀略， 不可使她離開你的眼目。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這樣，她必作你的生命， 頸項的美飾。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你就坦然行路， 不致碰腳。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你躺下，必不懼怕； 你躺臥，睡得香甜。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忽然來的驚恐，不要害怕； 惡人遭毀滅，也不要恐懼。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因為耶和華是你所倚靠的； 他必保守你的腳不陷入網羅。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你手若有行善的力量，不可推辭， 就當向那應得的人施行。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你那裏若有現成的，不可對鄰舍說： 去吧，明天再來，我必給你。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你的鄰舍既在你附近安居， 你不可設計害他。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人未曾加害與你， 不可無故與他相爭。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不可嫉妒強暴的人， 也不可選擇他所行的路。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因為，乖僻人為耶和華所憎惡； 正直人為他所親密。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耶和華咒詛惡人的家庭， 賜福與義人的居所。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他譏誚那好譏誚的人， 賜恩給謙卑的人。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智慧人必承受尊榮； 愚昧人高升也成為羞辱。</w:t>
      </w:r>
    </w:p>
    <w:p>
      <w:pPr>
        <w:pStyle w:val="Heading2"/>
      </w:pPr>
      <w:r>
        <w:rPr>
          <w:lang w:val="zh_TW" w:bidi="zh_TW"/>
        </w:rPr>
        <w:t>箴言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眾子啊，要聽父親的教訓， 留心得知聰明。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因我所給你們的是好教訓； 不可離棄我的法則。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我在父親面前為孝子， 在母親眼中為獨一的嬌兒。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父親教訓我說：你心要存記我的言語， 遵守我的命令，便得存活。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要得智慧，要得聰明，不可忘記， 也不可偏離我口中的言語。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不可離棄智慧，智慧就護衛你； 要愛她，她就保守你。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智慧為首； 所以，要得智慧。 在你一切所得之內必得聰明。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高舉智慧，她就使你高升； 懷抱智慧，她就使你尊榮。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她必將華冠加在你頭上， 把榮冕交給你。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我兒，你要聽受我的言語， 就必延年益壽。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我已指教你走智慧的道， 引導你行正直的路。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你行走，腳步必不致狹窄； 你奔跑，也不致跌倒。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要持定訓誨，不可放鬆； 必當謹守，因為它是你的生命。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不可行惡人的路； 不要走壞人的道。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要躲避，不可經過； 要轉身而去。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這等人若不行惡，不得睡覺； 不使人跌倒，睡臥不安；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因為他們以奸惡吃餅， 以強暴喝酒。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但義人的路好像黎明的光， 越照越明，直到日午。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惡人的道好像幽暗， 自己不知因甚麼跌倒。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我兒，要留心聽我的言詞， 側耳聽我的話語，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都不可離你的眼目， 要存記在你心中。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因為得着它的，就得了生命， 又得了醫全體的良藥。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你要保守你心，勝過保守一切， 因為一生的果效是由心發出。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你要除掉邪僻的口， 棄絕乖謬的嘴。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你的眼目要向前正看； 你的眼睛當向前直觀。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要修平你腳下的路， 堅定你一切的道。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不可偏向左右； 要使你的腳離開邪惡。</w:t>
      </w:r>
    </w:p>
    <w:p>
      <w:pPr>
        <w:pStyle w:val="Heading2"/>
      </w:pPr>
      <w:r>
        <w:rPr>
          <w:lang w:val="zh_TW" w:bidi="zh_TW"/>
        </w:rPr>
        <w:t>箴言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我兒，要留心我智慧的話語， 側耳聽我聰明的言詞，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為要使你謹守謀略， 嘴唇保存知識。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因為淫婦的嘴滴下蜂蜜； 她的口比油更滑，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至終卻苦似茵蔯， 快如兩刃的刀。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她的腳下入死地； 她腳步踏住陰間，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以致她找不着生命平坦的道。 她的路變遷不定， 自己還不知道。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眾子啊，現在要聽從我； 不可離棄我口中的話。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你所行的道要離她遠， 不可就近她的房門，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恐怕將你的尊榮給別人， 將你的歲月給殘忍的人；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恐怕外人滿得你的力量， 你勞碌得來的，歸入外人的家；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終久，你皮肉和身體消毀， 你就悲歎，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說：我怎麼恨惡訓誨， 心中藐視責備，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也不聽從我師傅的話， 又不側耳聽那教訓我的人？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我在聖會裏， 幾乎落在諸般惡中。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你要喝自己池中的水， 飲自己井裏的活水。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你的泉源豈可漲溢在外？ 你的河水豈可流在街上？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惟獨歸你一人， 不可與外人同用。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要使你的泉源蒙福； 要喜悅你幼年所娶的妻。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她如可愛的麀鹿，可喜的母鹿； 願她的胸懷使你時時知足， 她的愛情使你常常戀慕。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我兒，你為何戀慕淫婦？ 為何抱外女的胸懷？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因為，人所行的道都在耶和華眼前； 他也修平人一切的路。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惡人必被自己的罪孽捉住； 他必被自己的罪惡如繩索纏繞。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他因不受訓誨就必死亡； 又因愚昧過甚，必走差了路。</w:t>
      </w:r>
    </w:p>
    <w:p>
      <w:pPr>
        <w:pStyle w:val="Heading2"/>
      </w:pPr>
      <w:r>
        <w:rPr>
          <w:lang w:val="zh_TW" w:bidi="zh_TW"/>
        </w:rPr>
        <w:t>箴言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我兒，你若為朋友作保， 替外人擊掌，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你就被口中的話語纏住， 被嘴裏的言語捉住。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我兒，你既落在朋友手中， 就當這樣行才可救自己： 你要自卑，去懇求你的朋友。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不要容你的眼睛睡覺； 不要容你的眼皮打盹。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要救自己，如鹿脫離獵戶的手， 如鳥脫離捕鳥人的手。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懶惰人哪， 你去察看螞蟻的動作就可得智慧。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螞蟻沒有元帥， 沒有官長，沒有君王，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尚且在夏天預備食物， 在收割時聚斂糧食。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懶惰人哪，你要睡到幾時呢？ 你何時睡醒呢？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再睡片時，打盹片時， 抱着手躺臥片時，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你的貧窮就必如強盜速來， 你的缺乏彷彿拿兵器的人來到。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無賴的惡徒， 行動就用乖僻的口，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用眼傳神， 用腳示意， 用指點劃，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心中乖僻， 常設惡謀， 布散紛爭。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所以，災難必忽然臨到他身； 他必頃刻敗壞，無法可治。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耶和華所恨惡的有六樣， 連他心所憎惡的共有七樣：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就是高傲的眼， 撒謊的舌， 流無辜人血的手，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圖謀惡計的心， 飛跑行惡的腳，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吐謊言的假見證， 並弟兄中布散紛爭的人。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我兒，要謹守你父親的誡命； 不可離棄你母親的法則，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要常繫在你心上， 掛在你項上。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你行走，它必引導你； 你躺臥，它必保守你； 你睡醒，它必與你談論。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因為誡命是燈，法則是光， 訓誨的責備是生命的道，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能保你遠離惡婦， 遠離外女諂媚的舌頭。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你心中不要戀慕她的美色， 也不要被她眼皮勾引。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因為，妓女能使人只剩一塊餅； 淫婦獵取人寶貴的生命。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人若懷裏搋火， 衣服豈能不燒呢？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人若在火炭上走， 腳豈能不燙呢？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親近鄰舍之妻的，也是如此； 凡挨近她的，不免受罰。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賊因飢餓偷竊充飢， 人不藐視他，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若被找着，他必賠還七倍， 必將家中所有的盡都償還。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與婦人行淫的，便是無知； 行這事的，必喪掉生命。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他必受傷損，必被凌辱； 他的羞恥不得塗抹。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因為人的嫉恨成了烈怒， 報仇的時候決不留情。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甚麼贖價，他都不顧； 你雖送許多禮物，他也不肯干休。</w:t>
      </w:r>
    </w:p>
    <w:p>
      <w:pPr>
        <w:pStyle w:val="Heading2"/>
      </w:pPr>
      <w:r>
        <w:rPr>
          <w:lang w:val="zh_TW" w:bidi="zh_TW"/>
        </w:rPr>
        <w:t>箴言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我兒，你要遵守我的言語， 將我的命令存記在心。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遵守我的命令就得存活； 保守我的法則， 好像保守眼中的瞳人，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繫在你指頭上， 刻在你心版上。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對智慧說：你是我的姊妹， 稱呼聰明為你的親人，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她就保你遠離淫婦， 遠離說諂媚話的外女。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我曾在我房屋的窗戶內， 從我窗欞之間往外觀看：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見愚蒙人內，少年人中， 分明有一個無知的少年人，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從街上經過，走近淫婦的巷口， 直往通她家的路去，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在黃昏，或晚上， 或半夜，或黑暗之中。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看哪，有一個婦人來迎接他， 是妓女的打扮，有詭詐的心思。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這婦人喧嚷，不守約束， 在家裏停不住腳，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有時在街市上，有時在寬闊處， 或在各巷口蹲伏，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拉住那少年人，與他親嘴， 臉無羞恥對他說：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平安祭在我這裏， 今日才還了我所許的願。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因此，我出來迎接你， 懇切求見你的面，恰巧遇見了你。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我已經用繡花毯子 和埃及線織的花紋布鋪了我的床。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我又用沒藥、沉香、桂皮 薰了我的榻。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你來，我們可以飽享愛情，直到早晨； 我們可以彼此親愛歡樂。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因為我丈夫不在家，出門行遠路；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他手拿銀囊，必到月望才回家。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淫婦用許多巧言誘他隨從， 用諂媚的嘴逼他同行。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少年人立刻跟隨她，好像牛往宰殺之地； 又像愚昧人帶鎖鍊去受刑罰，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直等箭穿他的肝； 如同雀鳥急入網羅，卻不知是自喪己命。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眾子啊，現在要聽從我， 留心聽我口中的話。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你的心不可偏向淫婦的道， 不要入她的迷途。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因為，被她傷害仆倒的不少； 被她殺戮的而且甚多。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她的家是在陰間之路， 下到死亡之宮。</w:t>
      </w:r>
    </w:p>
    <w:p>
      <w:pPr>
        <w:pStyle w:val="Heading2"/>
      </w:pPr>
      <w:r>
        <w:rPr>
          <w:lang w:val="zh_TW" w:bidi="zh_TW"/>
        </w:rPr>
        <w:t>箴言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智慧豈不呼叫？ 聰明豈不發聲？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她在道旁高處的頂上， 在十字路口站立，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在城門旁，在城門口， 在城門洞，大聲說：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眾人哪，我呼叫你們， 我向世人發聲。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說：愚蒙人哪，你們要會悟靈明； 愚昧人哪，你們當心裏明白。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你們當聽，因我要說極美的話； 我張嘴要論正直的事。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我的口要發出真理； 我的嘴憎惡邪惡。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我口中的言語都是公義， 並無彎曲乖僻。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有聰明的，以為明顯， 得知識的，以為正直。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你們當受我的教訓，不受白銀； 寧得知識，勝過黃金。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因為智慧比珍珠更美； 一切可喜愛的都不足與比較。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我－智慧以靈明為居所， 又尋得知識和謀略。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敬畏耶和華在乎恨惡邪惡； 那驕傲、狂妄，並惡道， 以及乖謬的口，都為我所恨惡。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我有謀略和真知識； 我乃聰明，我有能力。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帝王藉我坐國位； 君王藉我定公平。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王子和首領， 世上一切的審判官，都是藉我掌權。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愛我的，我也愛他； 懇切尋求我的，必尋得見。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豐富尊榮在我； 恆久的財並公義也在我。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我的果實勝過黃金，強如精金； 我的出產超乎高銀。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我在公義的道上走， 在公平的路中行，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使愛我的，承受貨財， 並充滿他們的府庫。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在耶和華造化的起頭， 在太初創造萬物之先，就有了我。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從亙古，從太初， 未有世界以前，我已被立。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沒有深淵， 沒有大水的泉源，我已生出。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大山未曾奠定， 小山未有之先，我已生出。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耶和華還沒有創造大地和田野， 並世上的土質，我已生出。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他立高天，我在那裏； 他在淵面的周圍，劃出圓圈。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上使穹蒼堅硬， 下使淵源穩固，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為滄海定出界限，使水不越過他的命令， 立定大地的根基。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那時，我在他那裏為工師， 日日為他所喜愛， 常常在他面前踴躍，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踴躍在他為人預備可住之地， 也喜悅住在世人之間。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眾子啊，現在要聽從我， 因為謹守我道的，便為有福。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要聽教訓就得智慧， 不可棄絕。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聽從我、日日在我門口仰望、 在我門框旁邊等候的，那人便為有福。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因為尋得我的，就尋得生命， 也必蒙耶和華的恩惠。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得罪我的，卻害了自己的性命； 恨惡我的，都喜愛死亡。</w:t>
      </w:r>
    </w:p>
    <w:p>
      <w:pPr>
        <w:pStyle w:val="Heading2"/>
      </w:pPr>
      <w:r>
        <w:rPr>
          <w:lang w:val="zh_TW" w:bidi="zh_TW"/>
        </w:rPr>
        <w:t>箴言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智慧建造房屋， 鑿成七根柱子，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宰殺牲畜， 調和旨酒， 設擺筵席；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打發使女出去， 自己在城中至高處呼叫，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說：誰是愚蒙人，可以轉到這裏來！ 又對那無知的人說：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你們來，吃我的餅， 喝我調和的酒。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你們愚蒙人，要捨棄愚蒙， 就得存活，並要走光明的道。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指斥褻慢人的，必受辱罵； 責備惡人的，必被玷污。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不要責備褻慢人，恐怕他恨你； 要責備智慧人，他必愛你。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教導智慧人，他就越發有智慧； 指示義人，他就增長學問。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敬畏耶和華是智慧的開端； 認識至聖者便是聰明。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你藉着我，日子必增多， 年歲也必加添。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你若有智慧，是與自己有益； 你若褻慢，就必獨自擔當。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愚昧的婦人喧嚷； 她是愚蒙，一無所知。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她坐在自己的家門口， 坐在城中高處的座位上，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呼叫過路的， 就是直行其道的人，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說：誰是愚蒙人，可以轉到這裏來！ 又對那無知的人說：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偷來的水是甜的， 暗吃的餅是好的。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人卻不知有陰魂在她那裏； 她的客在陰間的深處。</w:t>
      </w:r>
    </w:p>
    <w:p>
      <w:pPr>
        <w:pStyle w:val="Heading2"/>
      </w:pPr>
      <w:r>
        <w:rPr>
          <w:lang w:val="zh_TW" w:bidi="zh_TW"/>
        </w:rPr>
        <w:t>箴言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所羅門的箴言： 智慧之子使父親歡樂； 愚昧之子叫母親擔憂。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不義之財毫無益處； 惟有公義能救人脫離死亡。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耶和華不使義人受飢餓； 惡人所欲的，他必推開。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手懶的，要受貧窮； 手勤的，卻要富足。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夏天聚斂的，是智慧之子； 收割時沉睡的，是貽羞之子。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福祉臨到義人的頭； 強暴蒙蔽惡人的口。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義人的紀念被稱讚； 惡人的名字必朽爛。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心中智慧的，必受命令； 口裏愚妄的，必致傾倒。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行正直路的，步步安穩； 走彎曲道的，必致敗露。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以眼傳神的，使人憂患； 口裏愚妄的，必致傾倒。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義人的口是生命的泉源； 強暴蒙蔽惡人的口。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恨能挑啟爭端； 愛能遮掩一切過錯。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明哲人嘴裏有智慧； 無知人背上受刑杖。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智慧人積存知識； 愚妄人的口速致敗壞。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富戶的財物是他的堅城； 窮人的貧乏是他的敗壞。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義人的勤勞致生； 惡人的進項致死。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謹守訓誨的，乃在生命的道上； 違棄責備的，便失迷了路。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隱藏怨恨的，有說謊的嘴； 口出讒謗的，是愚妄的人。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多言多語難免有過； 禁止嘴唇是有智慧。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義人的舌乃似高銀； 惡人的心所值無幾。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義人的口教養多人； 愚昧人因無知而死亡。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耶和華所賜的福使人富足， 並不加上憂慮。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愚妄人以行惡為戲耍； 明哲人卻以智慧為樂。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惡人所怕的，必臨到他； 義人所願的，必蒙應允。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暴風一過，惡人歸於無有； 義人的根基卻是永久。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懶惰人叫差他的人 如醋倒牙，如煙薰目。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敬畏耶和華使人日子加多； 但惡人的年歲必被減少。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義人的盼望必得喜樂； 惡人的指望必致滅沒。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耶和華的道是正直人的保障， 卻成了作孽人的敗壞。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義人永不挪移； 惡人不得住在地上。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義人的口滋生智慧； 乖謬的舌必被割斷。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義人的嘴能令人喜悅； 惡人的口說乖謬的話。</w:t>
      </w:r>
    </w:p>
    <w:p>
      <w:pPr>
        <w:pStyle w:val="Heading2"/>
      </w:pPr>
      <w:r>
        <w:rPr>
          <w:lang w:val="zh_TW" w:bidi="zh_TW"/>
        </w:rPr>
        <w:t>箴言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詭詐的天平為耶和華所憎惡； 公平的法碼為他所喜悅。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驕傲來，羞恥也來； 謙遜人卻有智慧。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正直人的純正必引導自己； 奸詐人的乖僻必毀滅自己。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發怒的日子資財無益； 惟有公義能救人脫離死亡。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完全人的義必指引他的路； 但惡人必因自己的惡跌倒。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正直人的義必拯救自己； 奸詐人必陷在自己的罪孽中。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惡人一死，他的指望必滅絕； 罪人的盼望也必滅沒。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義人得脫離患難， 有惡人來代替他。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不虔敬的人用口敗壞鄰舍； 義人卻因知識得救。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義人享福，合城喜樂； 惡人滅亡，人都歡呼。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城因正直人祝福便高舉， 卻因邪惡人的口就傾覆。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藐視鄰舍的，毫無智慧； 明哲人卻靜默不言。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往來傳舌的，洩漏密事； 心中誠實的，遮隱事情。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無智謀，民就敗落； 謀士多，人便安居。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為外人作保的，必受虧損； 恨惡擊掌的，卻得安穩。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恩德的婦女得尊榮； 強暴的男子得資財。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仁慈的人善待自己； 殘忍的人擾害己身。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惡人經營，得虛浮的工價； 撒義種的，得實在的果效。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恆心為義的，必得生命； 追求邪惡的，必致死亡。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心中乖僻的，為耶和華所憎惡； 行事完全的，為他所喜悅。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惡人雖然連手，必不免受罰； 義人的後裔必得拯救。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婦女美貌而無見識， 如同金環帶在豬鼻上。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義人的心願盡得好處； 惡人的指望致干忿怒。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有施散的，卻更增添； 有吝惜過度的，反致窮乏。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好施捨的，必得豐裕； 滋潤人的，必得滋潤。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屯糧不賣的，民必咒詛他； 情願出賣的，人必為他祝福。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懇切求善的，就求得恩惠； 惟獨求惡的，惡必臨到他身。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倚仗自己財物的，必跌倒； 義人必發旺，如青葉。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擾害己家的，必承受清風； 愚昧人必作慧心人的僕人。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義人所結的果子就是生命樹； 有智慧的，必能得人。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看哪，義人在世尚且受報， 何況惡人和罪人呢？</w:t>
      </w:r>
    </w:p>
    <w:p>
      <w:pPr>
        <w:pStyle w:val="Heading2"/>
      </w:pPr>
      <w:r>
        <w:rPr>
          <w:lang w:val="zh_TW" w:bidi="zh_TW"/>
        </w:rPr>
        <w:t>箴言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喜愛管教的，就是喜愛知識； 恨惡責備的，卻是畜類。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善人必蒙耶和華的恩惠； 設詭計的人，耶和華必定他的罪。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人靠惡行不能堅立； 義人的根必不動搖。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才德的婦人是丈夫的冠冕； 貽羞的婦人如同朽爛在她丈夫的骨中。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義人的思念是公平； 惡人的計謀是詭詐。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惡人的言論是埋伏流人的血； 正直人的口必拯救人。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惡人傾覆，歸於無有； 義人的家必站得住。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人必按自己的智慧被稱讚； 心中乖謬的，必被藐視。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被人輕賤，卻有僕人， 強如自尊，缺少食物。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義人顧惜他牲畜的命； 惡人的憐憫也是殘忍。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耕種自己田地的，必得飽食； 追隨虛浮的，卻是無知。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惡人想得壞人的網羅； 義人的根得以結實。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惡人嘴中的過錯是自己的網羅； 但義人必脫離患難。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人因口所結的果子，必飽得美福； 人手所做的，必為自己的報應。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愚妄人所行的，在自己眼中看為正直； 惟智慧人肯聽人的勸教。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愚妄人的惱怒立時顯露； 通達人能忍辱藏羞。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說出真話的，顯明公義； 作假見證的，顯出詭詐。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說話浮躁的，如刀刺人； 智慧人的舌頭卻為醫人的良藥。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口吐真言，永遠堅立； 舌說謊話，只存片時。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圖謀惡事的，心存詭詐； 勸人和睦的，便得喜樂。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義人不遭災害；惡人滿受禍患。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說謊言的嘴為耶和華所憎惡； 行事誠實的，為他所喜悅。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通達人隱藏知識； 愚昧人的心彰顯愚昧。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殷勤人的手必掌權； 懶惰的人必服苦。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人心憂慮，屈而不伸； 一句良言，使心歡樂。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義人引導他的鄰舍； 惡人的道叫人失迷。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懶惰的人不烤打獵所得的； 殷勤的人卻得寶貴的財物。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在公義的道上有生命； 其路之中並無死亡。</w:t>
      </w:r>
    </w:p>
    <w:p>
      <w:pPr>
        <w:pStyle w:val="Heading2"/>
      </w:pPr>
      <w:r>
        <w:rPr>
          <w:lang w:val="zh_TW" w:bidi="zh_TW"/>
        </w:rPr>
        <w:t>箴言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智慧子聽父親的教訓； 褻慢人不聽責備。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人因口所結的果子，必享美福； 奸詐人必遭強暴。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謹守口的，得保生命； 大張嘴的，必致敗亡。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懶惰人羨慕，卻無所得； 殷勤人必得豐裕。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義人恨惡謊言； 惡人有臭名，且致慚愧。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行為正直的，有公義保守； 犯罪的，被邪惡傾覆。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假作富足的，卻一無所有； 裝作窮乏的，卻廣有財物。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人的資財是他生命的贖價； 窮乏人卻聽不見威嚇的話。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義人的光明亮； 惡人的燈要熄滅。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驕傲只啟爭競； 聽勸言的，卻有智慧。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不勞而得之財必然消耗； 勤勞積蓄的，必見加增。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所盼望的遲延未得，令人心憂； 所願意的臨到，卻是生命樹。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藐視訓言的，自取滅亡； 敬畏誡命的，必得善報。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智慧人的法則是生命的泉源， 可以使人離開死亡的網羅。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美好的聰明使人蒙恩； 奸詐人的道路崎嶇難行。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凡通達人都憑知識行事； 愚昧人張揚自己的愚昧。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奸惡的使者必陷在禍患裏； 忠信的使臣乃醫人的良藥。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棄絕管教的，必致貧受辱； 領受責備的，必得尊榮。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所欲的成就，心覺甘甜； 遠離惡事，為愚昧人所憎惡。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與智慧人同行的，必得智慧； 和愚昧人作伴的，必受虧損。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禍患追趕罪人； 義人必得善報。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善人給子孫遺留產業； 罪人為義人積存資財。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窮人耕種多得糧食， 但因不義，有消滅的。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不忍用杖打兒子的，是恨惡他； 疼愛兒子的，隨時管教。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義人吃得飽足； 惡人肚腹缺糧。</w:t>
      </w:r>
    </w:p>
    <w:p>
      <w:pPr>
        <w:pStyle w:val="Heading2"/>
      </w:pPr>
      <w:r>
        <w:rPr>
          <w:lang w:val="zh_TW" w:bidi="zh_TW"/>
        </w:rPr>
        <w:t>箴言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智慧婦人建立家室； 愚妄婦人親手拆毀。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行動正直的，敬畏耶和華； 行事乖僻的，卻藐視他。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愚妄人口中驕傲，如杖責打己身； 智慧人的嘴必保守自己。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家裏無牛，槽頭乾淨； 土產加多乃憑牛力。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誠實見證人不說謊話； 假見證人吐出謊言。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褻慢人尋智慧，卻尋不着； 聰明人易得知識。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到愚昧人面前， 不見他嘴中有知識。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通達人的智慧在乎明白己道； 愚昧人的愚妄乃是詭詐。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愚妄人犯罪，以為戲耍； 正直人互相喜悅。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心中的苦楚，自己知道； 心裏的喜樂，外人無干。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奸惡人的房屋必傾倒； 正直人的帳棚必興盛。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有一條路，人以為正， 至終成為死亡之路。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人在喜笑中，心也憂愁； 快樂至極就生愁苦。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心中背道的，必滿得自己的結果； 善人必從自己的行為得以知足。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愚蒙人是話都信； 通達人步步謹慎。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智慧人懼怕，就遠離惡事； 愚妄人卻狂傲自恃。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輕易發怒的，行事愚妄； 設立詭計的，被人恨惡。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愚蒙人得愚昧為產業； 通達人得知識為冠冕。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壞人俯伏在善人面前； 惡人俯伏在義人門口。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貧窮人連鄰舍也恨他； 富足人朋友最多。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藐視鄰舍的，這人有罪； 憐憫貧窮的，這人有福。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謀惡的，豈非走入迷途嗎？ 謀善的，必得慈愛和誠實。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諸般勤勞都有益處； 嘴上多言乃致窮乏。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智慧人的財為自己的冠冕； 愚妄人的愚昧終是愚昧。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作真見證的，救人性命； 吐出謊言的，施行詭詐。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敬畏耶和華的，大有倚靠； 他的兒女也有避難所。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敬畏耶和華就是生命的泉源， 可以使人離開死亡的網羅。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帝王榮耀在乎民多； 君王衰敗在乎民少。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不輕易發怒的，大有聰明； 性情暴躁的，大顯愚妄。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心中安靜是肉體的生命； 嫉妒是骨中的朽爛。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欺壓貧寒的，是辱沒造他的主； 憐憫窮乏的，乃是尊敬主。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惡人在所行的惡上必被推倒； 義人臨死，有所投靠。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智慧存在聰明人心中； 愚昧人心裏所存的，顯而易見。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公義使邦國高舉； 罪惡是人民的羞辱。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智慧的臣子蒙王恩惠； 貽羞的僕人遭其震怒。</w:t>
      </w:r>
    </w:p>
    <w:p>
      <w:pPr>
        <w:pStyle w:val="Heading2"/>
      </w:pPr>
      <w:r>
        <w:rPr>
          <w:lang w:val="zh_TW" w:bidi="zh_TW"/>
        </w:rPr>
        <w:t>箴言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回答柔和，使怒消退； 言語暴戾，觸動怒氣。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智慧人的舌善發知識； 愚昧人的口吐出愚昧。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耶和華的眼目無處不在； 惡人善人，他都鑒察。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溫良的舌是生命樹； 乖謬的嘴使人心碎。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愚妄人藐視父親的管教； 領受責備的，得着見識。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義人家中多有財寶； 惡人得利反受擾害。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智慧人的嘴播揚知識； 愚昧人的心並不如此。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惡人獻祭，為耶和華所憎惡； 正直人祈禱，為他所喜悅。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惡人的道路，為耶和華所憎惡； 追求公義的，為他所喜愛。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捨棄正路的，必受嚴刑； 恨惡責備的，必致死亡。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陰間和滅亡尚在耶和華眼前， 何況世人的心呢？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褻慢人不愛受責備； 他也不就近智慧人。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心中喜樂，面帶笑容； 心裏憂愁，靈被損傷。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聰明人心求知識； 愚昧人口吃愚昧。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困苦人的日子都是愁苦； 心中歡暢的，常享豐筵。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少有財寶，敬畏耶和華， 強如多有財寶，煩亂不安。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吃素菜，彼此相愛， 強如吃肥牛，彼此相恨。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暴怒的人挑啟爭端； 忍怒的人止息紛爭。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懶惰人的道像荊棘的籬笆； 正直人的路是平坦的大道。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智慧子使父親喜樂； 愚昧人藐視母親。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無知的人以愚妄為樂； 聰明的人按正直而行。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不先商議，所謀無效； 謀士眾多，所謀乃成。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口善應對，自覺喜樂； 話合其時，何等美好。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智慧人從生命的道上升， 使他遠離在下的陰間。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耶和華必拆毀驕傲人的家， 卻要立定寡婦的地界。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惡謀為耶和華所憎惡； 良言乃為純淨。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貪戀財利的，擾害己家； 恨惡賄賂的，必得存活。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義人的心，思量如何回答； 惡人的口吐出惡言。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耶和華遠離惡人， 卻聽義人的禱告。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眼有光，使心喜樂； 好信息，使骨滋潤。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聽從生命責備的， 必常在智慧人中。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棄絕管教的，輕看自己的生命； 聽從責備的，卻得智慧。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敬畏耶和華是智慧的訓誨； 尊榮以前，必有謙卑。</w:t>
      </w:r>
    </w:p>
    <w:p>
      <w:pPr>
        <w:pStyle w:val="Heading2"/>
      </w:pPr>
      <w:r>
        <w:rPr>
          <w:lang w:val="zh_TW" w:bidi="zh_TW"/>
        </w:rPr>
        <w:t>箴言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心中的謀算在乎人； 舌頭的應對由於耶和華。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人一切所行的，在自己眼中看為清潔； 惟有耶和華衡量人心。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你所做的，要交託耶和華， 你所謀的，就必成立。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耶和華所造的，各適其用； 就是惡人也為禍患的日子所造。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凡心裏驕傲的，為耶和華所憎惡； 雖然連手，他必不免受罰。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因憐憫誠實，罪孽得贖； 敬畏耶和華的，遠離惡事。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人所行的，若蒙耶和華喜悅， 耶和華也使他的仇敵與他和好。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多有財利，行事不義， 不如少有財利，行事公義。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人心籌算自己的道路； 惟耶和華指引他的腳步。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王的嘴中有神語， 審判之時，他的口必不差錯。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公道的天平和秤都屬耶和華； 囊中一切法碼都為他所定。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作惡，為王所憎惡， 因國位是靠公義堅立。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公義的嘴為王所喜悅； 說正直話的，為王所喜愛。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王的震怒如殺人的使者； 但智慧人能止息王怒。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王的臉光使人有生命； 王的恩典好像春雲時雨。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得智慧勝似得金子； 選聰明強如選銀子。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正直人的道是遠離惡事； 謹守己路的，是保全性命。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驕傲在敗壞以先； 狂心在跌倒之前。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心裏謙卑與窮乏人來往， 強如將擄物與驕傲人同分。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謹守訓言的，必得好處； 倚靠耶和華的，便為有福。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心中有智慧，必稱為通達人； 嘴中的甜言，加增人的學問。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人有智慧就有生命的泉源； 愚昧人必被愚昧懲治。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智慧人的心教訓他的口， 又使他的嘴增長學問。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良言如同蜂房， 使心覺甘甜，使骨得醫治。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有一條路，人以為正， 至終成為死亡之路。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勞力人的胃口使他勞力， 因為他的口腹催逼他。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匪徒圖謀奸惡， 嘴上彷彿有燒焦的火。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乖僻人播散紛爭； 傳舌的，離間密友。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強暴人誘惑鄰舍， 領他走不善之道。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眼目緊合的，圖謀乖僻； 嘴唇緊閉的，成就邪惡。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白髮是榮耀的冠冕， 在公義的道上必能得着。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不輕易發怒的，勝過勇士； 治服己心的，強如取城。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籤放在懷裏， 定事由耶和華。</w:t>
      </w:r>
    </w:p>
    <w:p>
      <w:pPr>
        <w:pStyle w:val="Heading2"/>
      </w:pPr>
      <w:r>
        <w:rPr>
          <w:lang w:val="zh_TW" w:bidi="zh_TW"/>
        </w:rPr>
        <w:t>箴言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設筵滿屋，大家相爭， 不如有塊乾餅，大家相安。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僕人辦事聰明，必管轄貽羞之子， 又在眾子中同分產業。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鼎為煉銀，爐為煉金； 惟有耶和華熬煉人心。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行惡的，留心聽奸詐之言； 說謊的，側耳聽邪惡之語。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戲笑窮人的，是辱沒造他的主； 幸災樂禍的，必不免受罰。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子孫為老人的冠冕； 父親是兒女的榮耀。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愚頑人說美言本不相宜， 何況君王說謊話呢？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賄賂在餽送的人眼中看為寶玉， 隨處運動都得順利。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遮掩人過的，尋求人愛； 屢次挑錯的，離間密友。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一句責備話深入聰明人的心， 強如責打愚昧人一百下。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惡人只尋背叛， 所以必有嚴厲的使者奉差攻擊他。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寧可遇見丟崽子的母熊， 不可遇見正行愚妄的愚昧人。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以惡報善的， 禍患必不離他的家。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紛爭的起頭如水放開， 所以，在爭鬧之先必當止息爭競。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定惡人為義的，定義人為惡的， 這都為耶和華所憎惡。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愚昧人既無聰明， 為何手拿價銀買智慧呢？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朋友乃時常親愛， 弟兄為患難而生。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在鄰舍面前擊掌作保 乃是無知的人。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喜愛爭競的，是喜愛過犯； 高立家門的，乃自取敗壞。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心存邪僻的，尋不着好處； 舌弄是非的，陷在禍患中。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生愚昧子的，必自愁苦； 愚頑人的父毫無喜樂。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喜樂的心乃是良藥； 憂傷的靈使骨枯乾。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惡人暗中受賄賂， 為要顛倒判斷。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明哲人眼前有智慧； 愚昧人眼望地極。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愚昧子使父親愁煩， 使母親憂苦。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刑罰義人為不善； 責打君子為不義。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寡少言語的，有知識； 性情溫良的，有聰明。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愚昧人若靜默不言也可算為智慧； 閉口不說也可算為聰明。</w:t>
      </w:r>
    </w:p>
    <w:p>
      <w:pPr>
        <w:pStyle w:val="Heading2"/>
      </w:pPr>
      <w:r>
        <w:rPr>
          <w:lang w:val="zh_TW" w:bidi="zh_TW"/>
        </w:rPr>
        <w:t>箴言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與眾寡合的，獨自尋求心願， 並惱恨一切真智慧。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愚昧人不喜愛明哲， 只喜愛顯露心意。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惡人來，藐視隨來； 羞恥到，辱罵同到。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人口中的言語如同深水； 智慧的泉源好像湧流的河水。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瞻徇惡人的情面， 偏斷義人的案件，都為不善。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愚昧人張嘴啟爭端， 開口招鞭打。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愚昧人的口自取敗壞； 他的嘴是他生命的網羅。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傳舌人的言語如同美食， 深入人的心腹。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做工懈怠的， 與浪費人為弟兄。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耶和華的名是堅固臺； 義人奔入便得安穩。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富足人的財物是他的堅城， 在他心想，猶如高牆。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敗壞之先，人心驕傲； 尊榮以前，必有謙卑。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未曾聽完先回答的， 便是他的愚昧和羞辱。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人有疾病，心能忍耐； 心靈憂傷，誰能承當呢？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聰明人的心得知識； 智慧人的耳求知識。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人的禮物為他開路， 引他到高位的人面前。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先訴情由的，似乎有理； 但鄰舍來到，就察出實情。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掣籤能止息爭競， 也能解散強勝的人。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弟兄結怨，勸他和好，比取堅固城還難； 這樣的爭競如同堅寨的門閂。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人口中所結的果子，必充滿肚腹； 他嘴所出的，必使他飽足。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生死在舌頭的權下， 喜愛它的，必吃它所結的果子。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得着賢妻的，是得着好處， 也是蒙了耶和華的恩惠。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貧窮人說哀求的話； 富足人用威嚇的話回答。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濫交朋友的，自取敗壞； 但有一朋友比弟兄更親密。</w:t>
      </w:r>
    </w:p>
    <w:p>
      <w:pPr>
        <w:pStyle w:val="Heading2"/>
      </w:pPr>
      <w:r>
        <w:rPr>
          <w:lang w:val="zh_TW" w:bidi="zh_TW"/>
        </w:rPr>
        <w:t>箴言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行為純正的貧窮人 勝過乖謬愚妄的富足人。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心無知識的，乃為不善； 腳步急快的，難免犯罪。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人的愚昧傾敗他的道； 他的心也抱怨耶和華。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財物使朋友增多； 但窮人朋友遠離。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作假見證的，必不免受罰； 吐出謊言的，終不能逃脫。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好施散的，有多人求他的恩情； 愛送禮的，人都為他的朋友。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貧窮人，弟兄都恨他； 何況他的朋友，更遠離他！ 他用言語追隨，他們卻走了。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得着智慧的，愛惜生命； 保守聰明的，必得好處。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作假見證的，不免受罰； 吐出謊言的，也必滅亡。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愚昧人宴樂度日是不合宜的； 何況僕人管轄王子呢？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人有見識就不輕易發怒； 寬恕人的過失便是自己的榮耀。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王的忿怒好像獅子吼叫； 他的恩典卻如草上的甘露。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愚昧的兒子是父親的禍患； 妻子的爭吵如雨連連滴漏。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房屋錢財是祖宗所遺留的； 惟有賢慧的妻是耶和華所賜的。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懶惰使人沉睡； 懈怠的人必受飢餓。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謹守誡命的，保全生命； 輕忽己路的，必致死亡。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憐憫貧窮的，就是借給耶和華； 他的善行，耶和華必償還。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趁有指望，管教你的兒子； 你的心不可任他死亡。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暴怒的人必受刑罰； 你若救他，必須再救。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你要聽勸教，受訓誨， 使你終久有智慧。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人心多有計謀； 惟有耶和華的籌算才能立定。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施行仁慈的，令人愛慕； 窮人強如說謊言的。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敬畏耶和華的，得着生命； 他必恆久知足，不遭禍患。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懶惰人放手在盤子裏， 就是向口撤回，他也不肯。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鞭打褻慢人，愚蒙人必長見識； 責備明哲人，他就明白知識。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虐待父親、攆出母親的， 是貽羞致辱之子。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我兒，不可聽了教訓 而又偏離知識的言語。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匪徒作見證戲笑公平； 惡人的口吞下罪孽。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刑罰是為褻慢人預備的； 鞭打是為愚昧人的背預備的。</w:t>
      </w:r>
    </w:p>
    <w:p>
      <w:pPr>
        <w:pStyle w:val="Heading2"/>
      </w:pPr>
      <w:r>
        <w:rPr>
          <w:lang w:val="zh_TW" w:bidi="zh_TW"/>
        </w:rPr>
        <w:t>箴言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酒能使人褻慢，濃酒使人喧嚷； 凡因酒錯誤的，就無智慧。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王的威嚇如同獅子吼叫； 惹動他怒的，是自害己命。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遠離紛爭是人的尊榮； 愚妄人都愛爭鬧。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懶惰人因冬寒不肯耕種， 到收割的時候，他必討飯而無所得。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人心懷藏謀略，好像深水， 惟明哲人才能汲引出來。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人多述說自己的仁慈， 但忠信人誰能遇着呢？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行為純正的義人， 他的子孫是有福的！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王坐在審判的位上， 以眼目驅散諸惡。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誰能說，我潔淨了我的心， 我脫淨了我的罪？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兩樣的法碼，兩樣的升斗， 都為耶和華所憎惡。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孩童的動作是清潔，是正直， 都顯明他的本性。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能聽的耳，能看的眼， 都是耶和華所造的。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不要貪睡，免致貧窮； 眼要睜開，你就吃飽。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買物的說：不好，不好； 及至買去，他便自誇。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有金子和許多珍珠， 惟有知識的嘴乃為貴重的珍寶。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誰為生人作保，就拿誰的衣服； 誰為外人作保，誰就要承當。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以虛謊而得的食物，人覺甘甜； 但後來，他的口必充滿塵沙。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計謀都憑籌算立定； 打仗要憑智謀。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往來傳舌的，洩漏密事； 大張嘴的，不可與他結交。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咒罵父母的，他的燈必滅， 變為漆黑的黑暗。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起初速得的產業， 終久卻不為福。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你不要說，我要以惡報惡； 要等候耶和華，他必拯救你。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兩樣的法碼為耶和華所憎惡； 詭詐的天平也為不善。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人的腳步為耶和華所定； 人豈能明白自己的路呢？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人冒失說，這是聖物， 許願之後才查問，就是自陷網羅。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智慧的王簸散惡人， 用碌碡滾軋他們。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人的靈是耶和華的燈， 鑒察人的心腹。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王因仁慈和誠實得以保全他的國位， 也因仁慈立穩。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強壯乃少年人的榮耀； 白髮為老年人的尊榮。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鞭傷除淨人的罪惡； 責打能入人的心腹。</w:t>
      </w:r>
    </w:p>
    <w:p>
      <w:pPr>
        <w:pStyle w:val="Heading2"/>
      </w:pPr>
      <w:r>
        <w:rPr>
          <w:lang w:val="zh_TW" w:bidi="zh_TW"/>
        </w:rPr>
        <w:t>箴言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王的心在耶和華手中， 好像隴溝的水隨意流轉。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人所行的，在自己眼中都看為正； 惟有耶和華衡量人心。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行仁義公平 比獻祭更蒙耶和華悅納。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惡人發達，眼高心傲， 這乃是罪。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殷勤籌劃的，足致豐裕； 行事急躁的，都必缺乏。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用詭詐之舌求財的，就是自己取死； 所得之財乃是吹來吹去的浮雲。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惡人的強暴必將自己掃除， 因他們不肯按公平行事。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負罪之人的路甚是彎曲； 至於清潔的人，他所行的乃是正直。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寧可住在房頂的角上， 不在寬闊的房屋與爭吵的婦人同住。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惡人的心樂人受禍； 他眼並不憐恤鄰舍。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褻慢的人受刑罰，愚蒙的人就得智慧； 智慧人受訓誨，便得知識。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義人思想惡人的家， 知道惡人傾倒，必致滅亡。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塞耳不聽窮人哀求的， 他將來呼籲也不蒙應允。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暗中送的禮物挽回怒氣； 懷中搋的賄賂止息暴怒。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秉公行義使義人喜樂， 使作孽的人敗壞。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迷離通達道路的， 必住在陰魂的會中。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愛宴樂的，必致窮乏； 好酒，愛膏油的，必不富足。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惡人作了義人的贖價； 奸詐人代替正直人。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寧可住在曠野， 不與爭吵使氣的婦人同住。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智慧人家中積蓄寶物膏油； 愚昧人隨得來隨吞下。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追求公義仁慈的， 就尋得生命、公義，和尊榮。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智慧人爬上勇士的城牆， 傾覆他所倚靠的堅壘。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謹守口與舌的， 就保守自己免受災難。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心驕氣傲的人名叫褻慢； 他行事狂妄，都出於驕傲。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懶惰人的心願將他殺害， 因為他手不肯做工。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有終日貪得無饜的； 義人施捨而不吝惜。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惡人的祭物是可憎的； 何況他存惡意來獻呢？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作假見證的必滅亡； 惟有聽真情而言的，其言長存。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惡人臉無羞恥； 正直人行事堅定。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沒有人能以智慧、聰明、 謀略敵擋耶和華。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馬是為打仗之日預備的； 得勝乃在乎耶和華。</w:t>
      </w:r>
    </w:p>
    <w:p>
      <w:pPr>
        <w:pStyle w:val="Heading2"/>
      </w:pPr>
      <w:r>
        <w:rPr>
          <w:lang w:val="zh_TW" w:bidi="zh_TW"/>
        </w:rPr>
        <w:t>箴言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美名勝過大財； 恩寵強如金銀。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富戶窮人在世相遇， 都為耶和華所造。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通達人見禍藏躲； 愚蒙人前往受害。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敬畏耶和華心存謙卑， 就得富有、尊榮、生命為賞賜。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乖僻人的路上有荊棘和網羅； 保守自己生命的，必要遠離。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教養孩童，使他走當行的道， 就是到老他也不偏離。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富戶管轄窮人； 欠債的是債主的僕人。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撒罪孽的，必收災禍； 他逞怒的杖也必廢掉。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眼目慈善的，就必蒙福， 因他將食物分給窮人。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趕出褻慢人，爭端就消除； 紛爭和羞辱也必止息。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喜愛清心的人因他嘴上的恩言， 王必與他為友。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耶和華的眼目眷顧聰明人， 卻傾敗奸詐人的言語。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懶惰人說：外頭有獅子； 我在街上就必被殺。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淫婦的口為深坑； 耶和華所憎惡的，必陷在其中。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愚蒙迷住孩童的心， 用管教的杖可以遠遠趕除。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欺壓貧窮為要利己的， 並送禮與富戶的，都必缺乏。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你須側耳聽受智慧人的言語， 留心領會我的知識。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你若心中存記， 嘴上咬定，這便為美。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我今日以此特特指教你， 為要使你倚靠耶和華。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謀略和知識的美事， 我豈沒有寫給你嗎？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要使你知道真言的實理， 你好將真言回覆那打發你來的人。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貧窮人，你不可因他貧窮就搶奪他的物， 也不可在城門口欺壓困苦人；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因耶和華必為他辨屈； 搶奪他的，耶和華必奪取那人的命。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好生氣的人，不可與他結交； 暴怒的人，不可與他來往；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恐怕你效法他的行為， 自己就陷在網羅裏。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不要與人擊掌， 不要為欠債的作保。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你若沒有甚麼償還， 何必使人奪去你睡臥的床呢？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你先祖所立的地界， 你不可挪移。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你看見辦事殷勤的人嗎？ 他必站在君王面前， 必不站在下賤人面前。</w:t>
      </w:r>
    </w:p>
    <w:p>
      <w:pPr>
        <w:pStyle w:val="Heading2"/>
      </w:pPr>
      <w:r>
        <w:rPr>
          <w:lang w:val="zh_TW" w:bidi="zh_TW"/>
        </w:rPr>
        <w:t>箴言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你若與官長坐席， 要留意在你面前的是誰。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你若是貪食的， 就當拿刀放在喉嚨上。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不可貪戀他的美食， 因為是哄人的食物。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不要勞碌求富， 休仗自己的聰明。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你豈要定睛在虛無的錢財上嗎？ 因錢財必長翅膀，如鷹向天飛去。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不要吃惡眼人的飯， 也不要貪他的美味；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因為他心怎樣思量， 他為人就是怎樣。 他雖對你說，請吃，請喝， 他的心卻與你相背。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你所吃的那點食物必吐出來； 你所說的甘美言語也必落空。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你不要說話給愚昧人聽， 因他必藐視你智慧的言語。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不可挪移古時的地界， 也不可侵入孤兒的田地；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因他們的救贖主大有能力， 他必向你為他們辨屈。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你要留心領受訓誨， 側耳聽從知識的言語。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不可不管教孩童； 你用杖打他，他必不至於死。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你要用杖打他， 就可以救他的靈魂免下陰間。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我兒，你心若存智慧， 我的心也甚歡喜。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你的嘴若說正直話， 我的心腸也必快樂。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你心中不要嫉妒罪人， 只要終日敬畏耶和華；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因為至終必有善報， 你的指望也不致斷絕。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我兒，你當聽，當存智慧， 好在正道上引導你的心。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好飲酒的，好吃肉的， 不要與他們來往；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因為好酒貪食的，必致貧窮； 好睡覺的，必穿破爛衣服。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你要聽從生你的父親； 你母親老了，也不可藐視她。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你當買真理； 就是智慧、訓誨，和聰明也都不可賣。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義人的父親必大得快樂； 人生智慧的兒子，必因他歡喜。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你要使父母歡喜， 使生你的快樂。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我兒，要將你的心歸我； 你的眼目也要喜悅我的道路。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妓女是深坑； 外女是窄阱。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她埋伏好像強盜； 她使人中多有奸詐的。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誰有禍患？誰有憂愁？ 誰有爭鬥？誰有哀歎？ 誰無故受傷？誰眼目紅赤？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就是那流連飲酒、 常去尋找調和酒的人。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31-32</w:t>
      </w:r>
      <w:r>
        <w:rPr>
          <w:lang w:val="zh_TW" w:bidi="zh_TW"/>
        </w:rPr>
        <w:t xml:space="preserve"> 酒發紅，在杯中閃爍， 你不可觀看， 雖然下咽舒暢， 終久是咬你如蛇，刺你如毒蛇。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你眼必看見異怪的事； 你心必發出乖謬的話。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你必像躺在海中， 或像臥在桅杆上。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你必說：人打我，我卻未受傷； 人鞭打我，我竟不覺得。 我幾時清醒，我仍去尋酒。</w:t>
      </w:r>
    </w:p>
    <w:p>
      <w:pPr>
        <w:pStyle w:val="Heading2"/>
      </w:pPr>
      <w:r>
        <w:rPr>
          <w:lang w:val="zh_TW" w:bidi="zh_TW"/>
        </w:rPr>
        <w:t>箴言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你不要嫉妒惡人， 也不要起意與他們相處；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因為，他們的心圖謀強暴， 他們的口談論奸惡。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房屋因智慧建造， 又因聰明立穩；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其中因知識充滿各樣美好寶貴的財物。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智慧人大有能力； 有知識的人力上加力。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你去打仗，要憑智謀； 謀士眾多，人便得勝。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智慧極高，非愚昧人所能及， 所以在城門內不敢開口。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設計作惡的， 必稱為奸人。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愚妄人的思念乃是罪惡； 褻慢者為人所憎惡。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你在患難之日若膽怯， 你的力量就微小。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人被拉到死地，你要解救； 人將被殺，你須攔阻。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你若說：這事我未曾知道， 那衡量人心的豈不明白嗎？ 保守你命的豈不知道嗎？ 他豈不按各人所行的報應各人嗎？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我兒，你要吃蜜，因為是好的； 吃蜂房下滴的蜜便覺甘甜。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你心得了智慧，也必覺得如此。 你若找着，至終必有善報； 你的指望也不致斷絕。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你這惡人，不要埋伏攻擊義人的家； 不要毀壞他安居之所。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因為，義人雖七次跌倒，仍必興起； 惡人卻被禍患傾倒。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你仇敵跌倒，你不要歡喜； 他傾倒，你心不要快樂；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恐怕耶和華看見就不喜悅， 將怒氣從仇敵身上轉過來。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不要為作惡的心懷不平， 也不要嫉妒惡人；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因為，惡人終不得善報； 惡人的燈也必熄滅。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我兒，你要敬畏耶和華與君王， 不要與反覆無常的人結交，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因為他們的災難必忽然而起。 耶和華與君王所施行的毀滅， 誰能知道呢？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以下也是智慧人的箴言： 審判時看人情面是不好的。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對惡人說「你是義人」的， 這人萬民必咒詛，列邦必憎惡。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責備惡人的，必得喜悅； 美好的福也必臨到他。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應對正直的，猶如與人親嘴。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你要在外頭預備工料， 在田間辦理整齊， 然後建造房屋。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不可無故作見證陷害鄰舍， 也不可用嘴欺騙人。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不可說：人怎樣待我，我也怎樣待他； 我必照他所行的報復他。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我經過懶惰人的田地、 無知人的葡萄園，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荊棘長滿了地皮， 刺草遮蓋了田面， 石牆也坍塌了。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我看見就留心思想； 我看着就領了訓誨。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再睡片時，打盹片時， 抱着手躺臥片時，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你的貧窮就必如強盜速來， 你的缺乏彷彿拿兵器的人來到。</w:t>
      </w:r>
    </w:p>
    <w:p>
      <w:pPr>
        <w:pStyle w:val="Heading2"/>
      </w:pPr>
      <w:r>
        <w:rPr>
          <w:lang w:val="zh_TW" w:bidi="zh_TW"/>
        </w:rPr>
        <w:t>箴言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以下也是所羅門的箴言，是猶大王希西家的人所謄錄的。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將事隱祕乃上帝的榮耀； 將事察清乃君王的榮耀。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天之高，地之厚， 君王之心也測不透。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除去銀子的渣滓就有銀子出來， 銀匠能以做器皿。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除去王面前的惡人， 國位就靠公義堅立。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不要在王面前妄自尊大； 不要在大人的位上站立。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寧可有人說：請你上來， 強如在你覲見的王子面前叫你退下。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不要冒失出去與人爭競， 免得至終被他羞辱， 你就不知道怎樣行了。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你與鄰舍爭訟， 要與他一人辯論， 不可洩漏人的密事，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恐怕聽見的人罵你， 你的臭名就難以脫離。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一句話說得合宜， 就如金蘋果在銀網子裏。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智慧人的勸戒，在順從的人耳中， 好像金耳環和精金的妝飾。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忠信的使者叫差他的人心裏舒暢， 就如在收割時有冰雪的涼氣。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空誇贈送禮物的， 好像無雨的風雲。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恆常忍耐可以勸動君王； 柔和的舌頭能折斷骨頭。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你得了蜜嗎？只可吃夠而已， 恐怕你過飽就嘔吐出來。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你的腳要少進鄰舍的家， 恐怕他厭煩你，恨惡你。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作假見證陷害鄰舍的， 就是大槌，是利刀，是快箭。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患難時倚靠不忠誠的人， 好像破壞的牙，錯骨縫的腳。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對傷心的人唱歌， 就如冷天脫衣服， 又如鹼上倒醋。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你的仇敵若餓了，就給他飯吃； 若渴了，就給他水喝；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因為，你這樣行就是把炭火堆在他的頭上； 耶和華也必賞賜你。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北風生雨， 讒謗人的舌頭也生怒容。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寧可住在房頂的角上， 不在寬闊的房屋與爭吵的婦人同住。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有好消息從遠方來， 就如拿涼水給口渴的人喝。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義人在惡人面前退縮， 好像詵渾之泉，弄濁之井。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吃蜜過多是不好的； 考究自己的榮耀也是可厭的。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人不制伏自己的心， 好像毀壞的城邑沒有牆垣。</w:t>
      </w:r>
    </w:p>
    <w:p>
      <w:pPr>
        <w:pStyle w:val="Heading2"/>
      </w:pPr>
      <w:r>
        <w:rPr>
          <w:lang w:val="zh_TW" w:bidi="zh_TW"/>
        </w:rPr>
        <w:t>箴言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夏天落雪，收割時下雨，都不相宜； 愚昧人得尊榮也是如此。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麻雀往來，燕子翻飛； 這樣，無故的咒詛也必不臨到。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鞭子是為打馬，轡頭是為勒驢； 刑杖是為打愚昧人的背。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不要照愚昧人的愚妄話回答他， 恐怕你與他一樣。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要照愚昧人的愚妄話回答他， 免得他自以為有智慧。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藉愚昧人手寄信的， 是砍斷自己的腳，自受損害。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瘸子的腳空存無用； 箴言在愚昧人的口中也是如此。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將尊榮給愚昧人的， 好像人把石子包在機弦裏。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箴言在愚昧人的口中， 好像荊棘刺入醉漢的手。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雇愚昧人的，與雇過路人的， 就像射傷眾人的弓箭手。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愚昧人行愚妄事，行了又行， 就如狗轉過來吃牠所吐的。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你見自以為有智慧的人嗎？ 愚昧人比他更有指望。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懶惰人說：道上有猛獅， 街上有壯獅。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門在樞紐轉動， 懶惰人在床上也是如此。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懶惰人放手在盤子裏， 就是向口撤回也以為勞乏。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懶惰人看自己比七個善於應對的人更有智慧。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過路被事激動，管理不干己的爭競， 好像人揪住狗耳。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18-19</w:t>
      </w:r>
      <w:r>
        <w:rPr>
          <w:lang w:val="zh_TW" w:bidi="zh_TW"/>
        </w:rPr>
        <w:t xml:space="preserve"> 人欺凌鄰舍，卻說： 我豈不是戲耍嗎？ 他就像瘋狂的人拋擲火把、利箭， 與殺人的兵器。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火缺了柴就必熄滅； 無人傳舌，爭競便止息。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好爭競的人煽惑爭端， 就如餘火加炭，火上加柴一樣。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傳舌人的言語，如同美食， 深入人的心腹。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火熱的嘴，奸惡的心， 好像銀渣包的瓦器。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怨恨人的，用嘴粉飾， 心裏卻藏着詭詐；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他用甜言蜜語，你不可信他， 因為他心中有七樣可憎惡的。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他雖用詭詐遮掩自己的怨恨， 他的邪惡必在會中顯露。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挖陷坑的，自己必掉在其中； 滾石頭的，石頭必反滾在他身上。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虛謊的舌恨他所壓傷的人； 諂媚的口敗壞人的事。</w:t>
      </w:r>
    </w:p>
    <w:p>
      <w:pPr>
        <w:pStyle w:val="Heading2"/>
      </w:pPr>
      <w:r>
        <w:rPr>
          <w:lang w:val="zh_TW" w:bidi="zh_TW"/>
        </w:rPr>
        <w:t>箴言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不要為明日自誇， 因為一日要生何事，你尚且不能知道。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要別人誇獎你，不可用口自誇； 等外人稱讚你，不可用嘴自稱。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石頭重，沙土沉， 愚妄人的惱怒比這兩樣更重。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忿怒為殘忍，怒氣為狂瀾， 惟有嫉妒，誰能敵得住呢？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當面的責備強如背地的愛情。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朋友加的傷痕出於忠誠； 仇敵連連親嘴卻是多餘。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人吃飽了，厭惡蜂房的蜜； 人飢餓了，一切苦物都覺甘甜。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人離本處飄流， 好像雀鳥離窩遊飛。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膏油與香料使人心喜悅； 朋友誠實的勸教也是如此甘美。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你的朋友和父親的朋友， 你都不可離棄。 你遭難的日子，不要上弟兄的家去； 相近的鄰舍強如遠方的弟兄。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我兒，你要作智慧人，好叫我的心歡喜， 使我可以回答那譏誚我的人。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通達人見禍藏躲； 愚蒙人前往受害。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誰為生人作保，就拿誰的衣服； 誰為外女作保，誰就承當。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清晨起來，大聲給朋友祝福的， 就算是咒詛他。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大雨之日連連滴漏， 和爭吵的婦人一樣；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想攔阻她的，便是攔阻風， 也是右手抓油。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鐵磨鐵，磨出刃來； 朋友相感也是如此。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看守無花果樹的，必吃樹上的果子； 敬奉主人的，必得尊榮。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水中照臉，彼此相符； 人與人，心也相對。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陰間和滅亡永不滿足； 人的眼目也是如此。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鼎為煉銀，爐為煉金， 人的稱讚也試煉人。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你雖用杵將愚妄人與打碎的麥子一同搗在臼中， 他的愚妄還是離不了他。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你要詳細知道你羊群的景況， 留心料理你的牛群；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因為資財不能永有， 冠冕豈能存到萬代？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乾草割去，嫩草發現， 山上的菜蔬也被收斂。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羊羔之毛是為你作衣服； 山羊是為作田地的價值，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並有母山羊奶夠你吃， 也夠你的家眷吃， 且夠養你的婢女。</w:t>
      </w:r>
    </w:p>
    <w:p>
      <w:pPr>
        <w:pStyle w:val="Heading2"/>
      </w:pPr>
      <w:r>
        <w:rPr>
          <w:lang w:val="zh_TW" w:bidi="zh_TW"/>
        </w:rPr>
        <w:t>箴言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惡人雖無人追趕也逃跑； 義人卻膽壯像獅子。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邦國因有罪過，君王就多更換； 因有聰明知識的人，國必長存。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窮人欺壓貧民， 好像暴雨沖沒糧食。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違棄律法的，誇獎惡人； 遵守律法的，卻與惡人相爭。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壞人不明白公義； 惟有尋求耶和華的，無不明白。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行為純正的窮乏人 勝過行事乖僻的富足人。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謹守律法的，是智慧之子； 與貪食人作伴的，卻羞辱其父。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人以厚利加增財物， 是給那憐憫窮人者積蓄的。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轉耳不聽律法的， 他的祈禱也為可憎。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誘惑正直人行惡道的，必掉在自己的坑裏； 惟有完全人必承受福分。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富足人自以為有智慧， 但聰明的貧窮人能將他查透。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義人得志，有大榮耀； 惡人興起，人就躲藏。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遮掩自己罪過的，必不亨通； 承認離棄罪過的，必蒙憐恤。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常存敬畏的，便為有福； 心存剛硬的，必陷在禍患裏。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暴虐的君王轄制貧民， 好像吼叫的獅子、覓食的熊。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無知的君多行暴虐； 以貪財為可恨的，必年長日久。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背負流人血之罪的，必往坑裏奔跑， 誰也不可攔阻他。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行動正直的，必蒙拯救； 行事彎曲的，立時跌倒。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耕種自己田地的，必得飽食； 追隨虛浮的，足受窮乏。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誠實人必多得福； 想要急速發財的，不免受罰。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看人的情面乃為不好； 人因一塊餅枉法也為不好。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人有惡眼想要急速發財， 卻不知窮乏必臨到他身。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責備人的，後來蒙人喜悅， 多於那用舌頭諂媚人的。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偷竊父母的，說：這不是罪， 此人就是與強盜同類。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心中貪婪的，挑起爭端； 倚靠耶和華的，必得豐裕。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心中自是的，便是愚昧人； 憑智慧行事的，必蒙拯救。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賙濟貧窮的，不致缺乏； 佯為不見的，必多受咒詛。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惡人興起，人就躲藏； 惡人敗亡，義人增多。</w:t>
      </w:r>
    </w:p>
    <w:p>
      <w:pPr>
        <w:pStyle w:val="Heading2"/>
      </w:pPr>
      <w:r>
        <w:rPr>
          <w:lang w:val="zh_TW" w:bidi="zh_TW"/>
        </w:rPr>
        <w:t>箴言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人屢次受責罰，仍然硬着頸項； 他必頃刻敗壞，無法可治。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義人增多，民就喜樂； 惡人掌權，民就歎息。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愛慕智慧的，使父親喜樂； 與妓女結交的，卻浪費錢財。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王藉公平，使國堅定； 索要賄賂，使國傾敗。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諂媚鄰舍的， 就是設網羅絆他的腳。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惡人犯罪，自陷網羅； 惟獨義人歡呼喜樂。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義人知道查明窮人的案； 惡人沒有聰明，就不得而知。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褻慢人煽惑通城； 智慧人止息眾怒。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智慧人與愚妄人相爭， 或怒或笑，總不能使他止息。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好流人血的，恨惡完全人， 索取正直人的性命。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愚妄人怒氣全發； 智慧人忍氣含怒。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君王若聽謊言， 他一切臣僕都是奸惡。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貧窮人、強暴人在世相遇； 他們的眼目都蒙耶和華光照。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君王憑誠實判斷窮人； 他的國位必永遠堅立。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杖打和責備能加增智慧； 放縱的兒子使母親羞愧。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惡人加多，過犯也加多， 義人必看見他們跌倒。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管教你的兒子，他就使你得安息， 也必使你心裏喜樂。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沒有異象，民就放肆； 惟遵守律法的，便為有福。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只用言語，僕人不肯受管教； 他雖然明白，也不留意。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你見言語急躁的人嗎？ 愚昧人比他更有指望。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人將僕人從小嬌養， 這僕人終久必成了他的兒子。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好氣的人挑啟爭端； 暴怒的人多多犯罪。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人的高傲必使他卑下； 心裏謙遜的，必得尊榮。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人與盜賊分贓，是恨惡自己的性命； 他聽見叫人發誓的聲音，卻不言語。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懼怕人的，陷入網羅； 惟有倚靠耶和華的，必得安穩。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求王恩的人多； 定人事乃在耶和華。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為非作歹的，被義人憎嫌； 行事正直的，被惡人憎惡。</w:t>
      </w:r>
    </w:p>
    <w:p>
      <w:pPr>
        <w:pStyle w:val="Heading2"/>
      </w:pPr>
      <w:r>
        <w:rPr>
          <w:lang w:val="zh_TW" w:bidi="zh_TW"/>
        </w:rPr>
        <w:t>箴言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雅基的兒子亞古珥的言語就是真言。 這人對以鐵和烏甲說：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我比眾人更蠢笨， 也沒有人的聰明。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我沒有學好智慧， 也不認識至聖者。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誰升天又降下來？ 誰聚風在掌握中？ 誰包水在衣服裏？ 誰立定地的四極？ 他名叫甚麼？ 他兒子名叫甚麼？ 你知道嗎？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上帝的言語句句都是煉淨的； 投靠他的，他便作他們的盾牌。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他的言語，你不可加添， 恐怕他責備你，你就顯為說謊言的。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我求你兩件事， 在我未死之先，不要不賜給我：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求你使虛假和謊言遠離我； 使我也不貧窮也不富足； 賜給我需用的飲食，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恐怕我飽足不認你，說： 耶和華是誰呢？ 又恐怕我貧窮就偷竊， 以致褻瀆我上帝的名。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你不要向主人讒謗僕人， 恐怕他咒詛你，你便算為有罪。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有一宗人，咒詛父親， 不給母親祝福。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有一宗人，自以為清潔， 卻沒有洗去自己的污穢。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有一宗人，眼目何其高傲， 眼皮也是高舉。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有一宗人，牙如劍，齒如刀， 要吞滅地上的困苦人和世間的窮乏人。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螞蟥有兩個女兒， 常說：給呀，給呀！ 有三樣不知足的， 連不說「夠的」共有四樣：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就是陰間和石胎， 浸水不足的地，並火。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戲笑父親、藐視而不聽從母親的， 他的眼睛必為谷中的烏鴉啄出來，為鷹雛所吃。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我所測不透的奇妙有三樣， 連我所不知道的共有四樣：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就是鷹在空中飛的道； 蛇在磐石上爬的道； 船在海中行的道； 男與女交合的道。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淫婦的道也是這樣： 她吃了，把嘴一擦就說： 我沒有行惡。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使地震動的有三樣， 連地擔不起的共有四樣：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就是僕人作王； 愚頑人吃飽；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醜惡的女子出嫁； 婢女接續主母。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地上有四樣小物，卻甚聰明：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螞蟻是無力之類， 卻在夏天預備糧食。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沙番是軟弱之類， 卻在磐石中造房。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蝗蟲沒有君王， 卻分隊而出。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守宮用爪抓牆， 卻住在王宮。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步行威武的有三樣， 連行走威武的共有四樣：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就是獅子－乃百獸中最為猛烈、無所躲避的，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獵狗，公山羊，和無人能敵的君王。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你若行事愚頑，自高自傲， 或是懷了惡念，就當用手摀口。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搖牛奶必成奶油； 扭鼻子必出血。 照樣，激動怒氣必起爭端。</w:t>
      </w:r>
    </w:p>
    <w:p>
      <w:pPr>
        <w:pStyle w:val="Heading2"/>
      </w:pPr>
      <w:r>
        <w:rPr>
          <w:lang w:val="zh_TW" w:bidi="zh_TW"/>
        </w:rPr>
        <w:t>箴言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利慕伊勒王的言語，是他母親教訓他的真言。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我的兒啊，我腹中生的兒啊， 我許願得的兒啊！我當怎樣教訓你呢？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不要將你的精力給婦女； 也不要有敗壞君王的行為。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利慕伊勒啊，君王喝酒，君王喝酒不相宜； 王子說濃酒在那裏也不相宜；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恐怕喝了就忘記律例， 顛倒一切困苦人的是非。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可以把濃酒給將亡的人喝， 把清酒給苦心的人喝，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讓他喝了，就忘記他的貧窮， 不再記念他的苦楚。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你當為啞巴開口， 為一切孤獨的伸冤。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你當開口按公義判斷， 為困苦和窮乏的辨屈。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才德的婦人誰能得着呢？ 她的價值遠勝過珍珠。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她丈夫心裏倚靠她， 必不缺少利益；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她一生使丈夫有益無損。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她尋找羊羢和麻， 甘心用手做工。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她好像商船從遠方運糧來，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未到黎明她就起來， 把食物分給家中的人， 將當做的工分派婢女。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她想得田地就買來； 用手所得之利栽種葡萄園。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她以能力束腰， 使膀臂有力。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她覺得所經營的有利； 她的燈終夜不滅。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她手拿撚線竿， 手把紡線車。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她張手賙濟困苦人， 伸手幫補窮乏人。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她不因下雪為家裏的人擔心， 因為全家都穿着朱紅衣服。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她為自己製作繡花毯子； 她的衣服是細麻和紫色布做的。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她丈夫在城門口與本地的長老同坐， 為眾人所認識。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她做細麻布衣裳出賣， 又將腰帶賣與商家。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能力和威儀是她的衣服； 她想到日後的景況就喜笑。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她開口就發智慧； 她舌上有仁慈的法則。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她觀察家務， 並不吃閒飯。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她的兒女起來稱她有福； 她的丈夫也稱讚她，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說：才德的女子很多， 惟獨你超過一切。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艷麗是虛假的，美容是虛浮的； 惟敬畏耶和華的婦女必得稱讚。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願她享受操作所得的； 願她的工作在城門口榮耀她。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