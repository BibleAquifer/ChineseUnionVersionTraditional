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Chinese Union Version (Traditional)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Chinese Union Version (Traditional)</w:t>
      </w:r>
      <w:r>
        <w:rPr>
          <w:lang w:val="zh_TW" w:bidi="zh_TW"/>
        </w:rPr>
        <w:t xml:space="preserve"> © </w:t>
      </w:r>
      <w:hyperlink r:id="rId13">
        <w:r>
          <w:rPr>
            <w:lang w:val="zh_TW" w:bidi="zh_TW"/>
          </w:rPr>
          <w:rPr>
            <w:color w:val="0000EE"/>
            <w:u w:val="single"/>
          </w:rPr>
          <w:t>Public Domain</w:t>
        </w:r>
      </w:hyperlink>
      <w:r>
        <w:rPr>
          <w:lang w:val="zh_TW" w:bidi="zh_TW"/>
        </w:rPr>
        <w:t xml:space="preserve">, licensed under a </w:t>
      </w:r>
      <w:hyperlink r:id="rId14">
        <w:r>
          <w:rPr>
            <w:lang w:val="zh_TW" w:bidi="zh_TW"/>
          </w:rPr>
          <w:rPr>
            <w:color w:val="0000EE"/>
            <w:u w:val="single"/>
          </w:rPr>
          <w:t>Public Domain CC0</w:t>
        </w:r>
      </w:hyperlink>
      <w:r>
        <w:rPr>
          <w:lang w:val="zh_TW" w:bidi="zh_TW"/>
        </w:rPr>
        <w:t>.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Chinese Union Version (Traditional)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pStyle w:val="Heading2"/>
      </w:pPr>
      <w:r>
        <w:rPr>
          <w:lang w:val="zh_TW" w:bidi="zh_TW"/>
        </w:rPr>
        <w:t>約伯記 1:1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烏斯地有一個人名叫約伯；那人完全正直，敬畏上帝，遠離惡事。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他生了七個兒子，三個女兒。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他的家產有七千羊，三千駱駝，五百對牛，五百母驢，並有許多僕婢。這人在東方人中就為至大。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他的兒子按着日子各在自己家裏設擺筵宴，就打發人去，請了他們的三個姊妹來，與他們一同吃喝。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筵宴的日子過了，約伯打發人去叫他們自潔。他清早起來，按着他們眾人的數目獻燔祭；因為他說：「恐怕我兒子犯了罪，心中棄掉上帝。」約伯常常這樣行。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有一天，上帝的眾子來侍立在耶和華面前，撒但也來在其中。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耶和華問撒但說：「你從哪裏來？」撒但回答說：「我從地上走來走去，往返而來。」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耶和華問撒但說：「你曾用心察看我的僕人約伯沒有？地上再沒有人像他完全正直，敬畏上帝，遠離惡事。」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撒但回答耶和華說：「約伯敬畏上帝，豈是無故呢？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你豈不是四面圈上籬笆圍護他和他的家，並他一切所有的嗎？他手所做的都蒙你賜福；他的家產也在地上增多。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你且伸手毀他一切所有的；他必當面棄掉你。」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耶和華對撒但說：「凡他所有的都在你手中；只是不可伸手加害於他。」於是撒但從耶和華面前退去。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有一天，約伯的兒女正在他們長兄的家裏吃飯喝酒，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有報信的來見約伯，說：「牛正耕地，驢在旁邊吃草，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示巴人忽然闖來，把牲畜擄去，並用刀殺了僕人；惟有我一人逃脫，來報信給你。」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他還說話的時候，又有人來說：「上帝從天上降下火來，將群羊和僕人都燒滅了；惟有我一人逃脫，來報信給你。」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他還說話的時候，又有人來說：「迦勒底人分作三隊忽然闖來，把駱駝擄去，並用刀殺了僕人；惟有我一人逃脫，來報信給你。」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他還說話的時候，又有人來說：「你的兒女正在他們長兄的家裏吃飯喝酒，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不料，有狂風從曠野颳來，擊打房屋的四角，房屋倒塌在少年人身上，他們就都死了；惟有我一人逃脫，來報信給你。」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約伯便起來，撕裂外袍，剃了頭，伏在地上下拜，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說：「我赤身出於母胎，也必赤身歸回；賞賜的是耶和華，收取的也是耶和華。耶和華的名是應當稱頌的。」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在這一切的事上約伯並不犯罪，也不以上帝為愚妄。</w:t>
      </w:r>
    </w:p>
    <w:p>
      <w:pPr>
        <w:pStyle w:val="Heading2"/>
      </w:pPr>
      <w:r>
        <w:rPr>
          <w:lang w:val="zh_TW" w:bidi="zh_TW"/>
        </w:rPr>
        <w:t>約伯記 2:1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又有一天，上帝的眾子來侍立在耶和華面前，撒但也來在其中。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耶和華問撒但說：「你從哪裏來？」撒但回答說：「我從地上走來走去，往返而來。」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耶和華問撒但說：「你曾用心察看我的僕人約伯沒有？地上再沒有人像他完全正直，敬畏上帝，遠離惡事。你雖激動我攻擊他，無故地毀滅他，他仍然持守他的純正。」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撒但回答耶和華說：「人以皮代皮，情願捨去一切所有的，保全性命。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你且伸手傷他的骨頭和他的肉，他必當面棄掉你。」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耶和華對撒但說：「他在你手中，只要存留他的性命。」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於是撒但從耶和華面前退去，擊打約伯，使他從腳掌到頭頂長毒瘡。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約伯就坐在爐灰中，拿瓦片刮身體。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他的妻子對他說：「你仍然持守你的純正嗎？你棄掉上帝，死了吧！」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約伯卻對她說：「你說話像愚頑的婦人一樣。噯！難道我們從上帝手裏得福，不也受禍嗎？」在這一切的事上約伯並不以口犯罪。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約伯的三個朋友－提幔人以利法、書亞人比勒達、拿瑪人瑣法－聽說有這一切的災禍臨到他身上，各人就從本處約會同來，為他悲傷，安慰他。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他們遠遠地舉目觀看，認不出他來，就放聲大哭。各人撕裂外袍，把塵土向天揚起來，落在自己的頭上。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他們就同他七天七夜坐在地上，一個人也不向他說句話，因為他極其痛苦。</w:t>
      </w:r>
    </w:p>
    <w:p>
      <w:pPr>
        <w:pStyle w:val="Heading2"/>
      </w:pPr>
      <w:r>
        <w:rPr>
          <w:lang w:val="zh_TW" w:bidi="zh_TW"/>
        </w:rPr>
        <w:t>約伯記 3:1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此後，約伯開口咒詛自己的生日，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說：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願我生的那日 和說懷了男胎的那夜都滅沒。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願那日變為黑暗； 願上帝不從上面尋找它； 願亮光不照於其上。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願黑暗和死蔭索取那日； 願密雲停在其上； 願日蝕恐嚇它。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願那夜被幽暗奪取， 不在年中的日子同樂， 也不入月中的數目。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願那夜沒有生育， 其間也沒有歡樂的聲音。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願那咒詛日子且能惹動鱷魚的 咒詛那夜。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願那夜黎明的星宿變為黑暗， 盼亮卻不亮， 也不見早晨的光線；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因沒有把懷我胎的門關閉， 也沒有將患難對我的眼隱藏。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我為何不出母胎而死？ 為何不出母腹絕氣？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為何有膝接收我？ 為何有奶哺養我？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不然，我就早已躺臥安睡，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和地上為自己重造荒邱的君王、謀士，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或與有金子、將銀子裝滿了房屋的王子 一同安息；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或像隱而未現、不到期而落的胎， 歸於無有，如同未見光的嬰孩。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在那裏惡人止息攪擾， 困乏人得享安息，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被囚的人同得安逸， 不聽見督工的聲音。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大小都在那裏； 奴僕脫離主人的轄制。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受患難的人為何有光賜給他呢？ 心中愁苦的人為何有生命賜給他呢？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他們切望死，卻不得死； 求死，勝於求隱藏的珍寶。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他們尋見墳墓就快樂， 極其歡喜。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人的道路既然遮隱， 上帝又把他四面圍困， 為何有光賜給他呢？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我未曾吃飯就發出歎息； 我唉哼的聲音湧出如水。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25</w:t>
      </w:r>
      <w:r>
        <w:rPr>
          <w:lang w:val="zh_TW" w:bidi="zh_TW"/>
        </w:rPr>
        <w:t xml:space="preserve"> 因我所恐懼的臨到我身， 我所懼怕的迎我而來。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26</w:t>
      </w:r>
      <w:r>
        <w:rPr>
          <w:lang w:val="zh_TW" w:bidi="zh_TW"/>
        </w:rPr>
        <w:t xml:space="preserve"> 我不得安逸，不得平靜， 也不得安息，卻有患難來到。</w:t>
      </w:r>
    </w:p>
    <w:p>
      <w:pPr>
        <w:pStyle w:val="Heading2"/>
      </w:pPr>
      <w:r>
        <w:rPr>
          <w:lang w:val="zh_TW" w:bidi="zh_TW"/>
        </w:rPr>
        <w:t>約伯記 4:1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提幔人以利法回答說：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人若想與你說話，你就厭煩嗎？ 但誰能忍住不說呢？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你素來教導許多的人， 又堅固軟弱的手。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你的言語曾扶助那將要跌倒的人； 你又使軟弱的膝穩固。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但現在禍患臨到你，你就昏迷， 挨近你，你便驚惶。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你的倚靠不是在你敬畏上帝嗎？ 你的盼望不是在你行事純正嗎？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請你追想：無辜的人有誰滅亡？ 正直的人在何處剪除？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按我所見，耕罪孽、種毒害的人 都照樣收割。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上帝一出氣，他們就滅亡； 上帝一發怒，他們就消沒。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獅子的吼叫和猛獅的聲音盡都止息； 少壯獅子的牙齒也都敲掉。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老獅子因絕食而死； 母獅之子也都離散。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我暗暗地得了默示； 我耳朵也聽其細微的聲音。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在思念夜中、異象之間， 世人沉睡的時候，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恐懼、戰兢臨到我身， 使我百骨打戰。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有靈從我面前經過， 我身上的毫毛直立。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那靈停住， 我卻不能辨其形狀； 有影像在我眼前。 我在靜默中聽見有聲音說：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必死的人豈能比上帝公義嗎？ 人豈能比造他的主潔淨嗎？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主不信靠他的臣僕， 並且指他的使者為愚昧；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何況那住在土房、根基在塵土裏、 被蠹蟲所毀壞的人呢？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早晚之間，就被毀滅， 永歸無有，無人理會。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他帳棚的繩索豈不從中抽出來呢？ 他死，且是無智慧而死。</w:t>
      </w:r>
    </w:p>
    <w:p>
      <w:pPr>
        <w:pStyle w:val="Heading2"/>
      </w:pPr>
      <w:r>
        <w:rPr>
          <w:lang w:val="zh_TW" w:bidi="zh_TW"/>
        </w:rPr>
        <w:t>約伯記 5:1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你且呼求，有誰答應你？ 諸聖者之中，你轉向哪一位呢？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忿怒害死愚妄人； 嫉妒殺死癡迷人。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我曾見愚妄人扎下根， 但我忽然咒詛他的住處。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他的兒女遠離穩妥的地步， 在城門口被壓，並無人搭救。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他的莊稼有飢餓的人吃盡了， 就是在荊棘裏的也搶去了； 他的財寶有網羅張口吞滅了。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禍患原不是從土中出來； 患難也不是從地裏發生。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人生在世必遇患難， 如同火星飛騰。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至於我，我必仰望上帝， 把我的事情託付他。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他行大事不可測度， 行奇事不可勝數：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降雨在地上， 賜水於田裏；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將卑微的安置在高處， 將哀痛的舉到穩妥之地；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破壞狡猾人的計謀， 使他們所謀的不得成就。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他叫有智慧的中了自己的詭計， 使狡詐人的計謀速速滅亡。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他們白晝遇見黑暗， 午間摸索如在夜間。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上帝拯救窮乏人 脫離他們口中的刀和強暴人的手。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這樣，貧寒的人有指望， 罪孽之輩必塞口無言。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上帝所懲治的人是有福的！ 所以你不可輕看全能者的管教。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因為他打破，又纏裹； 他擊傷，用手醫治。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你六次遭難，他必救你； 就是七次，災禍也無法害你。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在饑荒中，他必救你脫離死亡； 在爭戰中，他必救你脫離刀劍的權力。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你必被隱藏，不受口舌之害； 災殃臨到，你也不懼怕。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你遇見災害饑饉，就必嬉笑； 地上的野獸，你也不懼怕。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因為你必與田間的石頭立約； 田裏的野獸也必與你和好。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你必知道你帳棚平安， 要查看你的羊圈，一無所失；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25</w:t>
      </w:r>
      <w:r>
        <w:rPr>
          <w:lang w:val="zh_TW" w:bidi="zh_TW"/>
        </w:rPr>
        <w:t xml:space="preserve"> 也必知道你的後裔將來發達， 你的子孫像地上的青草。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26</w:t>
      </w:r>
      <w:r>
        <w:rPr>
          <w:lang w:val="zh_TW" w:bidi="zh_TW"/>
        </w:rPr>
        <w:t xml:space="preserve"> 你必壽高年邁才歸墳墓， 好像禾捆到時收藏。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27</w:t>
      </w:r>
      <w:r>
        <w:rPr>
          <w:lang w:val="zh_TW" w:bidi="zh_TW"/>
        </w:rPr>
        <w:t xml:space="preserve"> 這理，我們已經考察，本是如此。 你須要聽，要知道是與自己有益。</w:t>
      </w:r>
    </w:p>
    <w:p>
      <w:pPr>
        <w:pStyle w:val="Heading2"/>
      </w:pPr>
      <w:r>
        <w:rPr>
          <w:lang w:val="zh_TW" w:bidi="zh_TW"/>
        </w:rPr>
        <w:t>約伯記 6:1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約伯回答說：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惟願我的煩惱稱一稱， 我一切的災害放在天平裏；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現今都比海沙更重， 所以我的言語急躁。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因全能者的箭射入我身； 其毒，我的靈喝盡了； 上帝的驚嚇擺陣攻擊我。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野驢有草豈能叫喚？ 牛有料豈能吼叫？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物淡而無鹽豈可吃嗎？ 蛋青有甚麼滋味呢？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看為可厭的食物， 我心不肯挨近。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惟願我得着所求的， 願上帝賜我所切望的；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就是願上帝把我壓碎， 伸手將我剪除。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我因沒有違棄那聖者的言語， 就仍以此為安慰， 在不止息的痛苦中還可踴躍。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我有甚麼氣力使我等候？ 我有甚麼結局使我忍耐？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我的氣力豈是石頭的氣力？ 我的肉身豈是銅的呢？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在我豈不是毫無幫助嗎？ 智慧豈不是從我心中趕出淨盡嗎？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那將要灰心、離棄全能者、 不敬畏上帝的人， 他的朋友當以慈愛待他。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我的弟兄詭詐，好像溪水， 又像溪水流乾的河道。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這河因結冰發黑， 有雪藏在其中；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天氣漸暖就隨時消化， 日頭炎熱便從原處乾涸。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結伴的客旅離棄大道， 順河偏行，到荒野之地死亡。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提瑪結伴的客旅瞻望； 示巴同夥的人等候。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他們因失了盼望就抱愧， 來到那裏便蒙羞。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現在你們正是這樣， 看見驚嚇的事便懼怕。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我豈說：請你們供給我， 從你們的財物中送禮物給我？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豈說：拯救我脫離敵人的手嗎？ 救贖我脫離強暴人的手嗎？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請你們教導我，我便不作聲； 使我明白在何事上有錯。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25</w:t>
      </w:r>
      <w:r>
        <w:rPr>
          <w:lang w:val="zh_TW" w:bidi="zh_TW"/>
        </w:rPr>
        <w:t xml:space="preserve"> 正直的言語力量何其大！ 但你們責備是責備甚麼呢？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26</w:t>
      </w:r>
      <w:r>
        <w:rPr>
          <w:lang w:val="zh_TW" w:bidi="zh_TW"/>
        </w:rPr>
        <w:t xml:space="preserve"> 絕望人的講論既然如風， 你們還想要駁正言語嗎？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27</w:t>
      </w:r>
      <w:r>
        <w:rPr>
          <w:lang w:val="zh_TW" w:bidi="zh_TW"/>
        </w:rPr>
        <w:t xml:space="preserve"> 你們想為孤兒拈鬮， 以朋友當貨物。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28</w:t>
      </w:r>
      <w:r>
        <w:rPr>
          <w:lang w:val="zh_TW" w:bidi="zh_TW"/>
        </w:rPr>
        <w:t xml:space="preserve"> 現在請你們看看我， 我決不當面說謊。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29</w:t>
      </w:r>
      <w:r>
        <w:rPr>
          <w:lang w:val="zh_TW" w:bidi="zh_TW"/>
        </w:rPr>
        <w:t xml:space="preserve"> 請你們轉意，不要不公； 請再轉意，我的事有理。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30</w:t>
      </w:r>
      <w:r>
        <w:rPr>
          <w:lang w:val="zh_TW" w:bidi="zh_TW"/>
        </w:rPr>
        <w:t xml:space="preserve"> 我的舌上豈有不義嗎？ 我的口裏豈不辨奸惡嗎？</w:t>
      </w:r>
    </w:p>
    <w:p>
      <w:pPr>
        <w:pStyle w:val="Heading2"/>
      </w:pPr>
      <w:r>
        <w:rPr>
          <w:lang w:val="zh_TW" w:bidi="zh_TW"/>
        </w:rPr>
        <w:t>約伯記 7:1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人在世上豈無爭戰嗎？ 他的日子不像雇工人的日子嗎？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像奴僕切慕黑影， 像雇工人盼望工價；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我也照樣經過困苦的日月， 夜間的疲乏為我而定。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我躺臥的時候便說： 我何時起來，黑夜就過去呢？ 我盡是反來覆去，直到天亮。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我的肉體以蟲子和塵土為衣； 我的皮膚才收了口又重新破裂。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我的日子比梭更快， 都消耗在無指望之中。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求你想念，我的生命不過是一口氣； 我的眼睛必不再見福樂。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觀看我的人，他的眼必不再見我； 你的眼目要看我，我卻不在了。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雲彩消散而過； 照樣，人下陰間也不再上來。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他不再回自己的家； 故土也不再認識他。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我不禁止我口； 我靈愁苦，要發出言語； 我心苦惱，要吐露哀情。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我對上帝說：我豈是洋海， 豈是大魚，你竟防守我呢？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若說：我的床必安慰我， 我的榻必解釋我的苦情，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你就用夢驚駭我， 用異象恐嚇我，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甚至我寧肯噎死，寧肯死亡， 勝似留我這一身的骨頭。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我厭棄性命，不願永活。 你任憑我吧，因我的日子都是虛空。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人算甚麼，你竟看他為大， 將他放在心上？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每早鑒察他， 時刻試驗他？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你到何時才轉眼不看我， 才任憑我咽下唾沫呢？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鑒察人的主啊，我若有罪，於你何妨？ 為何以我當你的箭靶子， 使我厭棄自己的性命？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為何不赦免我的過犯， 除掉我的罪孽？ 我現今要躺臥在塵土中； 你要殷勤地尋找我，我卻不在了。</w:t>
      </w:r>
    </w:p>
    <w:p>
      <w:pPr>
        <w:pStyle w:val="Heading2"/>
      </w:pPr>
      <w:r>
        <w:rPr>
          <w:lang w:val="zh_TW" w:bidi="zh_TW"/>
        </w:rPr>
        <w:t>約伯記 8:1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書亞人比勒達回答說：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這些話你要說到幾時？ 口中的言語如狂風要到幾時呢？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上帝豈能偏離公平？ 全能者豈能偏離公義？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或者你的兒女得罪了他； 他使他們受報應。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你若殷勤地尋求上帝， 向全能者懇求；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你若清潔正直， 他必定為你起來， 使你公義的居所興旺。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你起初雖然微小， 終久必甚發達。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請你考問前代， 追念他們的列祖所查究的。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我們不過從昨日才有，一無所知； 我們在世的日子好像影兒。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他們豈不指教你，告訴你， 從心裏發出言語來呢？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蒲草沒有泥豈能發長？ 蘆荻沒有水豈能生發？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尚青的時候，還沒有割下， 比百樣的草先枯槁。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凡忘記上帝的人，景況也是這樣； 不虔敬人的指望要滅沒。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他所仰賴的必折斷； 他所倚靠的是蜘蛛網。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他要倚靠房屋，房屋卻站立不住； 他要抓住房屋，房屋卻不能存留。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他在日光之下發青， 蔓子爬滿了園子；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他的根盤繞石堆， 扎入石地。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他若從本地被拔出， 那地就不認識他，說： 我沒有見過你。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看哪，這就是他道中之樂； 以後必另有人從地而生。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上帝必不丟棄完全人， 也不扶助邪惡人。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他還要以喜笑充滿你的口， 以歡呼充滿你的嘴。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恨惡你的要披戴慚愧； 惡人的帳棚必歸於無有。</w:t>
      </w:r>
    </w:p>
    <w:p>
      <w:pPr>
        <w:pStyle w:val="Heading2"/>
      </w:pPr>
      <w:r>
        <w:rPr>
          <w:lang w:val="zh_TW" w:bidi="zh_TW"/>
        </w:rPr>
        <w:t>約伯記 9:1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約伯回答說：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我真知道是這樣； 但人在上帝面前怎能成為義呢？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若願意與他爭辯， 千中之一也不能回答。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他心裏有智慧，且大有能力。 誰向上帝剛硬而得亨通呢？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他發怒，把山翻倒挪移， 山並不知覺。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他使地震動，離其本位， 地的柱子就搖撼。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他吩咐日頭不出來，就不出來， 又封閉眾星。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他獨自鋪張蒼天， 步行在海浪之上。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他造北斗、參星、昴星， 並南方的密宮；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他行大事，不可測度， 行奇事，不可勝數。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他從我旁邊經過，我卻不看見； 他在我面前行走，我倒不知覺。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他奪取，誰能阻擋？ 誰敢問他：你做甚麼？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上帝必不收回他的怒氣； 扶助拉哈伯的，屈身在他以下。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既是這樣，我怎敢回答他， 怎敢選擇言語與他辯論呢？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我雖有義，也不回答他， 只要向那審判我的懇求。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我若呼籲，他應允我； 我仍不信他真聽我的聲音。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他用暴風折斷我， 無故地加增我的損傷。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我就是喘一口氣，他都不容， 倒使我滿心苦惱。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若論力量，他真有能力！ 若論審判，他說誰能將我傳來呢？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我雖有義，自己的口要定我為有罪； 我雖完全，我口必顯我為彎曲。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我本完全，不顧自己； 我厭惡我的性命。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善惡無分，都是一樣； 所以我說，完全人和惡人，他都滅絕。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若忽然遭殺害之禍， 他必戲笑無辜的人遇難。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世界交在惡人手中； 蒙蔽世界審判官的臉， 若不是他，是誰呢？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25</w:t>
      </w:r>
      <w:r>
        <w:rPr>
          <w:lang w:val="zh_TW" w:bidi="zh_TW"/>
        </w:rPr>
        <w:t xml:space="preserve"> 我的日子比跑信的更快， 急速過去，不見福樂。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26</w:t>
      </w:r>
      <w:r>
        <w:rPr>
          <w:lang w:val="zh_TW" w:bidi="zh_TW"/>
        </w:rPr>
        <w:t xml:space="preserve"> 我的日子過去如快船， 如急落抓食的鷹。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27</w:t>
      </w:r>
      <w:r>
        <w:rPr>
          <w:lang w:val="zh_TW" w:bidi="zh_TW"/>
        </w:rPr>
        <w:t xml:space="preserve"> 我若說：我要忘記我的哀情， 除去我的愁容，心中暢快；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28</w:t>
      </w:r>
      <w:r>
        <w:rPr>
          <w:lang w:val="zh_TW" w:bidi="zh_TW"/>
        </w:rPr>
        <w:t xml:space="preserve"> 我因愁苦而懼怕， 知道你必不以我為無辜。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29</w:t>
      </w:r>
      <w:r>
        <w:rPr>
          <w:lang w:val="zh_TW" w:bidi="zh_TW"/>
        </w:rPr>
        <w:t xml:space="preserve"> 我必被你定為有罪， 我何必徒然勞苦呢？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30</w:t>
      </w:r>
      <w:r>
        <w:rPr>
          <w:lang w:val="zh_TW" w:bidi="zh_TW"/>
        </w:rPr>
        <w:t xml:space="preserve"> 我若用雪水洗身， 用鹼潔淨我的手，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31</w:t>
      </w:r>
      <w:r>
        <w:rPr>
          <w:lang w:val="zh_TW" w:bidi="zh_TW"/>
        </w:rPr>
        <w:t xml:space="preserve"> 你還要扔我在坑裏， 我的衣服都憎惡我。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32</w:t>
      </w:r>
      <w:r>
        <w:rPr>
          <w:lang w:val="zh_TW" w:bidi="zh_TW"/>
        </w:rPr>
        <w:t xml:space="preserve"> 他本不像我是人，使我可以回答他， 又使我們可以同聽審判。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33</w:t>
      </w:r>
      <w:r>
        <w:rPr>
          <w:lang w:val="zh_TW" w:bidi="zh_TW"/>
        </w:rPr>
        <w:t xml:space="preserve"> 我們中間沒有聽訟的人 可以向我們兩造按手。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34</w:t>
      </w:r>
      <w:r>
        <w:rPr>
          <w:lang w:val="zh_TW" w:bidi="zh_TW"/>
        </w:rPr>
        <w:t xml:space="preserve"> 願他把杖離開我， 不使驚惶威嚇我。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35</w:t>
      </w:r>
      <w:r>
        <w:rPr>
          <w:lang w:val="zh_TW" w:bidi="zh_TW"/>
        </w:rPr>
        <w:t xml:space="preserve"> 我就說話，也不懼怕他， 現在我卻不是那樣。</w:t>
      </w:r>
    </w:p>
    <w:p>
      <w:pPr>
        <w:pStyle w:val="Heading2"/>
      </w:pPr>
      <w:r>
        <w:rPr>
          <w:lang w:val="zh_TW" w:bidi="zh_TW"/>
        </w:rPr>
        <w:t>約伯記 10:1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我厭煩我的性命， 必由着自己述說我的哀情； 因心裏苦惱，我要說話，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對上帝說：不要定我有罪， 要指示我，你為何與我爭辯？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你手所造的， 你又欺壓，又藐視， 卻光照惡人的計謀。 這事你以為美嗎？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你的眼豈是肉眼？ 你查看豈像人查看嗎？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你的日子豈像人的日子， 你的年歲豈像人的年歲，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就追問我的罪孽， 尋察我的罪過嗎？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其實，你知道我沒有罪惡， 並沒有能救我脫離你手的。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你的手創造我，造就我的四肢百體， 你還要毀滅我。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求你記念－製造我如摶泥一般， 你還要使我歸於塵土嗎？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你不是倒出我來好像奶， 使我凝結如同奶餅嗎？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你以皮和肉為衣給我穿上， 用骨與筋把我全體聯絡。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你將生命和慈愛賜給我； 你也眷顧保全我的心靈。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然而，你待我的這些事早已藏在你心裏； 我知道你久有此意。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我若犯罪，你就察看我， 並不赦免我的罪孽。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我若行惡，便有了禍； 我若為義，也不敢抬頭， 正是滿心羞愧， 眼見我的苦情。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我若昂首自得，你就追捕我如獅子， 又在我身上顯出奇能。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你重立見證攻擊我， 向我加增惱怒， 如軍兵更換着攻擊我。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你為何使我出母胎呢？ 不如我當時氣絕，無人得見我；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這樣，就如沒有我一般， 一出母胎就被送入墳墓。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20-21</w:t>
      </w:r>
      <w:r>
        <w:rPr>
          <w:lang w:val="zh_TW" w:bidi="zh_TW"/>
        </w:rPr>
        <w:t xml:space="preserve"> 我的日子不是甚少嗎？ 求你停手寬容我， 叫我在往而不返之先－ 就是往黑暗和死蔭之地以先－ 可以稍得暢快。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那地甚是幽暗，是死蔭混沌之地； 那裏的光好像幽暗。</w:t>
      </w:r>
    </w:p>
    <w:p>
      <w:pPr>
        <w:pStyle w:val="Heading2"/>
      </w:pPr>
      <w:r>
        <w:rPr>
          <w:lang w:val="zh_TW" w:bidi="zh_TW"/>
        </w:rPr>
        <w:t>約伯記 11:1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拿瑪人瑣法回答說：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這許多的言語豈不該回答嗎？ 多嘴多舌的人豈可稱為義嗎？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你誇大的話豈能使人不作聲嗎？ 你戲笑的時候豈沒有人叫你害羞嗎？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你說：我的道理純全； 我在你眼前潔淨。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惟願上帝說話； 願他開口攻擊你，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並將智慧的奧祕指示你； 他有諸般的智識。 所以當知道上帝追討你 比你罪孽該得的還少。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你考察就能測透上帝嗎？ 你豈能盡情測透全能者嗎？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他的智慧高於天，你還能做甚麼？ 深於陰間，你還能知道甚麼？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其量比地長， 比海寬。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他若經過，將人拘禁， 招人受審，誰能阻擋他呢？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他本知道虛妄的人； 人的罪孽，他雖不留意，還是無所不見。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空虛的人卻毫無知識； 人生在世好像野驢的駒子。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你若將心安正， 又向主舉手；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你手裏若有罪孽， 就當遠遠地除掉， 也不容非義住在你帳棚之中。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那時，你必仰起臉來毫無斑點； 你也必堅固，無所懼怕。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你必忘記你的苦楚， 就是想起也如流過去的水一樣。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你在世的日子要比正午更明， 雖有黑暗仍像早晨。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你因有指望就必穩固， 也必四圍巡查，坦然安息。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你躺臥，無人驚嚇， 且有許多人向你求恩。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但惡人的眼目必要失明。 他們無路可逃； 他們的指望就是氣絕。</w:t>
      </w:r>
    </w:p>
    <w:p>
      <w:pPr>
        <w:pStyle w:val="Heading2"/>
      </w:pPr>
      <w:r>
        <w:rPr>
          <w:lang w:val="zh_TW" w:bidi="zh_TW"/>
        </w:rPr>
        <w:t>約伯記 12:1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約伯回答說：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你們真是子民哪， 你們死亡，智慧也就滅沒了。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但我也有聰明，與你們一樣， 並非不及你們。 你們所說的，誰不知道呢？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我這求告上帝、蒙他應允的人 竟成了朋友所譏笑的； 公義完全人竟受了人的譏笑。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安逸的人心裏藐視災禍； 這災禍常常等待滑腳的人。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強盜的帳棚興旺， 惹上帝的人穩固， 上帝多將財物送到他們手中。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你且問走獸，走獸必指教你； 又問空中的飛鳥，飛鳥必告訴你；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或與地說話，地必指教你； 海中的魚也必向你說明。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看這一切， 誰不知道是耶和華的手做成的呢？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凡活物的生命和人類的氣息都在他手中。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耳朵豈不試驗言語， 正如上膛嘗食物嗎？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年老的有智慧； 壽高的有知識。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在上帝有智慧和能力； 他有謀略和知識。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他拆毀的，就不能再建造； 他捆住人，便不得開釋。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他把水留住，水便枯乾； 他再發出水來，水就翻地。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在他有能力和智慧， 被誘惑的與誘惑人的都是屬他。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他把謀士剝衣擄去， 又使審判官變成愚人。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他放鬆君王的綁， 又用帶子捆他們的腰。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他把祭司剝衣擄去， 又使有能的人傾敗。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他廢去忠信人的講論， 又奪去老人的聰明。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他使君王蒙羞被辱， 放鬆有力之人的腰帶。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他將深奧的事從黑暗中彰顯， 使死蔭顯為光明。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他使邦國興旺而又毀滅； 他使邦國開廣而又擄去。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他將地上民中首領的聰明奪去， 使他們在荒廢無路之地漂流；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25</w:t>
      </w:r>
      <w:r>
        <w:rPr>
          <w:lang w:val="zh_TW" w:bidi="zh_TW"/>
        </w:rPr>
        <w:t xml:space="preserve"> 他們無光，在黑暗中摸索， 又使他們東倒西歪，像醉酒的人一樣。</w:t>
      </w:r>
    </w:p>
    <w:p>
      <w:pPr>
        <w:pStyle w:val="Heading2"/>
      </w:pPr>
      <w:r>
        <w:rPr>
          <w:lang w:val="zh_TW" w:bidi="zh_TW"/>
        </w:rPr>
        <w:t>約伯記 13:1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這一切，我眼都見過； 我耳都聽過，而且明白。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你們所知道的，我也知道， 並非不及你們。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我真要對全能者說話； 我願與上帝理論。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你們是編造謊言的， 都是無用的醫生。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惟願你們全然不作聲； 這就算為你們的智慧！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請你們聽我的辯論， 留心聽我口中的分訴。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你們要為上帝說不義的話嗎？ 為他說詭詐的言語嗎？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你們要為上帝徇情嗎？ 要為他爭論嗎？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他查出你們來，這豈是好嗎？ 人欺哄人，你們也要照樣欺哄他嗎？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你們若暗中徇情， 他必要責備你們。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他的尊榮豈不叫你們懼怕嗎？ 他的驚嚇豈不臨到你們嗎？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你們以為可記念的箴言是爐灰的箴言； 你們以為可靠的堅壘是淤泥的堅壘。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你們不要作聲，任憑我吧！ 讓我說話，無論如何我都承當。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我何必把我的肉掛在牙上， 將我的命放在手中。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他必殺我；我雖無指望， 然而我在他面前還要辯明我所行的。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這要成為我的拯救， 因為不虔誠的人不得到他面前。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你們要細聽我的言語， 使我所辯論的入你們的耳中。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我已陳明我的案， 知道自己有義。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有誰與我爭論， 我就情願緘默不言，氣絕而亡。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惟有兩件不要向我施行， 我就不躲開你的面：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就是把你的手縮回，遠離我身； 又不使你的驚惶威嚇我。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這樣，你呼叫，我就回答； 或是讓我說話，你回答我。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我的罪孽和罪過有多少呢？ 求你叫我知道我的過犯與罪愆。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你為何掩面、 拿我當仇敵呢？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25</w:t>
      </w:r>
      <w:r>
        <w:rPr>
          <w:lang w:val="zh_TW" w:bidi="zh_TW"/>
        </w:rPr>
        <w:t xml:space="preserve"> 你要驚動被風吹的葉子嗎？ 要追趕枯乾的碎稭嗎？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26</w:t>
      </w:r>
      <w:r>
        <w:rPr>
          <w:lang w:val="zh_TW" w:bidi="zh_TW"/>
        </w:rPr>
        <w:t xml:space="preserve"> 你按罪狀刑罰我， 又使我擔當幼年的罪孽；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27</w:t>
      </w:r>
      <w:r>
        <w:rPr>
          <w:lang w:val="zh_TW" w:bidi="zh_TW"/>
        </w:rPr>
        <w:t xml:space="preserve"> 也把我的腳上了木狗， 並窺察我一切的道路， 為我的腳掌劃定界限。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28</w:t>
      </w:r>
      <w:r>
        <w:rPr>
          <w:lang w:val="zh_TW" w:bidi="zh_TW"/>
        </w:rPr>
        <w:t xml:space="preserve"> 我已經像滅絕的爛物， 像蟲蛀的衣裳。</w:t>
      </w:r>
    </w:p>
    <w:p>
      <w:pPr>
        <w:pStyle w:val="Heading2"/>
      </w:pPr>
      <w:r>
        <w:rPr>
          <w:lang w:val="zh_TW" w:bidi="zh_TW"/>
        </w:rPr>
        <w:t>約伯記 14:1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人為婦人所生， 日子短少，多有患難；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出來如花，又被割下， 飛去如影，不能存留。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這樣的人你豈睜眼看他嗎？ 又叫我來受審嗎？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誰能使潔淨之物出於污穢之中呢？ 無論誰也不能！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人的日子既然限定， 他的月數在你那裏， 你也派定他的界限，使他不能越過，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便求你轉眼不看他，使他得歇息， 直等他像雇工人完畢他的日子。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樹若被砍下， 還可指望發芽， 嫩枝生長不息；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其根雖然衰老在地裏， 幹也死在土中，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及至得了水氣，還要發芽， 又長枝條，像新栽的樹一樣。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但人死亡而消滅； 他氣絕，竟在何處呢？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海中的水絕盡， 江河消散乾涸。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人也是如此，躺下不再起來， 等到天沒有了，仍不得復醒， 也不得從睡中喚醒。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惟願你把我藏在陰間， 存於隱密處，等你的忿怒過去； 願你為我定了日期，記念我。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人若死了豈能再活呢？ 我只要在我一切爭戰的日子， 等我被釋放的時候來到。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你呼叫，我便回答； 你手所做的，你必羨慕。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但如今你數點我的腳步， 豈不窺察我的罪過嗎？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我的過犯被你封在囊中， 也縫嚴了我的罪孽。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山崩變為無有； 磐石挪開原處。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水流消磨石頭， 所流溢的洗去地上的塵土； 你也照樣滅絕人的指望。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你攻擊人常常得勝，使他去世； 你改變他的容貌，叫他往而不回。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他兒子得尊榮，他也不知道， 降為卑，他也不覺得。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但知身上疼痛， 心中悲哀。</w:t>
      </w:r>
    </w:p>
    <w:p>
      <w:pPr>
        <w:pStyle w:val="Heading2"/>
      </w:pPr>
      <w:r>
        <w:rPr>
          <w:lang w:val="zh_TW" w:bidi="zh_TW"/>
        </w:rPr>
        <w:t>約伯記 15:1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提幔人以利法回答說：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智慧人豈可用虛空的知識回答， 用東風充滿肚腹呢？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他豈可用無益的話 和無濟於事的言語理論呢？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你是廢棄敬畏的意， 在上帝面前阻止敬虔的心。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你的罪孽指教你的口； 你選用詭詐人的舌頭。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你自己的口定你有罪，並非是我； 你自己的嘴見證你的不是。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你豈是頭一個被生的人嗎？ 你受造在諸山之先嗎？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你曾聽見上帝的密旨嗎？ 你還將智慧獨自得盡嗎？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你知道甚麼是我們不知道的呢？ 你明白甚麼是我們不明白的呢？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我們這裏有白髮的和年紀老邁的， 比你父親還老。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上帝用溫和的話安慰你， 你以為太小嗎？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你的心為何將你逼去？ 你的眼為何冒出火星，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使你的靈反對上帝， 也任你的口發這言語？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人是甚麼，竟算為潔淨呢？ 婦人所生的是甚麼，竟算為義呢？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上帝不信靠他的眾聖者； 在他眼前，天也不潔淨，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何況那污穢可憎、 喝罪孽如水的世人呢！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我指示你，你要聽； 我要述說所看見的，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就是智慧人從列祖所受， 傳說而不隱瞞的。 （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這地惟獨賜給他們， 並沒有外人從他們中間經過。）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惡人一生之日劬勞痛苦； 強暴人一生的年數也是如此。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驚嚇的聲音常在他耳中； 在平安時，搶奪的必臨到他那裏。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他不信自己能從黑暗中轉回； 他被刀劍等候。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他漂流在外求食，說：哪裏有食物呢？ 他知道黑暗的日子在他手邊預備好了。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急難困苦叫他害怕， 而且勝了他，好像君王預備上陣一樣。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25</w:t>
      </w:r>
      <w:r>
        <w:rPr>
          <w:lang w:val="zh_TW" w:bidi="zh_TW"/>
        </w:rPr>
        <w:t xml:space="preserve"> 他伸手攻擊上帝， 以驕傲攻擊全能者，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26</w:t>
      </w:r>
      <w:r>
        <w:rPr>
          <w:lang w:val="zh_TW" w:bidi="zh_TW"/>
        </w:rPr>
        <w:t xml:space="preserve"> 挺着頸項， 用盾牌的厚凸面向全能者直闖；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27</w:t>
      </w:r>
      <w:r>
        <w:rPr>
          <w:lang w:val="zh_TW" w:bidi="zh_TW"/>
        </w:rPr>
        <w:t xml:space="preserve"> 是因他的臉蒙上脂油， 腰積成肥肉。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28</w:t>
      </w:r>
      <w:r>
        <w:rPr>
          <w:lang w:val="zh_TW" w:bidi="zh_TW"/>
        </w:rPr>
        <w:t xml:space="preserve"> 他曾住在荒涼城邑， 無人居住、將成亂堆的房屋。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29</w:t>
      </w:r>
      <w:r>
        <w:rPr>
          <w:lang w:val="zh_TW" w:bidi="zh_TW"/>
        </w:rPr>
        <w:t xml:space="preserve"> 他不得富足，財物不得常存， 產業在地上也不加增。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30</w:t>
      </w:r>
      <w:r>
        <w:rPr>
          <w:lang w:val="zh_TW" w:bidi="zh_TW"/>
        </w:rPr>
        <w:t xml:space="preserve"> 他不得出離黑暗。 火焰要將他的枝子燒乾； 因上帝口中的氣，他要滅亡。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31</w:t>
      </w:r>
      <w:r>
        <w:rPr>
          <w:lang w:val="zh_TW" w:bidi="zh_TW"/>
        </w:rPr>
        <w:t xml:space="preserve"> 他不用倚靠虛假欺哄自己， 因虛假必成為他的報應。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32</w:t>
      </w:r>
      <w:r>
        <w:rPr>
          <w:lang w:val="zh_TW" w:bidi="zh_TW"/>
        </w:rPr>
        <w:t xml:space="preserve"> 他的日期未到之先，這事必成就； 他的枝子不得青綠。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33</w:t>
      </w:r>
      <w:r>
        <w:rPr>
          <w:lang w:val="zh_TW" w:bidi="zh_TW"/>
        </w:rPr>
        <w:t xml:space="preserve"> 他必像葡萄樹的葡萄，未熟而落； 又像橄欖樹的花，一開而謝。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34</w:t>
      </w:r>
      <w:r>
        <w:rPr>
          <w:lang w:val="zh_TW" w:bidi="zh_TW"/>
        </w:rPr>
        <w:t xml:space="preserve"> 原來不敬虔之輩必無生育； 受賄賂之人的帳棚必被火燒。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35</w:t>
      </w:r>
      <w:r>
        <w:rPr>
          <w:lang w:val="zh_TW" w:bidi="zh_TW"/>
        </w:rPr>
        <w:t xml:space="preserve"> 他們所懷的是毒害，所生的是罪孽； 心裏所預備的是詭詐。</w:t>
      </w:r>
    </w:p>
    <w:p>
      <w:pPr>
        <w:pStyle w:val="Heading2"/>
      </w:pPr>
      <w:r>
        <w:rPr>
          <w:lang w:val="zh_TW" w:bidi="zh_TW"/>
        </w:rPr>
        <w:t>約伯記 16:1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約伯回答說：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這樣的話我聽了許多； 你們安慰人，反叫人愁煩。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虛空的言語有窮盡嗎？ 有甚麼話惹動你回答呢？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我也能說你們那樣的話； 你們若處在我的境遇， 我也會聯絡言語攻擊你們， 又能向你們搖頭。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但我必用口堅固你們， 用嘴消解你們的憂愁。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我雖說話，憂愁仍不得消解； 我雖停住不說，憂愁就離開我嗎？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但現在上帝使我困倦， 使親友遠離我，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又抓住我，作見證攻擊我； 我身體的枯瘦也當面見證我的不是。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主發怒撕裂我，逼迫我， 向我切齒； 我的敵人怒目看我。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他們向我開口， 打我的臉羞辱我， 聚會攻擊我。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上帝把我交給不敬虔的人， 把我扔到惡人的手中。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我素來安逸，他折斷我， 掐住我的頸項，把我摔碎， 又立我為他的箭靶子。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他的弓箭手四面圍繞我； 他破裂我的肺腑，並不留情， 把我的膽傾倒在地上，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將我破裂又破裂， 如同勇士向我直闖。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我縫麻布在我皮膚上， 把我的角放在塵土中。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我的臉因哭泣發紫， 在我的眼皮上有死蔭。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我的手中卻無強暴； 我的祈禱也是清潔。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地啊，不要遮蓋我的血！ 不要阻擋我的哀求！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現今，在天有我的見證， 在上有我的中保。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我的朋友譏誚我， 我卻向上帝眼淚汪汪。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願人得與上帝辯白， 如同人與朋友辯白一樣；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因為再過幾年， 我必走那往而不返之路。</w:t>
      </w:r>
    </w:p>
    <w:p>
      <w:pPr>
        <w:pStyle w:val="Heading2"/>
      </w:pPr>
      <w:r>
        <w:rPr>
          <w:lang w:val="zh_TW" w:bidi="zh_TW"/>
        </w:rPr>
        <w:t>約伯記 17:1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我的心靈消耗，我的日子滅盡； 墳墓為我預備好了。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真有戲笑我的在我這裏， 我眼常見他們惹動我。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願主拿憑據給我，自己為我作保。 在你以外誰肯與我擊掌呢？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因你使他們心不明理， 所以你必不高舉他們。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控告他的朋友、以朋友為可搶奪的， 連他兒女的眼睛也要失明。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上帝使我作了民中的笑談； 他們也吐唾沫在我臉上。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我的眼睛因憂愁昏花； 我的百體好像影兒。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正直人因此必驚奇； 無辜的人要興起攻擊不敬虔之輩。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然而，義人要持守所行的道； 手潔的人要力上加力。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至於你們眾人，可以再來辯論吧！ 你們中間，我找不着一個智慧人。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我的日子已經過了； 我的謀算、我心所想望的已經斷絕。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他們以黑夜為白晝， 說：亮光近乎黑暗。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我若盼望陰間為我的房屋， 若下榻在黑暗中，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若對朽壞說：你是我的父； 對蟲說：你是我的母親姊妹；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這樣，我的指望在哪裏呢？ 我所指望的誰能看見呢？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等到安息在塵土中， 這指望必下到陰間的門閂那裏了。</w:t>
      </w:r>
    </w:p>
    <w:p>
      <w:pPr>
        <w:pStyle w:val="Heading2"/>
      </w:pPr>
      <w:r>
        <w:rPr>
          <w:lang w:val="zh_TW" w:bidi="zh_TW"/>
        </w:rPr>
        <w:t>約伯記 18:1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書亞人比勒達回答說：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你尋索言語要到幾時呢？ 你可以揣摩思想，然後我們就說話。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我們為何算為畜生， 在你眼中看作污穢呢？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你這惱怒將自己撕裂的， 難道大地為你見棄、 磐石挪開原處嗎？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惡人的亮光必要熄滅； 他的火焰必不照耀。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他帳棚中的亮光要變為黑暗； 他以上的燈也必熄滅。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他堅強的腳步必見狹窄； 自己的計謀必將他絆倒。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因為他被自己的腳陷入網中， 走在纏人的網羅上。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圈套必抓住他的腳跟； 機關必擒獲他。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活扣為他藏在土內； 羈絆為他藏在路上。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四面的驚嚇要使他害怕， 並且追趕他的腳跟。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他的力量必因飢餓衰敗； 禍患要在他旁邊等候。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他本身的肢體要被吞吃； 死亡的長子要吞吃他的肢體。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他要從所倚靠的帳棚被拔出來， 帶到驚嚇的王那裏。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不屬他的必住在他的帳棚裏； 硫磺必撒在他所住之處。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下邊，他的根本要枯乾； 上邊，他的枝子要剪除。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他的記念在地上必然滅亡； 他的名字在街上也不存留。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他必從光明中被攆到黑暗裏， 必被趕出世界。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在本民中必無子無孫； 在寄居之地也無一人存留。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以後來的要驚奇他的日子， 好像以前去的受了驚駭。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不義之人的住處總是這樣； 此乃不認識上帝之人的地步。</w:t>
      </w:r>
    </w:p>
    <w:p>
      <w:pPr>
        <w:pStyle w:val="Heading2"/>
      </w:pPr>
      <w:r>
        <w:rPr>
          <w:lang w:val="zh_TW" w:bidi="zh_TW"/>
        </w:rPr>
        <w:t>約伯記 19:1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約伯回答說：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你們攪擾我的心， 用言語壓碎我要到幾時呢？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你們這十次羞辱我； 你們苦待我也不以為恥。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果真我有錯， 這錯乃是在我。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你們果然要向我誇大， 以我的羞辱為證指責我，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就該知道是上帝傾覆我， 用網羅圍繞我。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我因委曲呼叫，卻不蒙應允； 我呼求，卻不得公斷。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上帝用籬笆攔住我的道路，使我不得經過； 又使我的路徑黑暗。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他剝去我的榮光， 摘去我頭上的冠冕。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他在四圍攻擊我，我便歸於死亡， 將我的指望如樹拔出來。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他的忿怒向我發作， 以我為敵人。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他的軍旅一齊上來， 修築戰路攻擊我， 在我帳棚的四圍安營。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他把我的弟兄隔在遠處， 使我所認識的全然與我生疏。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我的親戚與我斷絕； 我的密友都忘記我。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在我家寄居的， 和我的使女都以我為外人； 我在他們眼中看為外邦人。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我呼喚僕人， 雖用口求他，他還是不回答。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我口的氣味，我妻子厭惡； 我的懇求，我同胞也憎嫌。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連小孩子也藐視我； 我若起來，他們都嘲笑我。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我的密友都憎惡我； 我平日所愛的人向我翻臉。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我的皮肉緊貼骨頭； 我只剩牙皮逃脫了。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我朋友啊，可憐我！可憐我！ 因為上帝的手攻擊我。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你們為甚麼彷彿上帝逼迫我， 吃我的肉還以為不足呢？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惟願我的言語現在寫上， 都記錄在書上；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用鐵筆鐫刻， 用鉛灌在磐石上，直存到永遠。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25</w:t>
      </w:r>
      <w:r>
        <w:rPr>
          <w:lang w:val="zh_TW" w:bidi="zh_TW"/>
        </w:rPr>
        <w:t xml:space="preserve"> 我知道我的救贖主活着， 末了必站立在地上。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26</w:t>
      </w:r>
      <w:r>
        <w:rPr>
          <w:lang w:val="zh_TW" w:bidi="zh_TW"/>
        </w:rPr>
        <w:t xml:space="preserve"> 我這皮肉滅絕之後， 我必在肉體之外得見上帝。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27</w:t>
      </w:r>
      <w:r>
        <w:rPr>
          <w:lang w:val="zh_TW" w:bidi="zh_TW"/>
        </w:rPr>
        <w:t xml:space="preserve"> 我自己要見他， 親眼要看他，並不像外人。 我的心腸在我裏面消滅了！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28</w:t>
      </w:r>
      <w:r>
        <w:rPr>
          <w:lang w:val="zh_TW" w:bidi="zh_TW"/>
        </w:rPr>
        <w:t xml:space="preserve"> 你們若說：我們逼迫他要何等地重呢？ 惹事的根乃在乎他；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29</w:t>
      </w:r>
      <w:r>
        <w:rPr>
          <w:lang w:val="zh_TW" w:bidi="zh_TW"/>
        </w:rPr>
        <w:t xml:space="preserve"> 你們就當懼怕刀劍； 因為忿怒惹動刀劍的刑罰， 使你們知道有報應。</w:t>
      </w:r>
    </w:p>
    <w:p>
      <w:pPr>
        <w:pStyle w:val="Heading2"/>
      </w:pPr>
      <w:r>
        <w:rPr>
          <w:lang w:val="zh_TW" w:bidi="zh_TW"/>
        </w:rPr>
        <w:t>約伯記 20:1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拿瑪人瑣法回答說：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我心中急躁， 所以我的思念叫我回答。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我已聽見那羞辱我，責備我的話； 我的悟性叫我回答。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你豈不知亙古以來， 自從人生在地，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惡人誇勝是暫時的， 不敬虔人的喜樂不過轉眼之間嗎？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他的尊榮雖達到天上， 頭雖頂到雲中，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他終必滅亡，像自己的糞一樣； 素來見他的人要說：他在哪裏呢？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他必飛去如夢，不再尋見， 速被趕去，如夜間的異象。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親眼見過他的，必不再見他； 他的本處也再見不着他。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他的兒女要求窮人的恩； 他的手要賠還不義之財。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他的骨頭雖然有青年之力， 卻要和他一同躺臥在塵土中。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他口內雖以惡為甘甜， 藏在舌頭底下，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愛戀不捨，含在口中；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他的食物在肚裏卻要化為酸， 在他裏面成為虺蛇的惡毒。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他吞了財寶，還要吐出； 上帝要從他腹中掏出來。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他必吸飲虺蛇的毒氣； 蝮蛇的舌頭也必殺他。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流奶與蜜之河， 他不得再見。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他勞碌得來的要賠還，不得享用； 不能照所得的財貨歡樂。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他欺壓窮人，且又離棄； 強取非自己所蓋的房屋。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他因貪而無厭， 所喜悅的連一樣也不能保守。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其餘的沒有一樣他不吞滅， 所以他的福樂不能長久。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他在滿足有餘的時候，必到狹窄的地步； 凡受苦楚的人都必加手在他身上。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他正要充滿肚腹的時候， 上帝必將猛烈的忿怒降在他身上； 正在他吃飯的時候， 要將這忿怒像雨降在他身上。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他要躲避鐵器； 銅弓的箭要將他射透。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25</w:t>
      </w:r>
      <w:r>
        <w:rPr>
          <w:lang w:val="zh_TW" w:bidi="zh_TW"/>
        </w:rPr>
        <w:t xml:space="preserve"> 他把箭一抽，就從他身上出來； 發光的箭頭從他膽中出來， 有驚惶臨在他身上。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26</w:t>
      </w:r>
      <w:r>
        <w:rPr>
          <w:lang w:val="zh_TW" w:bidi="zh_TW"/>
        </w:rPr>
        <w:t xml:space="preserve"> 他的財寶歸於黑暗； 人所不吹的火要把他燒滅， 要把他帳棚中所剩下的燒毀。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27</w:t>
      </w:r>
      <w:r>
        <w:rPr>
          <w:lang w:val="zh_TW" w:bidi="zh_TW"/>
        </w:rPr>
        <w:t xml:space="preserve"> 天要顯明他的罪孽； 地要興起攻擊他。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28</w:t>
      </w:r>
      <w:r>
        <w:rPr>
          <w:lang w:val="zh_TW" w:bidi="zh_TW"/>
        </w:rPr>
        <w:t xml:space="preserve"> 他的家產必然過去； 上帝發怒的日子，他的貨物都要消滅。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29</w:t>
      </w:r>
      <w:r>
        <w:rPr>
          <w:lang w:val="zh_TW" w:bidi="zh_TW"/>
        </w:rPr>
        <w:t xml:space="preserve"> 這是惡人從上帝所得的分， 是上帝為他所定的產業。</w:t>
      </w:r>
    </w:p>
    <w:p>
      <w:pPr>
        <w:pStyle w:val="Heading2"/>
      </w:pPr>
      <w:r>
        <w:rPr>
          <w:lang w:val="zh_TW" w:bidi="zh_TW"/>
        </w:rPr>
        <w:t>約伯記 21:1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約伯回答說：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你們要細聽我的言語， 就算是你們安慰我。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請寬容我，我又要說話； 說了以後，任憑你們嗤笑吧！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我豈是向人訴冤？ 為何不焦急呢？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你們要看着我而驚奇， 用手摀口。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我每逢思想，心就驚惶， 渾身戰兢。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惡人為何存活， 享大壽數，勢力強盛呢？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他們眼見兒孫， 和他們一同堅立。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他們的家宅平安無懼； 上帝的杖也不加在他們身上。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他們的公牛孳生而不斷絕； 母牛下犢而不掉胎。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他們打發小孩子出去，多如羊群； 他們的兒女踴躍跳舞。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他們隨着琴鼓歌唱， 又因簫聲歡喜。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他們度日諸事亨通， 轉眼下入陰間。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他們對上帝說：離開我們吧！ 我們不願曉得你的道。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全能者是誰，我們何必事奉他呢？ 求告他有甚麼益處呢？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看哪，他們亨通不在乎自己； 惡人所謀定的離我好遠。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惡人的燈何嘗熄滅？ 患難何嘗臨到他們呢？ 上帝何嘗發怒，向他們分散災禍呢？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他們何嘗像風前的碎稭， 如暴風颳去的糠詷呢？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你們說：上帝為惡人的兒女積蓄罪孽； 我說：不如本人受報，好使他親自知道。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願他親眼看見自己敗亡， 親自飲全能者的忿怒。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他的歲月既盡， 他還顧他本家嗎？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上帝既審判那在高位的， 誰能將知識教訓他呢？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有人至死身體強壯， 盡得平靖安逸；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他的奶桶充滿， 他的骨髓滋潤。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25</w:t>
      </w:r>
      <w:r>
        <w:rPr>
          <w:lang w:val="zh_TW" w:bidi="zh_TW"/>
        </w:rPr>
        <w:t xml:space="preserve"> 有人至死心中痛苦， 終身未嘗福樂的滋味；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26</w:t>
      </w:r>
      <w:r>
        <w:rPr>
          <w:lang w:val="zh_TW" w:bidi="zh_TW"/>
        </w:rPr>
        <w:t xml:space="preserve"> 他們一樣躺臥在塵土中， 都被蟲子遮蓋。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27</w:t>
      </w:r>
      <w:r>
        <w:rPr>
          <w:lang w:val="zh_TW" w:bidi="zh_TW"/>
        </w:rPr>
        <w:t xml:space="preserve"> 我知道你們的意思， 並誣害我的計謀。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28</w:t>
      </w:r>
      <w:r>
        <w:rPr>
          <w:lang w:val="zh_TW" w:bidi="zh_TW"/>
        </w:rPr>
        <w:t xml:space="preserve"> 你們說：霸者的房屋在哪裏？ 惡人住過的帳棚在哪裏？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29</w:t>
      </w:r>
      <w:r>
        <w:rPr>
          <w:lang w:val="zh_TW" w:bidi="zh_TW"/>
        </w:rPr>
        <w:t xml:space="preserve"> 你們豈沒有詢問過路的人嗎？ 不知道他們所引的證據嗎？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30</w:t>
      </w:r>
      <w:r>
        <w:rPr>
          <w:lang w:val="zh_TW" w:bidi="zh_TW"/>
        </w:rPr>
        <w:t xml:space="preserve"> 就是惡人在禍患的日子得存留， 在發怒的日子得逃脫。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31</w:t>
      </w:r>
      <w:r>
        <w:rPr>
          <w:lang w:val="zh_TW" w:bidi="zh_TW"/>
        </w:rPr>
        <w:t xml:space="preserve"> 他所行的，有誰當面給他說明？ 他所做的，有誰報應他呢？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32</w:t>
      </w:r>
      <w:r>
        <w:rPr>
          <w:lang w:val="zh_TW" w:bidi="zh_TW"/>
        </w:rPr>
        <w:t xml:space="preserve"> 然而他要被抬到塋地； 並有人看守墳墓。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33</w:t>
      </w:r>
      <w:r>
        <w:rPr>
          <w:lang w:val="zh_TW" w:bidi="zh_TW"/>
        </w:rPr>
        <w:t xml:space="preserve"> 他要以谷中的土塊為甘甜； 在他以先去的無數， 在他以後去的更多。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34</w:t>
      </w:r>
      <w:r>
        <w:rPr>
          <w:lang w:val="zh_TW" w:bidi="zh_TW"/>
        </w:rPr>
        <w:t xml:space="preserve"> 你們對答的話中既都錯謬， 怎麼徒然安慰我呢？</w:t>
      </w:r>
    </w:p>
    <w:p>
      <w:pPr>
        <w:pStyle w:val="Heading2"/>
      </w:pPr>
      <w:r>
        <w:rPr>
          <w:lang w:val="zh_TW" w:bidi="zh_TW"/>
        </w:rPr>
        <w:t>約伯記 22:1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提幔人以利法回答說：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人豈能使上帝有益呢？ 智慧人但能有益於己。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你為人公義，豈叫全能者喜悅呢？ 你行為完全，豈能使他得利呢？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豈是因你敬畏他 就責備你、審判你嗎？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你的罪惡豈不是大嗎？ 你的罪孽也沒有窮盡；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因你無故強取弟兄的物為當頭， 剝去貧寒人的衣服。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困乏的人，你沒有給他水喝； 飢餓的人，你沒有給他食物。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有能力的人就得地土； 尊貴的人也住在其中。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你打發寡婦空手回去， 折斷孤兒的膀臂。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因此，有網羅環繞你， 有恐懼忽然使你驚惶；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或有黑暗蒙蔽你， 並有洪水淹沒你。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上帝豈不是在高天嗎？ 你看星宿何其高呢！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你說：上帝知道甚麼？ 他豈能看透幽暗施行審判呢？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密雲將他遮蓋，使他不能看見； 他周遊穹蒼。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你要依從上古的道嗎？ 這道是惡人所行的。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他們未到死期，忽然除滅； 根基毀壞，好像被江河沖去。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他們向上帝說：離開我們吧！ 又說：全能者能把我們怎麼樣呢？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哪知上帝以美物充滿他們的房屋； 但惡人所謀定的離我好遠。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義人看見他們的結局就歡喜； 無辜的人嗤笑他們，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說：那起來攻擊我們的果然被剪除， 其餘的都被火燒滅。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你要認識上帝，就得平安； 福氣也必臨到你。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你當領受他口中的教訓， 將他的言語存在心裏。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你若歸向全能者，從你帳棚中遠除不義， 就必得建立。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要將你的珍寶丟在塵土裏， 將俄斐的黃金丟在溪河石頭之間；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25</w:t>
      </w:r>
      <w:r>
        <w:rPr>
          <w:lang w:val="zh_TW" w:bidi="zh_TW"/>
        </w:rPr>
        <w:t xml:space="preserve"> 全能者就必為你的珍寶， 作你的寶銀。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26</w:t>
      </w:r>
      <w:r>
        <w:rPr>
          <w:lang w:val="zh_TW" w:bidi="zh_TW"/>
        </w:rPr>
        <w:t xml:space="preserve"> 你就要以全能者為喜樂， 向上帝仰起臉來。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27</w:t>
      </w:r>
      <w:r>
        <w:rPr>
          <w:lang w:val="zh_TW" w:bidi="zh_TW"/>
        </w:rPr>
        <w:t xml:space="preserve"> 你要禱告他，他就聽你； 你也要還你的願。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28</w:t>
      </w:r>
      <w:r>
        <w:rPr>
          <w:lang w:val="zh_TW" w:bidi="zh_TW"/>
        </w:rPr>
        <w:t xml:space="preserve"> 你定意要做何事，必然給你成就； 亮光也必照耀你的路。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29</w:t>
      </w:r>
      <w:r>
        <w:rPr>
          <w:lang w:val="zh_TW" w:bidi="zh_TW"/>
        </w:rPr>
        <w:t xml:space="preserve"> 人使你降卑，你仍可說：必得高升； 謙卑的人，上帝必然拯救。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30</w:t>
      </w:r>
      <w:r>
        <w:rPr>
          <w:lang w:val="zh_TW" w:bidi="zh_TW"/>
        </w:rPr>
        <w:t xml:space="preserve"> 人非無辜，上帝且要搭救他； 他因你手中清潔，必蒙拯救。</w:t>
      </w:r>
    </w:p>
    <w:p>
      <w:pPr>
        <w:pStyle w:val="Heading2"/>
      </w:pPr>
      <w:r>
        <w:rPr>
          <w:lang w:val="zh_TW" w:bidi="zh_TW"/>
        </w:rPr>
        <w:t>約伯記 23:1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約伯回答說：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如今我的哀告還算為悖逆； 我的責罰比我的唉哼還重。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惟願我能知道在哪裏可以尋見上帝， 能到他的臺前，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我就在他面前將我的案件陳明， 滿口辯白。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我必知道他回答我的言語， 明白他向我所說的話。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他豈用大能與我爭辯嗎？ 必不這樣！他必理會我。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在他那裏正直人可以與他辯論； 這樣，我必永遠脫離那審判我的。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只是，我往前行，他不在那裏， 往後退，也不能見他。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他在左邊行事，我卻不能看見， 在右邊隱藏，我也不能見他。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然而他知道我所行的路； 他試煉我之後，我必如精金。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我腳追隨他的步履； 我謹守他的道，並不偏離。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他嘴唇的命令，我未曾背棄； 我看重他口中的言語，過於我需用的飲食。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只是他心志已定，誰能使他轉意呢？ 他心裏所願的，就行出來。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他向我所定的，就必做成； 這類的事他還有許多。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所以我在他面前驚惶； 我思念這事便懼怕他。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上帝使我喪膽； 全能者使我驚惶。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我的恐懼不是因為黑暗， 也不是因為幽暗蒙蔽我的臉。</w:t>
      </w:r>
    </w:p>
    <w:p>
      <w:pPr>
        <w:pStyle w:val="Heading2"/>
      </w:pPr>
      <w:r>
        <w:rPr>
          <w:lang w:val="zh_TW" w:bidi="zh_TW"/>
        </w:rPr>
        <w:t>約伯記 24:1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全能者既定期罰惡， 為何不使認識他的人看見那日子呢？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有人挪移地界， 搶奪群畜而牧養。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他們拉去孤兒的驢， 強取寡婦的牛為當頭。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他們使窮人離開正道； 世上的貧民盡都隱藏。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這些貧窮人如同野驢出到曠野，殷勤尋找食物； 他們靠着野地給兒女糊口，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收割別人田間的禾稼， 摘取惡人餘剩的葡萄，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終夜赤身無衣， 天氣寒冷毫無遮蓋，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在山上被大雨淋濕， 因沒有避身之處就挨近磐石。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又有人從母懷中搶奪孤兒， 強取窮人的衣服為當頭，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使人赤身無衣，到處流行， 且因飢餓扛抬禾捆，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在那些人的圍牆內造油，醡酒， 自己還口渴。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在多民的城內有人唉哼， 受傷的人哀號； 上帝卻不理會那惡人的愚妄。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又有人背棄光明， 不認識光明的道， 不住在光明的路上。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殺人的黎明起來， 殺害困苦窮乏人， 夜間又作盜賊。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姦夫等候黃昏， 說：必無眼能見我， 就把臉蒙蔽。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盜賊黑夜挖窟窿； 白日躲藏， 並不認識光明。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他們看早晨如幽暗， 因為他們曉得幽暗的驚駭。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這些惡人猶如浮萍快快飄去。 他們所得的分在世上被咒詛； 他們不得再走葡萄園的路。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乾旱炎熱消沒雪水； 陰間也如此消沒犯罪之輩。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懷他的母要忘記他； 蟲子要吃他，覺得甘甜； 他不再被人記念。 不義的人必如樹折斷。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他惡待不懷孕不生養的婦人， 不善待寡婦。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然而上帝用能力保全有勢力的人； 那性命難保的人仍然興起。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上帝使他們安穩，他們就有所倚靠； 上帝的眼目也看顧他們的道路。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他們被高舉，不過片時就沒有了； 他們降為卑，被除滅，與眾人一樣， 又如穀穗被割。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25</w:t>
      </w:r>
      <w:r>
        <w:rPr>
          <w:lang w:val="zh_TW" w:bidi="zh_TW"/>
        </w:rPr>
        <w:t xml:space="preserve"> 若不是這樣，誰能證實我是說謊的， 將我的言語駁為虛空呢？</w:t>
      </w:r>
    </w:p>
    <w:p>
      <w:pPr>
        <w:pStyle w:val="Heading2"/>
      </w:pPr>
      <w:r>
        <w:rPr>
          <w:lang w:val="zh_TW" w:bidi="zh_TW"/>
        </w:rPr>
        <w:t>約伯記 25:1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書亞人比勒達回答說：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上帝有治理之權，有威嚴可畏； 他在高處施行和平。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他的諸軍豈能數算？ 他的光亮一發，誰不蒙照呢？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這樣在上帝面前，人怎能稱義？ 婦人所生的怎能潔淨？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在上帝眼前，月亮也無光亮， 星宿也不清潔。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何況如蟲的人， 如蛆的世人呢！</w:t>
      </w:r>
    </w:p>
    <w:p>
      <w:pPr>
        <w:pStyle w:val="Heading2"/>
      </w:pPr>
      <w:r>
        <w:rPr>
          <w:lang w:val="zh_TW" w:bidi="zh_TW"/>
        </w:rPr>
        <w:t>約伯記 26:1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約伯回答說：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無能的人蒙你何等的幫助！ 膀臂無力的人蒙你何等的拯救！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無智慧的人蒙你何等的指教！ 你向他多顯大知識！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你向誰發出言語來？ 誰的靈從你而出？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在大水和水族以下的陰魂戰兢。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在上帝面前，陰間顯露； 滅亡也不得遮掩。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上帝將北極鋪在空中， 將大地懸在虛空；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將水包在密雲中， 雲卻不破裂；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遮蔽他的寶座， 將雲鋪在其上；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在水面的周圍劃出界限， 直到光明黑暗的交界。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天的柱子因他的斥責震動驚奇。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他以能力攪動大海； 他藉知識打傷拉哈伯，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藉他的靈使天有妝飾； 他的手刺殺快蛇。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看哪，這不過是上帝工作的些微； 我們所聽於他的是何等細微的聲音！ 他大能的雷聲誰能明透呢？</w:t>
      </w:r>
    </w:p>
    <w:p>
      <w:pPr>
        <w:pStyle w:val="Heading2"/>
      </w:pPr>
      <w:r>
        <w:rPr>
          <w:lang w:val="zh_TW" w:bidi="zh_TW"/>
        </w:rPr>
        <w:t>約伯記 27:1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約伯接着說：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上帝奪去我的理，全能者使我心中愁苦。 我指着永生的上帝起誓：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我的生命尚在我裏面； 上帝所賜呼吸之氣仍在我的鼻孔內。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我的嘴決不說非義之言； 我的舌也不說詭詐之語。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我斷不以你們為是； 我至死必不以自己為不正！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我持定我的義，必不放鬆； 在世的日子，我心必不責備我。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願我的仇敵如惡人一樣； 願那起來攻擊我的，如不義之人一般。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不敬虔的人雖然得利， 上帝奪取其命的時候還有甚麼指望呢？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患難臨到他， 上帝豈能聽他的呼求？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他豈以全能者為樂， 隨時求告上帝呢？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上帝的作為，我要指教你們； 全能者所行的，我也不隱瞞。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你們自己也都見過， 為何全然變為虛妄呢？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上帝為惡人所定的分， 強暴人從全能者所得的報乃是這樣：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倘或他的兒女增多，還是被刀所殺； 他的子孫必不得飽食。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他所遺留的人必死而埋葬； 他的寡婦也不哀哭。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他雖積蓄銀子如塵沙， 預備衣服如泥土；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他只管預備，義人卻要穿上； 他的銀子，無辜的人要分取。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他建造房屋如蟲做窩， 又如守望者所搭的棚。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他雖富足躺臥，卻不得收殮， 轉眼之間就不在了。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驚恐如波濤將他追上； 暴風在夜間將他颳去。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東風把他飄去， 又颳他離開本處。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上帝要向他射箭，並不留情； 他恨不得逃脫上帝的手。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人要向他拍掌， 並要發叱聲，使他離開本處。</w:t>
      </w:r>
    </w:p>
    <w:p>
      <w:pPr>
        <w:pStyle w:val="Heading2"/>
      </w:pPr>
      <w:r>
        <w:rPr>
          <w:lang w:val="zh_TW" w:bidi="zh_TW"/>
        </w:rPr>
        <w:t>約伯記 28:1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銀子有礦； 煉金有方。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鐵從地裏挖出； 銅從石中鎔化。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人為黑暗定界限， 查究幽暗陰翳的石頭，直到極處，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在無人居住之處刨開礦穴， 過路的人也想不到他們； 又與人遠離，懸在空中搖來搖去。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至於地，能出糧食， 地內好像被火翻起來。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地中的石頭有藍寶石， 並有金沙。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礦中的路鷙鳥不得知道； 鷹眼也未見過。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狂傲的野獸未曾行過； 猛烈的獅子也未曾經過。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人伸手鑿開堅石， 傾倒山根，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在磐石中鑿出水道， 親眼看見各樣寶物。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他封閉水不得滴流， 使隱藏的物顯露出來。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然而，智慧有何處可尋？ 聰明之處在哪裏呢？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智慧的價值無人能知， 在活人之地也無處可尋。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深淵說：不在我內； 滄海說：不在我中。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智慧非用黃金可得， 也不能平白銀為它的價值。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俄斐金和貴重的紅瑪瑙， 並藍寶石，不足與較量；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黃金和玻璃不足與比較； 精金的器皿不足與兌換。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珊瑚、水晶都不足論； 智慧的價值勝過珍珠。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古實的紅璧璽不足與比較； 精金也不足與較量。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智慧從何處來呢？ 聰明之處在哪裏呢？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是向一切有生命的眼目隱藏， 向空中的飛鳥掩蔽。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滅沒和死亡說： 我們風聞其名。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上帝明白智慧的道路， 曉得智慧的所在。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因他鑒察直到地極， 遍觀普天之下，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25</w:t>
      </w:r>
      <w:r>
        <w:rPr>
          <w:lang w:val="zh_TW" w:bidi="zh_TW"/>
        </w:rPr>
        <w:t xml:space="preserve"> 要為風定輕重， 又度量諸水；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26</w:t>
      </w:r>
      <w:r>
        <w:rPr>
          <w:lang w:val="zh_TW" w:bidi="zh_TW"/>
        </w:rPr>
        <w:t xml:space="preserve"> 他為雨露定命令， 為雷電定道路。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27</w:t>
      </w:r>
      <w:r>
        <w:rPr>
          <w:lang w:val="zh_TW" w:bidi="zh_TW"/>
        </w:rPr>
        <w:t xml:space="preserve"> 那時他看見智慧，而且述說； 他堅定，並且查究。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28</w:t>
      </w:r>
      <w:r>
        <w:rPr>
          <w:lang w:val="zh_TW" w:bidi="zh_TW"/>
        </w:rPr>
        <w:t xml:space="preserve"> 他對人說：敬畏主就是智慧； 遠離惡便是聰明。</w:t>
      </w:r>
    </w:p>
    <w:p>
      <w:pPr>
        <w:pStyle w:val="Heading2"/>
      </w:pPr>
      <w:r>
        <w:rPr>
          <w:lang w:val="zh_TW" w:bidi="zh_TW"/>
        </w:rPr>
        <w:t>約伯記 29:1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約伯又接着說：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惟願我的景況如從前的月份， 如上帝保守我的日子。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那時他的燈照在我頭上； 我藉他的光行過黑暗。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我願如壯年的時候： 那時我在帳棚中， 上帝待我有密友之情；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全能者仍與我同在； 我的兒女都環繞我。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奶多可洗我的腳； 磐石為我出油成河。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我出到城門， 在街上設立座位；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少年人見我而迴避， 老年人也起身站立；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王子都停止說話， 用手摀口；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首領靜默無聲， 舌頭貼住上膛。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耳朵聽我的，就稱我有福； 眼睛看我的，便稱讚我；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因我拯救哀求的困苦人 和無人幫助的孤兒。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將要滅亡的為我祝福； 我也使寡婦心中歡樂。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我以公義為衣服， 以公平為外袍和冠冕。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我為瞎子的眼， 瘸子的腳。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我為窮乏人的父； 素不認識的人，我查明他的案件。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我打破不義之人的牙床， 從他牙齒中奪了所搶的。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我便說：我必死在家中， 必增添我的日子，多如塵沙。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我的根長到水邊； 露水終夜霑在我的枝上。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我的榮耀在身上增新； 我的弓在手中日強。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人聽見我而仰望， 靜默等候我的指教。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我說話之後，他們就不再說； 我的言語像雨露滴在他們身上。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他們仰望我如仰望雨， 又張開口如切慕春雨。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他們不敢自信，我就向他們含笑； 他們不使我臉上的光改變。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25</w:t>
      </w:r>
      <w:r>
        <w:rPr>
          <w:lang w:val="zh_TW" w:bidi="zh_TW"/>
        </w:rPr>
        <w:t xml:space="preserve"> 我為他們選擇道路，又坐首位； 我如君王在軍隊中居住， 又如弔喪的安慰傷心的人。</w:t>
      </w:r>
    </w:p>
    <w:p>
      <w:pPr>
        <w:pStyle w:val="Heading2"/>
      </w:pPr>
      <w:r>
        <w:rPr>
          <w:lang w:val="zh_TW" w:bidi="zh_TW"/>
        </w:rPr>
        <w:t>約伯記 30:1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但如今，比我年少的人戲笑我； 其人之父我曾藐視， 不肯安在看守我羊群的狗中。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他們壯年的氣力既已衰敗， 其手之力與我何益呢？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他們因窮乏飢餓，身體枯瘦， 在荒廢淒涼的幽暗中齦乾燥之地，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在草叢之中採鹹草， 羅騰的根為他們的食物。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他們從人中被趕出； 人追喊他們如賊一般，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以致他們住在荒谷之間， 在地洞和巖穴中；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在草叢中叫喚， 在荊棘下聚集。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這都是愚頑下賤人的兒女； 他們被鞭打，趕出境外。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現在這些人以我為歌曲， 以我為笑談。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他們厭惡我，躲在旁邊站着， 不住地吐唾沫在我臉上。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鬆開他們的繩索苦待我， 在我面前脫去轡頭。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這等下流人在我右邊起來， 推開我的腳，築成戰路來攻擊我。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這些無人幫助的， 毀壞我的道，加增我的災。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他們來如同闖進大破口， 在毀壞之間滾在我身上。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驚恐臨到我， 驅逐我的尊榮如風； 我的福祿如雲過去。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現在我心極其悲傷； 困苦的日子將我抓住。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夜間，我裏面的骨頭刺我， 疼痛不止，好像齦我。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因上帝的大力，我的外衣污穢不堪， 又如裏衣的領子將我纏住。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上帝把我扔在淤泥中， 我就像塵土和爐灰一般。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主啊，我呼求你，你不應允我； 我站起來，你就定睛看我。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你向我變心，待我殘忍， 又用大能追逼我，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把我提在風中，使我駕風而行， 又使我消滅在烈風中。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我知道要使我臨到死地， 到那為眾生所定的陰宅。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然而，人仆倒豈不伸手？ 遇災難豈不求救呢？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25</w:t>
      </w:r>
      <w:r>
        <w:rPr>
          <w:lang w:val="zh_TW" w:bidi="zh_TW"/>
        </w:rPr>
        <w:t xml:space="preserve"> 人遭難，我豈不為他哭泣呢？ 人窮乏，我豈不為他憂愁呢？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26</w:t>
      </w:r>
      <w:r>
        <w:rPr>
          <w:lang w:val="zh_TW" w:bidi="zh_TW"/>
        </w:rPr>
        <w:t xml:space="preserve"> 我仰望得好處，災禍就到了； 我等待光明，黑暗便來了。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27</w:t>
      </w:r>
      <w:r>
        <w:rPr>
          <w:lang w:val="zh_TW" w:bidi="zh_TW"/>
        </w:rPr>
        <w:t xml:space="preserve"> 我心裏煩擾不安， 困苦的日子臨到我身。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28</w:t>
      </w:r>
      <w:r>
        <w:rPr>
          <w:lang w:val="zh_TW" w:bidi="zh_TW"/>
        </w:rPr>
        <w:t xml:space="preserve"> 我沒有日光就哀哭行去； 我在會中站着求救。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29</w:t>
      </w:r>
      <w:r>
        <w:rPr>
          <w:lang w:val="zh_TW" w:bidi="zh_TW"/>
        </w:rPr>
        <w:t xml:space="preserve"> 我與野狗為弟兄， 與鴕鳥為同伴。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30</w:t>
      </w:r>
      <w:r>
        <w:rPr>
          <w:lang w:val="zh_TW" w:bidi="zh_TW"/>
        </w:rPr>
        <w:t xml:space="preserve"> 我的皮膚黑而脫落； 我的骨頭因熱燒焦。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31</w:t>
      </w:r>
      <w:r>
        <w:rPr>
          <w:lang w:val="zh_TW" w:bidi="zh_TW"/>
        </w:rPr>
        <w:t xml:space="preserve"> 所以，我的琴音變為悲音； 我的簫聲變為哭聲。</w:t>
      </w:r>
    </w:p>
    <w:p>
      <w:pPr>
        <w:pStyle w:val="Heading2"/>
      </w:pPr>
      <w:r>
        <w:rPr>
          <w:lang w:val="zh_TW" w:bidi="zh_TW"/>
        </w:rPr>
        <w:t>約伯記 31:1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我與眼睛立約， 怎能戀戀瞻望處女呢？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從至上的上帝所得之分， 從至高全能者所得之業是甚麼呢？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豈不是禍患臨到不義的， 災害臨到作孽的呢？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上帝豈不是察看我的道路， 數點我的腳步呢？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我若與虛謊同行， 腳若追隨詭詐； （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我若被公道的天平稱度， 使上帝可以知道我的純正；）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我的腳步若偏離正路， 我的心若隨着我的眼目， 若有玷污粘在我手上；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就願我所種的有別人吃， 我田所產的被拔出來。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我若受迷惑，向婦人起淫念， 在鄰舍的門外蹲伏，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就願我的妻子給別人推磨， 別人也與她同室。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因為這是大罪， 是審判官當罰的罪孽。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這本是火焚燒，直到毀滅， 必拔除我所有的家產。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我的僕婢與我爭辯的時候， 我若藐視不聽他們的情節；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上帝興起，我怎樣行呢？ 他察問，我怎樣回答呢？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造我在腹中的，不也是造他嗎？ 將他與我摶在腹中的豈不是一位嗎？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我若不容貧寒人得其所願， 或叫寡婦眼中失望，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或獨自吃我一點食物， 孤兒沒有與我同吃； （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從幼年時孤兒與我同長，好像父子一樣； 我從出母腹就扶助 寡婦。）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我若見人因無衣死亡， 或見窮乏人身無遮蓋；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我若不使他因我羊的毛得暖， 為我祝福；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我若在城門口見有幫助我的， 舉手攻擊孤兒；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情願我的肩頭從缺盆骨脫落， 我的膀臂從羊矢骨折斷。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因上帝降的災禍使我恐懼； 因他的威嚴，我不能妄為。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我若以黃金為指望， 對精金說：你是我的倚靠；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25</w:t>
      </w:r>
      <w:r>
        <w:rPr>
          <w:lang w:val="zh_TW" w:bidi="zh_TW"/>
        </w:rPr>
        <w:t xml:space="preserve"> 我若因財物豐裕， 因我手多得資財而歡喜；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26</w:t>
      </w:r>
      <w:r>
        <w:rPr>
          <w:lang w:val="zh_TW" w:bidi="zh_TW"/>
        </w:rPr>
        <w:t xml:space="preserve"> 我若見太陽發光， 明月行在空中，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27</w:t>
      </w:r>
      <w:r>
        <w:rPr>
          <w:lang w:val="zh_TW" w:bidi="zh_TW"/>
        </w:rPr>
        <w:t xml:space="preserve"> 心就暗暗被引誘， 口便親手；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28</w:t>
      </w:r>
      <w:r>
        <w:rPr>
          <w:lang w:val="zh_TW" w:bidi="zh_TW"/>
        </w:rPr>
        <w:t xml:space="preserve"> 這也是審判官當罰的罪孽， 又是我背棄在上的上帝。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29</w:t>
      </w:r>
      <w:r>
        <w:rPr>
          <w:lang w:val="zh_TW" w:bidi="zh_TW"/>
        </w:rPr>
        <w:t xml:space="preserve"> 我若見恨我的遭報就歡喜， 見他遭災便高興； （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30</w:t>
      </w:r>
      <w:r>
        <w:rPr>
          <w:lang w:val="zh_TW" w:bidi="zh_TW"/>
        </w:rPr>
        <w:t xml:space="preserve"> 我沒有容口犯罪， 咒詛他的生命；）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31</w:t>
      </w:r>
      <w:r>
        <w:rPr>
          <w:lang w:val="zh_TW" w:bidi="zh_TW"/>
        </w:rPr>
        <w:t xml:space="preserve"> 若我帳棚的人未嘗說， 誰不以主人的食物吃飽呢？ （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32</w:t>
      </w:r>
      <w:r>
        <w:rPr>
          <w:lang w:val="zh_TW" w:bidi="zh_TW"/>
        </w:rPr>
        <w:t xml:space="preserve"> 從來我沒有容客旅在街上住宿， 卻開門迎接行路的人；）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33</w:t>
      </w:r>
      <w:r>
        <w:rPr>
          <w:lang w:val="zh_TW" w:bidi="zh_TW"/>
        </w:rPr>
        <w:t xml:space="preserve"> 我若像亞當 遮掩我的過犯， 將罪孽藏在懷中；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34</w:t>
      </w:r>
      <w:r>
        <w:rPr>
          <w:lang w:val="zh_TW" w:bidi="zh_TW"/>
        </w:rPr>
        <w:t xml:space="preserve"> 因懼怕大眾， 又因宗族藐視我使我驚恐， 以致閉口無言，杜門不出；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35</w:t>
      </w:r>
      <w:r>
        <w:rPr>
          <w:lang w:val="zh_TW" w:bidi="zh_TW"/>
        </w:rPr>
        <w:t xml:space="preserve"> 惟願有一位肯聽我！ （看哪，在這裏有我所劃的押， 願全能者回答我！）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36</w:t>
      </w:r>
      <w:r>
        <w:rPr>
          <w:lang w:val="zh_TW" w:bidi="zh_TW"/>
        </w:rPr>
        <w:t xml:space="preserve"> 願那敵我者所寫的狀詞在我這裏！ 我必帶在肩上，又綁在頭上為冠冕。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37</w:t>
      </w:r>
      <w:r>
        <w:rPr>
          <w:lang w:val="zh_TW" w:bidi="zh_TW"/>
        </w:rPr>
        <w:t xml:space="preserve"> 我必向他述說我腳步的數目， 必如君王進到他面前。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38</w:t>
      </w:r>
      <w:r>
        <w:rPr>
          <w:lang w:val="zh_TW" w:bidi="zh_TW"/>
        </w:rPr>
        <w:t xml:space="preserve"> 我若奪取田地，這地向我喊冤， 犂溝一同哭泣；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39</w:t>
      </w:r>
      <w:r>
        <w:rPr>
          <w:lang w:val="zh_TW" w:bidi="zh_TW"/>
        </w:rPr>
        <w:t xml:space="preserve"> 我若吃地的出產不給價值， 或叫原主喪命；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40</w:t>
      </w:r>
      <w:r>
        <w:rPr>
          <w:lang w:val="zh_TW" w:bidi="zh_TW"/>
        </w:rPr>
        <w:t xml:space="preserve"> 願這地長蒺藜代替麥子， 長惡草代替大麥。 約伯的話說完了。</w:t>
      </w:r>
    </w:p>
    <w:p>
      <w:pPr>
        <w:pStyle w:val="Heading2"/>
      </w:pPr>
      <w:r>
        <w:rPr>
          <w:lang w:val="zh_TW" w:bidi="zh_TW"/>
        </w:rPr>
        <w:t>約伯記 32:1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於是這三個人，因約伯自以為義就不再回答他。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那時有布西人蘭族巴拉迦的兒子以利戶向約伯發怒；因約伯自以為義，不以上帝為義。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他又向約伯的三個朋友發怒；因為他們想不出回答的話來，仍以約伯為有罪。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以利戶要與約伯說話，就等候他們，因為他們比自己年老。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以利戶見這三個人口中無話回答，就怒氣發作。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布西人巴拉迦的兒子以利戶回答說： 我年輕，你們老邁； 因此我退讓，不敢向你們陳說我的意見。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我說，年老的當先說話； 壽高的當以智慧教訓人。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但在人裏面有靈； 全能者的氣使人有聰明。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尊貴的不都有智慧； 壽高的不都能明白公平。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因此我說：你們要聽我言； 我也要陳說我的意見。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你們查究所要說的話； 那時我等候你們的話， 側耳聽你們的辯論，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留心聽你們； 誰知你們中間無一人折服約伯， 駁倒他的話。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你們切不可說：我們尋得智慧； 上帝能勝他，人卻不能。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約伯沒有向我爭辯； 我也不用你們的話回答他。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他們驚奇不再回答， 一言不發。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我豈因他們不說話， 站住不再回答，仍舊等候呢？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我也要回答我的一分話， 陳說我的意見。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因為我的言語滿懷； 我裏面的靈激動我。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我的胸懷如盛酒之囊沒有出氣之縫， 又如新皮袋快要破裂。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我要說話，使我舒暢； 我要開口回答。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我必不看人的情面， 也不奉承人。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我不曉得奉承； 若奉承，造我的主必快快除滅我。</w:t>
      </w:r>
    </w:p>
    <w:p>
      <w:pPr>
        <w:pStyle w:val="Heading2"/>
      </w:pPr>
      <w:r>
        <w:rPr>
          <w:lang w:val="zh_TW" w:bidi="zh_TW"/>
        </w:rPr>
        <w:t>約伯記 33:1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約伯啊，請聽我的話， 留心聽我一切的言語。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我現在開口， 用舌發言。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我的言語要發明心中所存的正直； 我所知道的，我嘴唇要誠實地說出。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上帝的靈造我； 全能者的氣使我得生。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你若回答我， 就站起來，在我面前陳明。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我在上帝面前與你一樣， 也是用土造成。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我不用威嚴驚嚇你， 也不用勢力重壓你。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你所說的，我聽見了， 也聽見你的言語，說：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我是清潔無過的，我是無辜的； 在我裏面也沒有罪孽。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上帝找機會攻擊我， 以我為仇敵，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把我的腳上了木狗， 窺察我一切的道路。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我要回答你說：你這話無理， 因上帝比世人更大。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你為何與他爭論呢？ 因他的事都不對人解說？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上帝說一次、兩次， 世人卻不理會。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人躺在床上沉睡的時候， 上帝就用夢和夜間的異象，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開通他們的耳朵， 將當受的教訓印在他們心上，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好叫人不從自己的謀算， 不行驕傲的事，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攔阻人不陷於坑裏， 不死在刀下。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人在床上被懲治， 骨頭中不住地疼痛，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以致他的口厭棄食物， 心厭惡美味。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他的肉消瘦，不得再見； 先前不見的骨頭都凸出來。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他的靈魂臨近深坑； 他的生命近於滅命的。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一千天使中， 若有一個作傳話的與上帝同在， 指示人所當行的事，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上帝就給他開恩， 說：救贖他免得下坑； 我已經得了贖價。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25</w:t>
      </w:r>
      <w:r>
        <w:rPr>
          <w:lang w:val="zh_TW" w:bidi="zh_TW"/>
        </w:rPr>
        <w:t xml:space="preserve"> 他的肉要比孩童的肉更嫩； 他就返老還童。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26</w:t>
      </w:r>
      <w:r>
        <w:rPr>
          <w:lang w:val="zh_TW" w:bidi="zh_TW"/>
        </w:rPr>
        <w:t xml:space="preserve"> 他禱告上帝， 上帝就喜悅他， 使他歡呼朝見上帝的面； 上帝又看他為義。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27</w:t>
      </w:r>
      <w:r>
        <w:rPr>
          <w:lang w:val="zh_TW" w:bidi="zh_TW"/>
        </w:rPr>
        <w:t xml:space="preserve"> 他在人前歌唱說： 我犯了罪，顛倒是非， 這竟與我無益。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28</w:t>
      </w:r>
      <w:r>
        <w:rPr>
          <w:lang w:val="zh_TW" w:bidi="zh_TW"/>
        </w:rPr>
        <w:t xml:space="preserve"> 上帝救贖我的靈魂免入深坑； 我的生命也必見光。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29</w:t>
      </w:r>
      <w:r>
        <w:rPr>
          <w:lang w:val="zh_TW" w:bidi="zh_TW"/>
        </w:rPr>
        <w:t xml:space="preserve"> 上帝兩次、三次向人行這一切的事，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30</w:t>
      </w:r>
      <w:r>
        <w:rPr>
          <w:lang w:val="zh_TW" w:bidi="zh_TW"/>
        </w:rPr>
        <w:t xml:space="preserve"> 為要從深坑救回人的靈魂， 使他被光照耀，與活人一樣。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31</w:t>
      </w:r>
      <w:r>
        <w:rPr>
          <w:lang w:val="zh_TW" w:bidi="zh_TW"/>
        </w:rPr>
        <w:t xml:space="preserve"> 約伯啊，你當側耳聽我的話， 不要作聲，等我講說。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32</w:t>
      </w:r>
      <w:r>
        <w:rPr>
          <w:lang w:val="zh_TW" w:bidi="zh_TW"/>
        </w:rPr>
        <w:t xml:space="preserve"> 你若有話說，就可以回答我； 你只管說，因我願以你為是。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33</w:t>
      </w:r>
      <w:r>
        <w:rPr>
          <w:lang w:val="zh_TW" w:bidi="zh_TW"/>
        </w:rPr>
        <w:t xml:space="preserve"> 若不然，你就聽我說； 你不要作聲，我便將智慧教訓你。</w:t>
      </w:r>
    </w:p>
    <w:p>
      <w:pPr>
        <w:pStyle w:val="Heading2"/>
      </w:pPr>
      <w:r>
        <w:rPr>
          <w:lang w:val="zh_TW" w:bidi="zh_TW"/>
        </w:rPr>
        <w:t>約伯記 34:1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以利戶又說：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你們智慧人要聽我的話； 有知識的人要留心聽我說。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因為耳朵試驗話語， 好像上膛嘗食物。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我們當選擇何為是， 彼此知道何為善。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約伯曾說：我是公義， 上帝奪去我的理；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我雖有理，還算為說謊言的； 我雖無過，受的傷還不能醫治。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誰像約伯， 喝譏誚如同喝水呢？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他與作孽的結伴， 和惡人同行。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他說：人以上帝為樂， 總是無益。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所以，你們明理的人要聽我的話。 上帝斷不致行惡； 全能者斷不致作孽。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他必按人所做的報應人， 使各人照所行的得報。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上帝必不作惡； 全能者也不偏離公平。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誰派他治理地， 安定全世界呢？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他若專心為己， 將靈和氣收歸自己，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凡有血氣的就必一同死亡； 世人必仍歸塵土。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你若明理，就當聽我的話， 留心聽我言語的聲音。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難道恨惡公平的可以掌權嗎？ 那有公義的、有大能的，豈可定他有罪嗎？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他對君王說：你是鄙陋的； 對貴臣說：你是邪惡的。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他待王子不徇情面， 也不看重富足的過於貧窮的， 因為都是他手所造。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在轉眼之間，半夜之中， 他們就死亡。 百姓被震動而去世； 有權力的被奪去非借人手。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上帝注目觀看人的道路， 看明人的腳步。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沒有黑暗、陰翳能給作孽的藏身。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上帝審判人，不必使人到他面前再三鑒察。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他用難測之法打破有能力的人， 設立別人代替他們。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25</w:t>
      </w:r>
      <w:r>
        <w:rPr>
          <w:lang w:val="zh_TW" w:bidi="zh_TW"/>
        </w:rPr>
        <w:t xml:space="preserve"> 他原知道他們的行為， 使他們在夜間傾倒滅亡。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26</w:t>
      </w:r>
      <w:r>
        <w:rPr>
          <w:lang w:val="zh_TW" w:bidi="zh_TW"/>
        </w:rPr>
        <w:t xml:space="preserve"> 他在眾人眼前擊打他們， 如同擊打惡人一樣。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27</w:t>
      </w:r>
      <w:r>
        <w:rPr>
          <w:lang w:val="zh_TW" w:bidi="zh_TW"/>
        </w:rPr>
        <w:t xml:space="preserve"> 因為他們偏行不跟從他， 也不留心他的道，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28</w:t>
      </w:r>
      <w:r>
        <w:rPr>
          <w:lang w:val="zh_TW" w:bidi="zh_TW"/>
        </w:rPr>
        <w:t xml:space="preserve"> 甚至使貧窮人的哀聲達到他那裏； 他也聽了困苦人的哀聲。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29</w:t>
      </w:r>
      <w:r>
        <w:rPr>
          <w:lang w:val="zh_TW" w:bidi="zh_TW"/>
        </w:rPr>
        <w:t xml:space="preserve"> 他使人安靜，誰能擾亂呢？ 他掩面，誰能見他呢？ 無論待一國或一人都是如此－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30</w:t>
      </w:r>
      <w:r>
        <w:rPr>
          <w:lang w:val="zh_TW" w:bidi="zh_TW"/>
        </w:rPr>
        <w:t xml:space="preserve"> 使不虔敬的人不得作王， 免得有人牢籠百姓。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31</w:t>
      </w:r>
      <w:r>
        <w:rPr>
          <w:lang w:val="zh_TW" w:bidi="zh_TW"/>
        </w:rPr>
        <w:t xml:space="preserve"> 有誰對上帝說： 我受了責罰，不再犯罪；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32</w:t>
      </w:r>
      <w:r>
        <w:rPr>
          <w:lang w:val="zh_TW" w:bidi="zh_TW"/>
        </w:rPr>
        <w:t xml:space="preserve"> 我所看不明的，求你指教我； 我若作了孽，必不再作？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33</w:t>
      </w:r>
      <w:r>
        <w:rPr>
          <w:lang w:val="zh_TW" w:bidi="zh_TW"/>
        </w:rPr>
        <w:t xml:space="preserve"> 他施行報應， 豈要隨你的心願、叫你推辭不受嗎？ 選定的是你，不是我。 你所知道的只管說吧！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34</w:t>
      </w:r>
      <w:r>
        <w:rPr>
          <w:lang w:val="zh_TW" w:bidi="zh_TW"/>
        </w:rPr>
        <w:t xml:space="preserve"> 明理的人和聽我話的智慧人必對我說：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35</w:t>
      </w:r>
      <w:r>
        <w:rPr>
          <w:lang w:val="zh_TW" w:bidi="zh_TW"/>
        </w:rPr>
        <w:t xml:space="preserve"> 約伯說話沒有知識， 言語中毫無智慧。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36</w:t>
      </w:r>
      <w:r>
        <w:rPr>
          <w:lang w:val="zh_TW" w:bidi="zh_TW"/>
        </w:rPr>
        <w:t xml:space="preserve"> 願約伯被試驗到底， 因他回答像惡人一樣。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37</w:t>
      </w:r>
      <w:r>
        <w:rPr>
          <w:lang w:val="zh_TW" w:bidi="zh_TW"/>
        </w:rPr>
        <w:t xml:space="preserve"> 他在罪上又加悖逆； 在我們中間拍手， 用許多言語輕慢上帝。</w:t>
      </w:r>
    </w:p>
    <w:p>
      <w:pPr>
        <w:pStyle w:val="Heading2"/>
      </w:pPr>
      <w:r>
        <w:rPr>
          <w:lang w:val="zh_TW" w:bidi="zh_TW"/>
        </w:rPr>
        <w:t>約伯記 35:1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以利戶又說：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你以為有理， 或以為你的公義勝於上帝的公義，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才說這與我有甚麼益處？ 我不犯罪比犯罪有甚麼好處呢？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我要回答你和在你這裏的朋友。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你要向天觀看， 瞻望那高於你的穹蒼。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你若犯罪，能使上帝受何害呢？ 你的過犯加增，能使上帝受何損呢？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你若是公義，還能加增他甚麼呢？ 他從你手裏還接受甚麼呢？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你的過惡或能害你這類的人； 你的公義或能叫世人得益處。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人因多受欺壓就哀求， 因受能者的轄制便求救，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卻無人說：造我的上帝在哪裏？ 他使人夜間歌唱，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教訓我們勝於地上的走獸， 使我們有聰明勝於空中的飛鳥。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他們在那裏， 因惡人的驕傲呼求，卻無人答應。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虛妄的呼求，上帝必不垂聽； 全能者也必不眷顧。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何況你說，你不得見他； 你的案件在他面前，你等候他吧。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但如今因他未曾發怒降罰， 也不甚理會狂傲，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所以約伯開口說虛妄的話， 多發無知識的言語。</w:t>
      </w:r>
    </w:p>
    <w:p>
      <w:pPr>
        <w:pStyle w:val="Heading2"/>
      </w:pPr>
      <w:r>
        <w:rPr>
          <w:lang w:val="zh_TW" w:bidi="zh_TW"/>
        </w:rPr>
        <w:t>約伯記 36:1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以利戶又接着說：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你再容我片時，我就指示你， 因我還有話為上帝說。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我要將所知道的從遠處引來， 將公義歸給造我的主。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我的言語真不虛謊； 有知識全備的與你同在。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上帝有大能，並不藐視人； 他的智慧甚廣。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他不保護惡人的性命， 卻為困苦人伸冤。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他時常看顧義人， 使他們和君王同坐寶座， 永遠要被高舉。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他們若被鎖鍊捆住， 被苦難的繩索纏住，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他就把他們的作為和過犯指示他們， 叫他們知道有驕傲的行動。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他也開通他們的耳朵得受教訓， 吩咐他們離開罪孽轉回。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他們若聽從事奉他， 就必度日亨通，歷年福樂；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若不聽從， 就要被刀殺滅，無知無識而死。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那心中不敬虔的人積蓄怒氣； 上帝捆綁他們，他們竟不求救；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必在青年時死亡， 與污穢人一樣喪命。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上帝藉着困苦救拔困苦人， 趁他們受欺壓開通他們的耳朵。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上帝也必引你出離患難， 進入寬闊不狹窄之地； 擺在你席上的必滿有肥甘。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但你滿口有惡人批評的言語； 判斷和刑罰抓住你。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不可容忿怒觸動你，使你不服責罰； 也不可因贖價大就偏行。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你的呼求，或是你一切的勢力， 果有靈驗，叫你不受患難嗎？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不要切慕黑夜， 就是眾民在本處被除滅的時候。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你要謹慎，不可重看罪孽， 因你選擇罪孽過於選擇苦難。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上帝行事有高大的能力； 教訓人的有誰像他呢？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誰派定他的道路？ 誰能說：你所行的不義？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你不可忘記稱讚他所行的為大， 就是人所歌頌的。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25</w:t>
      </w:r>
      <w:r>
        <w:rPr>
          <w:lang w:val="zh_TW" w:bidi="zh_TW"/>
        </w:rPr>
        <w:t xml:space="preserve"> 他所行的，萬人都看見； 世人也從遠處觀看。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26</w:t>
      </w:r>
      <w:r>
        <w:rPr>
          <w:lang w:val="zh_TW" w:bidi="zh_TW"/>
        </w:rPr>
        <w:t xml:space="preserve"> 上帝為大，我們不能全知； 他的年數不能測度。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27</w:t>
      </w:r>
      <w:r>
        <w:rPr>
          <w:lang w:val="zh_TW" w:bidi="zh_TW"/>
        </w:rPr>
        <w:t xml:space="preserve"> 他吸取水點， 這水點從雲霧中就變成雨；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28</w:t>
      </w:r>
      <w:r>
        <w:rPr>
          <w:lang w:val="zh_TW" w:bidi="zh_TW"/>
        </w:rPr>
        <w:t xml:space="preserve"> 雲彩將雨落下，沛然降與世人。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29</w:t>
      </w:r>
      <w:r>
        <w:rPr>
          <w:lang w:val="zh_TW" w:bidi="zh_TW"/>
        </w:rPr>
        <w:t xml:space="preserve"> 誰能明白雲彩如何鋪張， 和上帝行宮的雷聲呢？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30</w:t>
      </w:r>
      <w:r>
        <w:rPr>
          <w:lang w:val="zh_TW" w:bidi="zh_TW"/>
        </w:rPr>
        <w:t xml:space="preserve"> 他將亮光普照在自己的四圍； 他又遮覆海底。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31</w:t>
      </w:r>
      <w:r>
        <w:rPr>
          <w:lang w:val="zh_TW" w:bidi="zh_TW"/>
        </w:rPr>
        <w:t xml:space="preserve"> 他用這些審判眾民， 且賜豐富的糧食。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32</w:t>
      </w:r>
      <w:r>
        <w:rPr>
          <w:lang w:val="zh_TW" w:bidi="zh_TW"/>
        </w:rPr>
        <w:t xml:space="preserve"> 他以電光遮手， 命閃電擊中敵人。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33</w:t>
      </w:r>
      <w:r>
        <w:rPr>
          <w:lang w:val="zh_TW" w:bidi="zh_TW"/>
        </w:rPr>
        <w:t xml:space="preserve"> 所發的雷聲顯明他的作為， 又向牲畜指明要起暴風。</w:t>
      </w:r>
    </w:p>
    <w:p>
      <w:pPr>
        <w:pStyle w:val="Heading2"/>
      </w:pPr>
      <w:r>
        <w:rPr>
          <w:lang w:val="zh_TW" w:bidi="zh_TW"/>
        </w:rPr>
        <w:t>約伯記 37:1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因此我心戰兢， 從原處移動。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聽啊，上帝轟轟的聲音 是他口中所發的響聲。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他發響聲震遍天下， 發電光閃到地極。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隨後人聽見有雷聲轟轟，大發威嚴， 雷電接連不斷。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上帝發出奇妙的雷聲； 他行大事，我們不能測透。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他對雪說：要降在地上； 對大雨和暴雨也是這樣說。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他封住各人的手， 叫所造的萬人都曉得他的作為。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百獸進入穴中， 臥在洞內。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暴風出於南宮； 寒冷出於北方。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上帝噓氣成冰； 寬闊之水也都凝結。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他使密雲盛滿水氣， 布散電光之雲；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這雲是藉他的指引游行旋轉， 得以在全地面上行他一切所吩咐的，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或為責罰，或為潤地， 或為施行慈愛。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約伯啊，你要留心聽， 要站立思想上帝奇妙的作為。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上帝如何吩咐這些， 如何使雲中的電光照耀，你知道嗎？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雲彩如何浮於空中， 那知識全備者奇妙的作為，你知道嗎？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南風使地寂靜， 你的衣服就如火熱，你知道嗎？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你豈能與上帝同鋪穹蒼嗎？ 這穹蒼堅硬，如同鑄成的鏡子。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我們愚昧不能陳說； 請你指教我們該對他說甚麼話。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人豈可說：我願與他說話？ 豈有人自願滅亡嗎？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現在有雲遮蔽，人不得見穹蒼的光亮； 但風吹過，天又發晴。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金光出於北方， 在上帝那裏有可怕的威嚴。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論到全能者，我們不能測度； 他大有能力，有公平和大義， 必不苦待人。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所以，人敬畏他； 凡自以為心中有智慧的人，他都不顧念。</w:t>
      </w:r>
    </w:p>
    <w:p>
      <w:pPr>
        <w:pStyle w:val="Heading2"/>
      </w:pPr>
      <w:r>
        <w:rPr>
          <w:lang w:val="zh_TW" w:bidi="zh_TW"/>
        </w:rPr>
        <w:t>約伯記 38:1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那時，耶和華從旋風中回答約伯說：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誰用無知的言語使我的旨意暗昧不明？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你要如勇士束腰； 我問你，你可以指示我。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我立大地根基的時候，你在哪裏呢？ 你若有聰明，只管說吧！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你若曉得就說，是誰定地的尺度？ 是誰把準繩拉在其上？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地的根基安置在何處？ 地的角石是誰安放的？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那時，晨星一同歌唱； 上帝的眾子也都歡呼。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海水衝出，如出胎胞， 那時誰將它關閉呢？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是我用雲彩當海的衣服， 用幽暗當包裹它的布，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為它定界限， 又安門和閂，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說：你只可到這裏，不可越過； 你狂傲的浪要到此止住。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你自生以來，曾命定晨光， 使清晨的日光知道本位，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叫這光普照地的四極， 將惡人從其中驅逐出來嗎？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因這光，地面改變如泥上印印， 萬物出現如衣服一樣。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亮光不照惡人； 強橫的膀臂也必折斷。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你曾進到海源， 或在深淵的隱密處行走嗎？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死亡的門曾向你顯露嗎？ 死蔭的門你曾見過嗎？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地的廣大你能明透嗎？ 你若全知道，只管說吧！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光明的居所從何而至？ 黑暗的本位在於何處？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你能帶到本境， 能看明其室之路嗎？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你總知道， 因為你早已生在世上， 你日子的數目也多。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你曾進入雪庫， 或見過雹倉嗎？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這雪雹乃是我為降災， 並打仗和爭戰的日子所預備的。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光亮從何路分開？ 東風從何路分散遍地？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25</w:t>
      </w:r>
      <w:r>
        <w:rPr>
          <w:lang w:val="zh_TW" w:bidi="zh_TW"/>
        </w:rPr>
        <w:t xml:space="preserve"> 誰為雨水分道？ 誰為雷電開路？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26</w:t>
      </w:r>
      <w:r>
        <w:rPr>
          <w:lang w:val="zh_TW" w:bidi="zh_TW"/>
        </w:rPr>
        <w:t xml:space="preserve"> 使雨降在無人之地、 無人居住的曠野？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27</w:t>
      </w:r>
      <w:r>
        <w:rPr>
          <w:lang w:val="zh_TW" w:bidi="zh_TW"/>
        </w:rPr>
        <w:t xml:space="preserve"> 使荒廢淒涼之地得以豐足， 青草得以發生？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28</w:t>
      </w:r>
      <w:r>
        <w:rPr>
          <w:lang w:val="zh_TW" w:bidi="zh_TW"/>
        </w:rPr>
        <w:t xml:space="preserve"> 雨有父嗎？ 露水珠是誰生的呢？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29</w:t>
      </w:r>
      <w:r>
        <w:rPr>
          <w:lang w:val="zh_TW" w:bidi="zh_TW"/>
        </w:rPr>
        <w:t xml:space="preserve"> 冰出於誰的胎？ 天上的霜是誰生的呢？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30</w:t>
      </w:r>
      <w:r>
        <w:rPr>
          <w:lang w:val="zh_TW" w:bidi="zh_TW"/>
        </w:rPr>
        <w:t xml:space="preserve"> 諸水堅硬如石頭； 深淵之面凝結成冰。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31</w:t>
      </w:r>
      <w:r>
        <w:rPr>
          <w:lang w:val="zh_TW" w:bidi="zh_TW"/>
        </w:rPr>
        <w:t xml:space="preserve"> 你能繫住昴星的結嗎？ 能解開參星的帶嗎？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32</w:t>
      </w:r>
      <w:r>
        <w:rPr>
          <w:lang w:val="zh_TW" w:bidi="zh_TW"/>
        </w:rPr>
        <w:t xml:space="preserve"> 你能按時領出十二宮嗎？ 能引導北斗和隨它的眾星嗎？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33</w:t>
      </w:r>
      <w:r>
        <w:rPr>
          <w:lang w:val="zh_TW" w:bidi="zh_TW"/>
        </w:rPr>
        <w:t xml:space="preserve"> 你知道天的定例嗎？ 能使地歸在天的權下嗎？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34</w:t>
      </w:r>
      <w:r>
        <w:rPr>
          <w:lang w:val="zh_TW" w:bidi="zh_TW"/>
        </w:rPr>
        <w:t xml:space="preserve"> 你能向雲彩揚起聲來， 使傾盆的雨遮蓋你嗎？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35</w:t>
      </w:r>
      <w:r>
        <w:rPr>
          <w:lang w:val="zh_TW" w:bidi="zh_TW"/>
        </w:rPr>
        <w:t xml:space="preserve"> 你能發出閃電，叫它行去， 使它對你說：我們在這裏？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36</w:t>
      </w:r>
      <w:r>
        <w:rPr>
          <w:lang w:val="zh_TW" w:bidi="zh_TW"/>
        </w:rPr>
        <w:t xml:space="preserve"> 誰將智慧放在懷中？ 誰將聰明賜於心內？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37-38</w:t>
      </w:r>
      <w:r>
        <w:rPr>
          <w:lang w:val="zh_TW" w:bidi="zh_TW"/>
        </w:rPr>
        <w:t xml:space="preserve"> 誰能用智慧數算雲彩呢？ 塵土聚集成團，土塊緊緊結連； 那時，誰能傾倒天上的瓶呢？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39-40</w:t>
      </w:r>
      <w:r>
        <w:rPr>
          <w:lang w:val="zh_TW" w:bidi="zh_TW"/>
        </w:rPr>
        <w:t xml:space="preserve"> 母獅子在洞中蹲伏， 少壯獅子在隱密處埋伏； 你能為牠們抓取食物， 使牠們飽足嗎？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41</w:t>
      </w:r>
      <w:r>
        <w:rPr>
          <w:lang w:val="zh_TW" w:bidi="zh_TW"/>
        </w:rPr>
        <w:t xml:space="preserve"> 烏鴉之雛因無食物飛來飛去，哀告上帝； 那時，誰為牠預備食物呢？</w:t>
      </w:r>
    </w:p>
    <w:p>
      <w:pPr>
        <w:pStyle w:val="Heading2"/>
      </w:pPr>
      <w:r>
        <w:rPr>
          <w:lang w:val="zh_TW" w:bidi="zh_TW"/>
        </w:rPr>
        <w:t>約伯記 39:1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山巖間的野山羊幾時生產，你知道嗎？ 母鹿下犢之期，你能察定嗎？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牠們懷胎的月數，你能數算嗎？ 牠們幾時生產，你能曉得嗎？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牠們屈身，將子生下， 就除掉疼痛。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這子漸漸肥壯，在荒野長大， 去而不回。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誰放野驢出去自由？ 誰解開快驢的繩索？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我使曠野作牠的住處， 使鹹地當牠的居所。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牠嗤笑城內的喧嚷， 不聽趕牲口的喝聲。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遍山是牠的草場； 牠尋找各樣青綠之物。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野牛豈肯服事你？ 豈肯住在你的槽旁？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你豈能用套繩將野牛籠在犂溝之間？ 牠豈肯隨你耙山谷之地？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豈可因牠的力大就倚靠牠？ 豈可把你的工交給牠做嗎？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豈可信靠牠把你的糧食運到家， 又收聚你禾場上的穀嗎？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鴕鳥的翅膀歡然搧展， 豈是顯慈愛的翎毛和羽毛嗎？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因牠把蛋留在地上， 在塵土中使得溫暖；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卻想不到被腳踹碎， 或被野獸踐踏。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牠忍心待雛，似乎不是自己的； 雖然徒受勞苦，也不為雛懼怕；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因為上帝使牠沒有智慧， 也未將悟性賜給牠。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牠幾時挺身展開翅膀， 就嗤笑馬和騎馬的人。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馬的大力是你所賜的嗎？ 牠頸項上挓挲的誃是你給牠披上的嗎？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是你叫牠跳躍像蝗蟲嗎？ 牠噴氣之威使人驚惶。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牠在谷中刨地，自喜其力； 牠出去迎接佩帶兵器的人。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牠嗤笑可怕的事並不驚惶， 也不因刀劍退回。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箭袋和發亮的槍， 並短槍在牠身上錚錚有聲。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牠發猛烈的怒氣將地吞下； 一聽角聲就不耐站立。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25</w:t>
      </w:r>
      <w:r>
        <w:rPr>
          <w:lang w:val="zh_TW" w:bidi="zh_TW"/>
        </w:rPr>
        <w:t xml:space="preserve"> 角每發聲，牠說呵哈； 牠從遠處聞着戰氣， 又聽見軍長大發雷聲和兵丁吶喊。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26</w:t>
      </w:r>
      <w:r>
        <w:rPr>
          <w:lang w:val="zh_TW" w:bidi="zh_TW"/>
        </w:rPr>
        <w:t xml:space="preserve"> 鷹雀飛翔，展開翅膀一直向南， 豈是藉你的智慧嗎？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27</w:t>
      </w:r>
      <w:r>
        <w:rPr>
          <w:lang w:val="zh_TW" w:bidi="zh_TW"/>
        </w:rPr>
        <w:t xml:space="preserve"> 大鷹上騰在高處搭窩， 豈是聽你的吩咐嗎？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28</w:t>
      </w:r>
      <w:r>
        <w:rPr>
          <w:lang w:val="zh_TW" w:bidi="zh_TW"/>
        </w:rPr>
        <w:t xml:space="preserve"> 牠住在山巖， 以山峰和堅固之所為家，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29</w:t>
      </w:r>
      <w:r>
        <w:rPr>
          <w:lang w:val="zh_TW" w:bidi="zh_TW"/>
        </w:rPr>
        <w:t xml:space="preserve"> 從那裏窺看食物， 眼睛遠遠觀望。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30</w:t>
      </w:r>
      <w:r>
        <w:rPr>
          <w:lang w:val="zh_TW" w:bidi="zh_TW"/>
        </w:rPr>
        <w:t xml:space="preserve"> 牠的雛也咂血； 被殺的人在哪裏，牠也在那裏。</w:t>
      </w:r>
    </w:p>
    <w:p>
      <w:pPr>
        <w:pStyle w:val="Heading2"/>
      </w:pPr>
      <w:r>
        <w:rPr>
          <w:lang w:val="zh_TW" w:bidi="zh_TW"/>
        </w:rPr>
        <w:t>約伯記 40:1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耶和華又對約伯說：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強辯的豈可與全能者爭論嗎？ 與上帝辯駁的可以回答這些吧！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於是，約伯回答耶和華說：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我是卑賤的！我用甚麼回答你呢？ 只好用手摀口。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我說了一次，再不回答； 說了兩次，就不再說。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於是，耶和華從旋風中回答約伯說：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你要如勇士束腰； 我問你，你可以指示我。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你豈可廢棄我所擬定的？ 豈可定我有罪，好顯自己為義嗎？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你有上帝那樣的膀臂嗎？ 你能像他發雷聲嗎？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你要以榮耀莊嚴為妝飾， 以尊榮威嚴為衣服；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要發出你滿溢的怒氣， 見一切驕傲的人，使他降卑；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見一切驕傲的人，將他制伏， 把惡人踐踏在本處；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將他們一同隱藏在塵土中， 把他們的臉蒙蔽在隱密處；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我就認你右手能以救自己。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你且觀看河馬； 我造你也造牠。 牠吃草與牛一樣；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牠的氣力在腰間， 能力在肚腹的筋上。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牠搖動尾巴如香柏樹； 牠大腿的筋互相聯絡。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牠的骨頭好像銅管； 牠的肢體彷彿鐵棍。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牠在上帝所造的物中為首； 創造牠的給牠刀劍。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諸山給牠出食物， 也是百獸遊玩之處。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牠伏在蓮葉之下， 臥在蘆葦隱密處和水窪子裏。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蓮葉的陰涼遮蔽牠； 溪旁的柳樹環繞牠。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河水泛濫，牠不發戰； 就是約旦河的水漲到牠口邊，也是安然。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在牠防備的時候，誰能捉拿牠？ 誰能牢籠牠穿牠的鼻子呢？</w:t>
      </w:r>
    </w:p>
    <w:p>
      <w:pPr>
        <w:pStyle w:val="Heading2"/>
      </w:pPr>
      <w:r>
        <w:rPr>
          <w:lang w:val="zh_TW" w:bidi="zh_TW"/>
        </w:rPr>
        <w:t>約伯記 41:1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你能用魚鉤釣上鱷魚嗎？ 能用繩子壓下牠的舌頭嗎？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你能用繩索穿牠的鼻子嗎？ 能用鉤穿牠的腮骨嗎？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牠豈向你連連懇求， 說柔和的話嗎？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豈肯與你立約， 使你拿牠永遠作奴僕嗎？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你豈可拿牠當雀鳥玩耍嗎？ 豈可為你的幼女將牠拴住嗎？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搭夥的漁夫豈可拿牠當貨物嗎？ 能把牠分給商人嗎？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你能用倒鉤槍扎滿牠的皮， 能用魚叉叉滿牠的頭嗎？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你按手在牠身上，想與牠爭戰， 就不再這樣行吧！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人指望捉拿牠是徒然的； 一見牠，豈不喪膽嗎？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沒有那麼兇猛的人敢惹牠。 這樣，誰能在我面前站立得住呢？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誰先給我甚麼，使我償還呢？ 天下萬物都是我的。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論到鱷魚的肢體和其大力，並美好的骨骼， 我不能緘默不言。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誰能剝牠的外衣？ 誰能進牠上下牙骨之間呢？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誰能開牠的腮頰？ 牠牙齒四圍是可畏的。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牠以堅固的鱗甲為可誇， 緊緊合閉，封得嚴密。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這鱗甲一一相連， 甚至氣不得透入其間，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都是互相聯絡、膠結， 不能分離。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牠打噴嚏就發出光來； 牠眼睛好像早晨的光線。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從牠口中發出燒着的火把， 與飛迸的火星；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從牠鼻孔冒出煙來， 如燒開的鍋和點着的蘆葦。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牠的氣點着煤炭， 有火焰從牠口中發出。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牠頸項中存着勁力； 在牠面前的都恐嚇蹦跳。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牠的肉塊互相聯絡， 緊貼其身，不能搖動。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牠的心結實如石頭， 如下磨石那樣結實。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25</w:t>
      </w:r>
      <w:r>
        <w:rPr>
          <w:lang w:val="zh_TW" w:bidi="zh_TW"/>
        </w:rPr>
        <w:t xml:space="preserve"> 牠一起來，勇士都驚恐， 心裏慌亂，便都昏迷。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26</w:t>
      </w:r>
      <w:r>
        <w:rPr>
          <w:lang w:val="zh_TW" w:bidi="zh_TW"/>
        </w:rPr>
        <w:t xml:space="preserve"> 人若用刀，用槍，用標槍， 用尖槍扎牠，都是無用。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27</w:t>
      </w:r>
      <w:r>
        <w:rPr>
          <w:lang w:val="zh_TW" w:bidi="zh_TW"/>
        </w:rPr>
        <w:t xml:space="preserve"> 牠以鐵為乾草， 以銅為爛木。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28</w:t>
      </w:r>
      <w:r>
        <w:rPr>
          <w:lang w:val="zh_TW" w:bidi="zh_TW"/>
        </w:rPr>
        <w:t xml:space="preserve"> 箭不能恐嚇牠使牠逃避； 彈石在牠看為碎稭。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29</w:t>
      </w:r>
      <w:r>
        <w:rPr>
          <w:lang w:val="zh_TW" w:bidi="zh_TW"/>
        </w:rPr>
        <w:t xml:space="preserve"> 棍棒算為禾稭； 牠嗤笑短槍颼的響聲。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30</w:t>
      </w:r>
      <w:r>
        <w:rPr>
          <w:lang w:val="zh_TW" w:bidi="zh_TW"/>
        </w:rPr>
        <w:t xml:space="preserve"> 牠肚腹下如尖瓦片； 牠如釘耙經過淤泥。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31</w:t>
      </w:r>
      <w:r>
        <w:rPr>
          <w:lang w:val="zh_TW" w:bidi="zh_TW"/>
        </w:rPr>
        <w:t xml:space="preserve"> 牠使深淵開滾如鍋， 使洋海如鍋中的膏油。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32</w:t>
      </w:r>
      <w:r>
        <w:rPr>
          <w:lang w:val="zh_TW" w:bidi="zh_TW"/>
        </w:rPr>
        <w:t xml:space="preserve"> 牠行的路隨後發光， 令人想深淵如同白髮。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33</w:t>
      </w:r>
      <w:r>
        <w:rPr>
          <w:lang w:val="zh_TW" w:bidi="zh_TW"/>
        </w:rPr>
        <w:t xml:space="preserve"> 在地上沒有像牠造的那樣， 無所懼怕。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34</w:t>
      </w:r>
      <w:r>
        <w:rPr>
          <w:lang w:val="zh_TW" w:bidi="zh_TW"/>
        </w:rPr>
        <w:t xml:space="preserve"> 凡高大的，牠無不藐視； 牠在驕傲的水族上作王。</w:t>
      </w:r>
    </w:p>
    <w:p>
      <w:pPr>
        <w:pStyle w:val="Heading2"/>
      </w:pPr>
      <w:r>
        <w:rPr>
          <w:lang w:val="zh_TW" w:bidi="zh_TW"/>
        </w:rPr>
        <w:t>約伯記 42:1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約伯回答耶和華說：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我知道，你萬事都能做； 你的旨意不能攔阻。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誰用無知的言語使你的旨意隱藏呢？ 我所說的是我不明白的； 這些事太奇妙，是我不知道的。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求你聽我，我要說話； 我問你，求你指示我。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我從前風聞有你， 現在親眼看見你。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因此我厭惡自己， 在塵土和爐灰中懊悔。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耶和華對約伯說話以後，就對提幔人以利法說：「我的怒氣向你和你兩個朋友發作，因為你們議論我不如我的僕人約伯說的是。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現在你們要取七隻公牛，七隻公羊，到我僕人約伯那裏去，為自己獻上燔祭，我的僕人約伯就為你們祈禱。我因悅納他，就不按你們的愚妄辦你們。你們議論我，不如我的僕人約伯說的是。」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於是提幔人以利法、書亞人比勒達、拿瑪人瑣法照着耶和華所吩咐的去行；耶和華就悅納約伯。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約伯為他的朋友祈禱。耶和華就使約伯從苦境轉回，並且耶和華賜給他的比他從前所有的加倍。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約伯的弟兄、姊妹，和以先所認識的人都來見他，在他家裏一同吃飯；又論到耶和華所降與他的一切災禍，都為他悲傷安慰他。每人也送他一塊銀子和一個金環。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這樣，耶和華後來賜福給約伯比先前更多。他有一萬四千羊，六千駱駝，一千對牛，一千母驢。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他也有七個兒子，三個女兒。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他給長女起名叫耶米瑪，次女叫基洗亞，三女叫基連‧哈樸。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在那全地的婦女中找不着像約伯的女兒那樣美貌。她們的父親使她們在弟兄中得產業。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此後，約伯又活了一百四十年，得見他的兒孫，直到四代。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這樣，約伯年紀老邁，日子滿足而死。</w:t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None" TargetMode="External"/><Relationship Id="rId14" Type="http://schemas.openxmlformats.org/officeDocument/2006/relationships/hyperlink" Target="https://creativecommons.org/public-domain/cc0/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