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提摩太前書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奉我們救主上帝和我們的盼望基督耶穌之命，作基督耶穌使徒的保羅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寫信給那因信主作我真兒子的提摩太。願恩惠、憐憫、平安從父上帝和我們主基督耶穌歸與你！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我往馬其頓去的時候，曾勸你仍住在以弗所，好囑咐那幾個人不可傳異教，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也不可聽從荒渺無憑的話語和無窮的家譜；這等事只生辯論，並不發明上帝在信上所立的章程。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但命令的總歸就是愛；這愛是從清潔的心和無虧的良心，無偽的信心生出來的。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有人偏離這些，反去講虛浮的話，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想要作教法師，卻不明白自己所講說的所論定的。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我們知道律法原是好的，只要人用得合宜；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因為律法不是為義人設立的，乃是為不法和不服的，不虔誠和犯罪的，不聖潔和戀世俗的，弒父母和殺人的，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行淫和親男色的，搶人口和說謊話的，並起假誓的，或是為別樣敵正道的事設立的。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這是照着可稱頌之上帝交託我榮耀福音說的。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我感謝那給我力量的我們主基督耶穌，因他以我有忠心，派我服事他。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我從前是褻瀆上帝的，逼迫人的，侮慢人的；然而我還蒙了憐憫，因我是不信不明白的時候而做的。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並且我主的恩是格外豐盛，使我在基督耶穌裏有信心和愛心。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「基督耶穌降世，為要拯救罪人。」這話是可信的，是十分可佩服的。在罪人中我是個罪魁。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然而，我蒙了憐憫，是因耶穌基督要在我這罪魁身上顯明他一切的忍耐，給後來信他得永生的人作榜樣。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但願尊貴、榮耀歸與那不能朽壞、不能看見、永世的君王、獨一的上帝，直到永永遠遠。阿們！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我兒提摩太啊，我照從前指着你的預言，將這命令交託你，叫你因此可以打那美好的仗。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常存信心和無虧的良心。有人丟棄良心，就在真道上如同船破壞了一般。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其中有許米乃和亞歷山大；我已經把他們交給撒但，使他們受責罰就不再謗瀆了。</w:t>
      </w:r>
    </w:p>
    <w:p>
      <w:pPr>
        <w:pStyle w:val="Heading2"/>
      </w:pPr>
      <w:r>
        <w:rPr>
          <w:lang w:val="zh_TW" w:bidi="zh_TW"/>
        </w:rPr>
        <w:t>提摩太前書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我勸你，第一要為萬人懇求、禱告、代求、祝謝；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為君王和一切在位的，也該如此，使我們可以敬虔、端正、平安無事地度日。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這是好的，在上帝我們救主面前可蒙悅納。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他願意萬人得救，明白真道。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因為只有一位上帝，在上帝和人中間，只有一位中保，乃是降世為人的基督耶穌；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他捨自己作萬人的贖價，到了時候，這事必證明出來。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我為此奉派作傳道的，作使徒，作外邦人的師傅，教導他們相信，學習真道。我說的是真話，並不是謊言。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我願男人無忿怒，無爭論，舉起聖潔的手，隨處禱告；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又願女人廉恥、自守，以正派衣裳為妝飾，不以編髮、黃金、珍珠，和貴價的衣裳為妝飾，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只要有善行，這才與自稱是敬上帝的女人相宜。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女人要沉靜學道，一味地順服。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我不許女人講道，也不許她轄管男人，只要沉靜。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因為先造的是亞當，後造的是夏娃，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且不是亞當被引誘，乃是女人被引誘，陷在罪裏。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然而，女人若常存信心、愛心，又聖潔自守，就必在生產上得救。</w:t>
      </w:r>
    </w:p>
    <w:p>
      <w:pPr>
        <w:pStyle w:val="Heading2"/>
      </w:pPr>
      <w:r>
        <w:rPr>
          <w:lang w:val="zh_TW" w:bidi="zh_TW"/>
        </w:rPr>
        <w:t>提摩太前書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「人若想要得監督的職分，就是羨慕善工。」這話是可信的。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作監督的，必須無可指責，只作一個婦人的丈夫，有節制，自守，端正，樂意接待遠人，善於教導；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不因酒滋事，不打人，只要溫和，不爭競，不貪財；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好好管理自己的家，使兒女凡事端莊順服。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人若不知道管理自己的家，焉能照管上帝的教會呢？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初入教的不可作監督，恐怕他自高自大，就落在魔鬼所受的刑罰裏。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監督也必須在教外有好名聲，恐怕被人毀謗，落在魔鬼的網羅裏。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作執事的，也是如此：必須端莊，不一口兩舌，不好喝酒，不貪不義之財；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要存清潔的良心，固守真道的奧祕。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這等人也要先受試驗，若沒有可責之處，然後叫他們作執事。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女執事也是如此：必須端莊，不說讒言，有節制，凡事忠心。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執事只要作一個婦人的丈夫，好好管理兒女和自己的家。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因為善作執事的，自己就得到美好的地步，並且在基督耶穌裏的真道上大有膽量。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我指望快到你那裏去，所以先將這些事寫給你。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倘若我耽延日久，你也可以知道在上帝的家中當怎樣行。這家就是永生上帝的教會，真理的柱石和根基。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大哉，敬虔的奧祕，無人不以為然！ 就是上帝在肉身顯現， 被聖靈稱義， 被天使看見， 被傳於外邦， 被世人信服， 被接在榮耀裏。</w:t>
      </w:r>
    </w:p>
    <w:p>
      <w:pPr>
        <w:pStyle w:val="Heading2"/>
      </w:pPr>
      <w:r>
        <w:rPr>
          <w:lang w:val="zh_TW" w:bidi="zh_TW"/>
        </w:rPr>
        <w:t>提摩太前書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聖靈明說，在後來的時候，必有人離棄真道，聽從那引誘人的邪靈和鬼魔的道理。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這是因為說謊之人的假冒；這等人的良心如同被熱鐵烙慣了一般。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他們禁止嫁娶，又禁戒食物，就是上帝所造、叫那信而明白真道的人感謝着領受的。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凡上帝所造的物都是好的，若感謝着領受，就沒有一樣可棄的，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都因上帝的道和人的祈求成為聖潔了。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你若將這些事提醒弟兄們，便是基督耶穌的好執事，在真道的話語和你向來所服從的善道上得了教育。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只是要棄絕那世俗的言語和老婦荒渺的話，在敬虔上操練自己。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「操練身體，益處還少；惟獨敬虔，凡事都有益處，因有今生和來生的應許。」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這話是可信的，是十分可佩服的。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我們勞苦努力，正是為此，因我們的指望在乎永生的上帝；他是萬人的救主，更是信徒的救主。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這些事，你要吩咐人，也要教導人。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不可叫人小看你年輕，總要在言語、行為、愛心、信心、清潔上，都作信徒的榜樣。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你要以宣讀、勸勉、教導為念，直等到我來。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你不要輕忽所得的恩賜，就是從前藉着預言、在眾長老按手的時候賜給你的。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這些事你要殷勤去做，並要在此專心，使眾人看出你的長進來。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你要謹慎自己和自己的教訓，要在這些事上恆心；因為這樣行，又能救自己，又能救聽你的人。</w:t>
      </w:r>
    </w:p>
    <w:p>
      <w:pPr>
        <w:pStyle w:val="Heading2"/>
      </w:pPr>
      <w:r>
        <w:rPr>
          <w:lang w:val="zh_TW" w:bidi="zh_TW"/>
        </w:rPr>
        <w:t>提摩太前書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不可嚴責老年人，只要勸他如同父親；勸少年人如同弟兄；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勸老年婦女如同母親；勸少年婦女如同姊妹；總要清清潔潔的。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要尊敬那真為寡婦的。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若寡婦有兒女，或有孫子孫女，便叫他們先在自己家中學着行孝，報答親恩，因為這在上帝面前是可悅納的。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那獨居無靠、真為寡婦的，是仰賴上帝，晝夜不住地祈求禱告。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但那好宴樂的寡婦正活着的時候也是死的。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這些事你要囑咐她們，叫她們無可指責。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人若不看顧親屬，就是背了真道，比不信的人還不好，不看顧自己家裏的人，更是如此。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寡婦記在冊子上，必須年紀到六十歲，從來只作一個丈夫的妻子，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又有行善的名聲，就如養育兒女，接待遠人，洗聖徒的腳，救濟遭難的人，竭力行各樣善事。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至於年輕的寡婦，就可以辭她；因為她們的情慾發動，違背基督的時候就想要嫁人。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她們被定罪，是因廢棄了當初所許的願；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並且她們又習慣懶惰，挨家閒遊；不但是懶惰，又說長道短，好管閒事，說些不當說的話。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所以我願意年輕的寡婦嫁人，生養兒女，治理家務，不給敵人辱罵的把柄。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因為已經有轉去隨從撒但的。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信主的婦女，若家中有寡婦，自己就當救濟她們，不可累着教會，好使教會能救濟那真無倚靠的寡婦。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那善於管理教會的長老，當以為配受加倍的敬奉；那勞苦傳道教導人的，更當如此。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因為經上說：「牛在場上踹穀的時候，不可籠住牠的嘴」；又說：「工人得工價是應當的。」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控告長老的呈子，非有兩三個見證就不要收。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犯罪的人，當在眾人面前責備他，叫其餘的人也可以懼怕。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我在上帝和基督耶穌並蒙揀選的天使面前囑咐你：要遵守這些話，不可存成見，行事也不可有偏心。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給人行按手的禮，不可急促；不要在別人的罪上有分，要保守自己清潔。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因你胃口不清，屢次患病，再不要照常喝水，可以稍微用點酒。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有些人的罪是明顯的，如同先到審判案前；有些人的罪是隨後跟了去的。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這樣，善行也有明顯的，那不明顯的也不能隱藏。</w:t>
      </w:r>
    </w:p>
    <w:p>
      <w:pPr>
        <w:pStyle w:val="Heading2"/>
      </w:pPr>
      <w:r>
        <w:rPr>
          <w:lang w:val="zh_TW" w:bidi="zh_TW"/>
        </w:rPr>
        <w:t>提摩太前書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凡在軛下作僕人的，當以自己主人配受十分的恭敬，免得上帝的名和道理被人褻瀆。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僕人有信道的主人，不可因為與他是弟兄就輕看他；更要加意服事他；因為得服事之益處的，是信道蒙愛的。 你要以此教訓人，勸勉人。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若有人傳異教，不服從我們主耶穌基督純正的話與那合乎敬虔的道理，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他是自高自大，一無所知，專好問難，爭辯言詞，從此就生出嫉妒、紛爭、毀謗、妄疑，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並那壞了心術、失喪真理之人的爭競。他們以敬虔為得利的門路。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然而，敬虔加上知足的心便是大利了；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因為我們沒有帶甚麼到世上來，也不能帶甚麼去。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只要有衣有食，就當知足。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但那些想要發財的人，就陷在迷惑、落在網羅和許多無知有害的私慾裏，叫人沉在敗壞和滅亡中。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貪財是萬惡之根。有人貪戀錢財，就被引誘離了真道，用許多愁苦把自己刺透了。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但你這屬上帝的人要逃避這些事，追求公義、敬虔、信心、愛心、忍耐、溫柔。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你要為真道打那美好的仗，持定永生。你為此被召，也在許多見證人面前，已經作了那美好的見證。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我在叫萬物生活的上帝面前，並在向本丟‧彼拉多作過那美好見證的基督耶穌面前囑咐你：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要守這命令，毫不玷污，無可指責，直到我們的主耶穌基督顯現。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到了日期，那可稱頌、獨有權能的萬王之王、萬主之主，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就是那獨一不死、住在人不能靠近的光裏，是人未曾看見、也是不能看見的，要將他顯明出來。但願尊貴和永遠的權能都歸給他。阿們！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你要囑咐那些今世富足的人，不要自高，也不要倚靠無定的錢財；只要倚靠那厚賜百物給我們享受的上帝。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又要囑咐他們行善，在好事上富足，甘心施捨，樂意供給人，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為自己積成美好的根基，預備將來，叫他們持定那真正的生命。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提摩太啊，你要保守所託付你的，躲避世俗的虛談和那敵真道、似是而非的學問。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已經有人自稱有這學問，就偏離了真道。 願恩惠常與你們同在！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