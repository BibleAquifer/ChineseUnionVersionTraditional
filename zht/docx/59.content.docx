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雅各書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作上帝和主耶穌基督僕人的雅各請散住十二個支派之人的安。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我的弟兄們，你們落在百般試煉中，都要以為大喜樂；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因為知道你們的信心經過試驗，就生忍耐。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但忍耐也當成功，使你們成全、完備，毫無缺欠。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你們中間若有缺少智慧的，應當求那厚賜與眾人、也不斥責人的上帝，主就必賜給他。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只要憑着信心求，一點不疑惑；因為那疑惑的人，就像海中的波浪，被風吹動翻騰。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這樣的人不要想從主那裏得甚麼。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心懷二意的人，在他一切所行的路上都沒有定見。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卑微的弟兄升高，就該喜樂；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富足的降卑，也該如此；因為他必要過去，如同草上的花一樣。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太陽出來，熱風颳起，草就枯乾，花也凋謝，美容就消沒了；那富足的人，在他所行的事上也要這樣衰殘。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忍受試探的人是有福的，因為他經過試驗以後，必得生命的冠冕；這是主應許給那些愛他之人的。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人被試探，不可說：「我是被上帝試探」；因為上帝不能被惡試探，他也不試探人。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但各人被試探，乃是被自己的私慾牽引誘惑的。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私慾既懷了胎，就生出罪來；罪既長成，就生出死來。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我親愛的弟兄們，不要看錯了。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各樣美善的恩賜和各樣全備的賞賜都是從上頭來的，從眾光之父那裏降下來的；在他並沒有改變，也沒有轉動的影兒。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他按自己的旨意，用真道生了我們，叫我們在他所造的萬物中好像初熟的果子。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我親愛的弟兄們，這是你們所知道的。但你們各人要快快地聽，慢慢地說，慢慢地動怒，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因為人的怒氣並不成就上帝的義。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所以，你們要脫去一切的污穢和盈餘的邪惡，存溫柔的心領受那所栽種的道，就是能救你們靈魂的道。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只是你們要行道，不要單單聽道，自己欺哄自己。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因為聽道而不行道的，就像人對着鏡子看自己本來的面目，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看見，走後，隨即忘了他的相貌如何。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惟有詳細察看那全備、使人自由之律法的，並且時常如此，這人既不是聽了就忘，乃是實在行出來，就在他所行的事上必然得福。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若有人自以為虔誠，卻不勒住他的舌頭，反欺哄自己的心，這人的虔誠是虛的。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在上帝我們的父面前，那清潔沒有玷污的虔誠，就是看顧在患難中的孤兒寡婦，並且保守自己不沾染世俗。</w:t>
      </w:r>
    </w:p>
    <w:p>
      <w:pPr>
        <w:pStyle w:val="Heading2"/>
      </w:pPr>
      <w:r>
        <w:rPr>
          <w:lang w:val="zh_TW" w:bidi="zh_TW"/>
        </w:rPr>
        <w:t>雅各書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我的弟兄們，你們信奉我們榮耀的主耶穌基督，便不可按着外貌待人。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若有一個人帶着金戒指，穿着華美衣服，進你們的會堂去；又有一個窮人穿着骯髒衣服也進去；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你們就重看那穿華美衣服的人，說：「請坐在這好位上」；又對那窮人說：「你站在那裏」，或「坐在我腳凳下邊。」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這豈不是你們偏心待人，用惡意斷定人嗎？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我親愛的弟兄們，請聽，上帝豈不是揀選了世上的貧窮人，叫他們在信上富足，並承受他所應許給那些愛他之人的國嗎？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你們反倒羞辱貧窮人。那富足人豈不是欺壓你們、拉你們到公堂去嗎？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他們不是褻瀆你們所敬奉的尊名嗎？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經上記着說：「要愛人如己。」你們若全守這至尊的律法才是好的。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但你們若按外貌待人，便是犯罪，被律法定為犯法的。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因為凡遵守全律法的，只在一條上跌倒，他就是犯了眾條。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原來那說「不可姦淫」的，也說「不可殺人」；你就是不姦淫，卻殺人，仍是成了犯律法的。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你們既然要按使人自由的律法受審判，就該照這律法說話行事。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因為那不憐憫人的，也要受無憐憫的審判；憐憫原是向審判誇勝。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我的弟兄們，若有人說自己有信心，卻沒有行為，有甚麼益處呢？這信心能救他嗎？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若是弟兄或是姊妹，赤身露體，又缺了日用的飲食；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你們中間有人對他們說：「平平安安地去吧！願你們穿得暖，吃得飽」，卻不給他們身體所需用的，這有甚麼益處呢？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這樣，信心若沒有行為就是死的。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必有人說：「你有信心，我有行為；你將你沒有行為的信心指給我看，我便藉着我的行為，將我的信心指給你看。」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你信上帝只有一位，你信的不錯；鬼魔也信，卻是戰驚。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虛浮的人哪，你願意知道沒有行為的信心是死的嗎？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我們的祖宗亞伯拉罕把他兒子以撒獻在壇上，豈不是因行為稱義嗎？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可見，信心是與他的行為並行，而且信心因着行為才得成全。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這就應驗經上所說：「亞伯拉罕信上帝，這就算為他的義。」他又得稱為上帝的朋友。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這樣看來，人稱義是因着行為，不是單因着信。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妓女喇合接待使者，又放他們從別的路上出去，不也是一樣因行為稱義嗎？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身體沒有靈魂是死的，信心沒有行為也是死的。</w:t>
      </w:r>
    </w:p>
    <w:p>
      <w:pPr>
        <w:pStyle w:val="Heading2"/>
      </w:pPr>
      <w:r>
        <w:rPr>
          <w:lang w:val="zh_TW" w:bidi="zh_TW"/>
        </w:rPr>
        <w:t>雅各書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我的弟兄們，不要多人作師傅，因為曉得我們要受更重的判斷。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原來我們在許多事上都有過失；若有人在話語上沒有過失，他就是完全人，也能勒住自己的全身。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我們若把嚼環放在馬嘴裏，叫牠順服，就能調動牠的全身。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看哪，船隻雖然甚大，又被大風催逼，只用小小的舵，就隨着掌舵的意思轉動。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這樣，舌頭在百體裏也是最小的，卻能說大話。 看哪，最小的火能點着最大的樹林。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舌頭就是火，在我們百體中，舌頭是個罪惡的世界，能污穢全身，也能把生命的輪子點起來，並且是從地獄裏點着的。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各類的走獸、飛禽、昆蟲、水族，本來都可以制伏，也已經被人制伏了；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惟獨舌頭沒有人能制伏，是不止息的惡物，滿了害死人的毒氣。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我們用舌頭頌讚那為主、為父的，又用舌頭咒詛那照着上帝形像被造的人。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頌讚和咒詛從一個口裏出來！我的弟兄們，這是不應當的！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泉源從一個眼裏能發出甜苦兩樣的水嗎？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我的弟兄們，無花果樹能生橄欖嗎？葡萄樹能結無花果嗎？鹹水裏也不能發出甜水來。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你們中間誰是有智慧有見識的呢？他就當在智慧的溫柔上顯出他的善行來。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你們心裏若懷着苦毒的嫉妒和紛爭，就不可自誇，也不可說謊話抵擋真道。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這樣的智慧不是從上頭來的，乃是屬地的，屬情慾的，屬鬼魔的。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在何處有嫉妒、紛爭，就在何處有擾亂和各樣的壞事。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惟獨從上頭來的智慧，先是清潔，後是和平，溫良柔順，滿有憐憫，多結善果，沒有偏見，沒有假冒。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並且使人和平的，是用和平所栽種的義果。</w:t>
      </w:r>
    </w:p>
    <w:p>
      <w:pPr>
        <w:pStyle w:val="Heading2"/>
      </w:pPr>
      <w:r>
        <w:rPr>
          <w:lang w:val="zh_TW" w:bidi="zh_TW"/>
        </w:rPr>
        <w:t>雅各書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你們中間的爭戰鬥毆是從哪裏來的呢？不是從你們百體中戰鬥之私慾來的嗎？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你們貪戀，還是得不着；你們殺害嫉妒，又鬥毆爭戰，也不能得。你們得不着，是因為你們不求。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你們求也得不着，是因為你們妄求，要浪費在你們的宴樂中。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你們這些淫亂的人哪，豈不知與世俗為友就是與上帝為敵嗎？所以凡想要與世俗為友的，就是與上帝為敵了。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你們想經上所說是徒然的嗎？上帝所賜、住在我們裏面的靈，是戀愛至於嫉妒嗎？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但他賜更多的恩典，所以經上說： 上帝阻擋驕傲的人， 賜恩給謙卑的人。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故此，你們要順服上帝。務要抵擋魔鬼，魔鬼就必離開你們逃跑了。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你們親近上帝，上帝就必親近你們。有罪的人哪，要潔淨你們的手！心懷二意的人哪，要清潔你們的心！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你們要愁苦、悲哀、哭泣，將喜笑變作悲哀，歡樂變作愁悶。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務要在主面前自卑，主就必叫你們升高。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弟兄們，你們不可彼此批評。人若批評弟兄，論斷弟兄，就是批評律法，論斷律法。你若論斷律法，就不是遵行律法，乃是判斷人的。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設立律法和判斷人的，只有一位，就是那能救人也能滅人的。你是誰，竟敢論斷別人呢？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嗐！你們有話說：「今天明天我們要往某城裏去，在那裏住一年，做買賣得利。」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其實明天如何，你們還不知道。你們的生命是甚麼呢？你們原來是一片雲霧，出現少時就不見了。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你們只當說：「主若願意，我們就可以活着，也可以做這事，或做那事。」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現今你們竟以張狂誇口；凡這樣誇口都是惡的。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人若知道行善，卻不去行，這就是他的罪了。</w:t>
      </w:r>
    </w:p>
    <w:p>
      <w:pPr>
        <w:pStyle w:val="Heading2"/>
      </w:pPr>
      <w:r>
        <w:rPr>
          <w:lang w:val="zh_TW" w:bidi="zh_TW"/>
        </w:rPr>
        <w:t>雅各書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嗐！你們這些富足人哪，應當哭泣、號咷，因為將有苦難臨到你們身上。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你們的財物壞了，衣服也被蟲子咬了。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你們的金銀都長了銹；那銹要證明你們的不是，又要吃你們的肉，如同火燒。你們在這末世只知積攢錢財。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工人給你們收割莊稼，你們虧欠他們的工錢，這工錢有聲音呼叫，並且那收割之人的冤聲已經入了萬軍之主的耳了。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你們在世上享美福，好宴樂，當宰殺的日子竟嬌養你們的心。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你們定了義人的罪，把他殺害，他也不抵擋你們。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弟兄們哪，你們要忍耐，直到主來。看哪，農夫忍耐等候地裏寶貴的出產，直到得了秋雨春雨。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你們也當忍耐，堅固你們的心，因為主來的日子近了。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弟兄們，你們不要彼此埋怨，免得受審判。看哪，審判的主站在門前了。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弟兄們，你們要把那先前奉主名說話的眾先知當作能受苦能忍耐的榜樣。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那先前忍耐的人，我們稱他們是有福的。你們聽見過約伯的忍耐，也知道主給他的結局，明顯主是滿心憐憫，大有慈悲。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我的弟兄們，最要緊的是不可起誓；不可指着天起誓，也不可指着地起誓，無論何誓都不可起。你們說話，是，就說是；不是，就說不是，免得你們落在審判之下。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你們中間有受苦的呢，他就該禱告；有喜樂的呢，他就該歌頌。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你們中間有病了的呢，他就該請教會的長老來；他們可以奉主的名用油抹他，為他禱告。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出於信心的祈禱要救那病人，主必叫他起來；他若犯了罪，也必蒙赦免。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所以你們要彼此認罪，互相代求，使你們可以得醫治。義人祈禱所發的力量是大有功效的。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以利亞與我們是一樣性情的人，他懇切禱告，求不要下雨，雨就三年零六個月不下在地上。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他又禱告，天就降下雨來，地也生出土產。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我的弟兄們，你們中間若有失迷真道的，有人使他回轉，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這人該知道：叫一個罪人從迷路上轉回便是救一個靈魂不死，並且遮蓋許多的罪。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