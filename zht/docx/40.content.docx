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馬太福音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亞伯拉罕的後裔，大衛的子孫，耶穌基督的家譜：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亞伯拉罕生以撒；以撒生雅各；雅各生猶大和他的弟兄；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猶大從她瑪氏生法勒斯和謝拉；法勒斯生希斯崙；希斯崙生亞蘭；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亞蘭生亞米拿達；亞米拿達生拿順；拿順生撒門；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撒門從喇合氏生波阿斯；波阿斯從路得氏生俄備得；俄備得生耶西；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耶西生大衛王。 大衛從烏利亞的妻子生所羅門；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所羅門生羅波安；羅波安生亞比雅；亞比雅生亞撒；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亞撒生約沙法；約沙法生約蘭；約蘭生烏西雅；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烏西雅生約坦；約坦生亞哈斯；亞哈斯生希西家；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希西家生瑪拿西；瑪拿西生亞們；亞們生約西亞；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百姓被遷到巴比倫的時候，約西亞生耶哥尼雅和他的弟兄。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遷到巴比倫之後，耶哥尼雅生撒拉鐵；撒拉鐵生所羅巴伯；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所羅巴伯生亞比玉；亞比玉生以利亞敬；以利亞敬生亞所；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亞所生撒督；撒督生亞金；亞金生以律；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以律生以利亞撒；以利亞撒生馬但；馬但生雅各；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雅各生約瑟，就是馬利亞的丈夫。那稱為基督的耶穌是從馬利亞生的。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這樣，從亞伯拉罕到大衛共有十四代；從大衛到遷至巴比倫的時候也有十四代；從遷至巴比倫的時候到基督又有十四代。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耶穌基督降生的事記在下面：他母親馬利亞已經許配了約瑟，還沒有迎娶，馬利亞就從聖靈懷了孕。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她丈夫約瑟是個義人，不願意明明地羞辱她，想要暗暗地把她休了。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正思念這事的時候，有主的使者向他夢中顯現，說：「大衛的子孫約瑟，不要怕！只管娶過你的妻子馬利亞來，因她所懷的孕是從聖靈來的。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她將要生一個兒子，你要給他起名叫耶穌，因他要將自己的百姓從罪惡裏救出來。」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這一切的事成就是要應驗主藉先知所說的話，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說： 必有童女懷孕生子； 人要稱他的名為以馬內利。 （以馬內利翻出來就是「上帝與我們同在」。）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約瑟醒了，起來，就遵着主使者的吩咐把妻子娶過來；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只是沒有和她同房，等她生了兒子，就給他起名叫耶穌。</w:t>
      </w:r>
    </w:p>
    <w:p>
      <w:pPr>
        <w:pStyle w:val="Heading2"/>
      </w:pPr>
      <w:r>
        <w:rPr>
          <w:lang w:val="zh_TW" w:bidi="zh_TW"/>
        </w:rPr>
        <w:t>馬太福音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當希律王的時候，耶穌生在猶太的伯利恆。有幾個博士從東方來到耶路撒冷，說：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「那生下來作猶太人之王的在哪裏？我們在東方看見他的星，特來拜他。」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希律王聽見了，就心裏不安；耶路撒冷合城的人也都不安。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他就召齊了祭司長和民間的文士，問他們說：「基督當生在何處？」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他們回答說：「在猶太的伯利恆。因為有先知記着，說：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猶大地的伯利恆啊， 你在猶大諸城中並不是最小的； 因為將來有一位君王要從你那裏出來， 牧養我以色列民。」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當下，希律暗暗地召了博士來，細問那星是甚麼時候出現的，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就差他們往伯利恆去，說：「你們去仔細尋訪那小孩子，尋到了就來報信，我也好去拜他。」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他們聽見王的話就去了。在東方所看見的那星忽然在他們前頭行，直行到小孩子的地方，就在上頭停住了。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他們看見那星，就大大地歡喜；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進了房子，看見小孩子和他母親馬利亞，就俯伏拜那小孩子，揭開寶盒，拿黃金、乳香、沒藥為禮物獻給他。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博士因為在夢中被主指示不要回去見希律，就從別的路回本地去了。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他們去後，有主的使者向約瑟夢中顯現，說：「起來！帶着小孩子同他母親逃往埃及，住在那裏，等我吩咐你；因為希律必尋找小孩子，要除滅他。」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約瑟就起來，夜間帶着小孩子和他母親往埃及去，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住在那裏，直到希律死了。這是要應驗主藉先知所說的話，說：「我從埃及召出我的兒子來。」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希律見自己被博士愚弄，就大大發怒，差人將伯利恆城裏並四境所有的男孩，照着他向博士仔細查問的時候，凡兩歲以裏的，都殺盡了。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這就應了先知耶利米的話，說：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在拉瑪聽見號咷大哭的聲音， 是拉結哭她兒女， 不肯受安慰， 因為他們都不在了。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希律死了以後，有主的使者在埃及向約瑟夢中顯現，說：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「起來！帶着小孩子和他母親往以色列地去，因為要害小孩子性命的人已經死了。」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約瑟就起來，把小孩子和他母親帶到以色列地去；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只因聽見亞基老接着他父親希律作了猶太王，就怕往那裏去，又在夢中被主指示，便往加利利境內去了，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到了一座城，名叫拿撒勒，就住在那裏。這是要應驗先知所說，他將稱為拿撒勒人的話了。</w:t>
      </w:r>
    </w:p>
    <w:p>
      <w:pPr>
        <w:pStyle w:val="Heading2"/>
      </w:pPr>
      <w:r>
        <w:rPr>
          <w:lang w:val="zh_TW" w:bidi="zh_TW"/>
        </w:rPr>
        <w:t>馬太福音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那時，有施洗的約翰出來，在猶太的曠野傳道，說：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「天國近了，你們應當悔改！」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這人就是先知以賽亞所說的。他說：「在曠野有人聲喊着說： 預備主的道， 修直他的路！」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這約翰身穿駱駝毛的衣服，腰束皮帶，吃的是蝗蟲、野蜜。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那時，耶路撒冷和猶太全地，並約旦河一帶地方的人，都出去到約翰那裏，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承認他們的罪，在約旦河裏受他的洗。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約翰看見許多法利賽人和撒都該人也來受洗，就對他們說：「毒蛇的種類！誰指示你們逃避將來的忿怒呢？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你們要結出果子來，與悔改的心相稱。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不要自己心裏說：『有亞伯拉罕為我們的祖宗。』我告訴你們，上帝能從這些石頭中給亞伯拉罕興起子孫來。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現在斧子已經放在樹根上，凡不結好果子的樹就砍下來，丟在火裏。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我是用水給你們施洗，叫你們悔改。但那在我以後來的，能力比我更大，我就是給他提鞋也不配。他要用聖靈與火給你們施洗。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他手裏拿着簸箕，要揚淨他的場，把麥子收在倉裏，把糠用不滅的火燒盡了。」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當下，耶穌從加利利來到約旦河，見了約翰，要受他的洗。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約翰想要攔住他，說：「我當受你的洗，你反倒上我這裏來嗎？」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耶穌回答說：「你暫且許我，因為我們理當這樣盡諸般的義。」於是約翰許了他。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耶穌受了洗，隨即從水裏上來。天忽然為他開了，他就看見上帝的靈彷彿鴿子降下，落在他身上。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從天上有聲音說：「這是我的愛子，我所喜悅的。」</w:t>
      </w:r>
    </w:p>
    <w:p>
      <w:pPr>
        <w:pStyle w:val="Heading2"/>
      </w:pPr>
      <w:r>
        <w:rPr>
          <w:lang w:val="zh_TW" w:bidi="zh_TW"/>
        </w:rPr>
        <w:t>馬太福音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當時，耶穌被聖靈引到曠野，受魔鬼的試探。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他禁食四十晝夜，後來就餓了。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那試探人的進前來，對他說：「你若是上帝的兒子，可以吩咐這些石頭變成食物。」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耶穌卻回答說：「經上記着說： 人活着，不是單靠食物， 乃是靠上帝口裏所出的一切話。」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魔鬼就帶他進了聖城，叫他站在殿頂上，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對他說：「你若是上帝的兒子，可以跳下去，因為經上記着說： 主要為你吩咐他的使者 用手托着你， 免得你的腳碰在石頭上。」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耶穌對他說：「經上又記着說：『不可試探主－你的上帝。』」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魔鬼又帶他上了一座最高的山，將世上的萬國與萬國的榮華都指給他看，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對他說：「你若俯伏拜我，我就把這一切都賜給你。」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耶穌說：「撒但，退去吧！因為經上記着說： 當拜主－你的上帝， 單要事奉他。」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於是，魔鬼離了耶穌，有天使來伺候他。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耶穌聽見約翰下了監，就退到加利利去；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後又離開拿撒勒，往迦百農去，就住在那裏。那地方靠海，在西布倫和拿弗他利的邊界上。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這是要應驗先知以賽亞的話，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說： 西布倫地，拿弗他利地， 就是沿海的路，約旦河外， 外邦人的加利利地－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那坐在黑暗裏的百姓看見了大光； 坐在死蔭之地的人有光發現照着他們。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從那時候，耶穌就傳起道來，說：「天國近了，你們應當悔改！」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耶穌在加利利海邊行走，看見弟兄二人，就是那稱呼彼得的西門和他兄弟安得烈，在海裏撒網；他們本是打魚的。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耶穌對他們說：「來跟從我，我要叫你們得人如得魚一樣。」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他們就立刻捨了網，跟從了他。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從那裏往前走，又看見弟兄二人，就是西庇太的兒子雅各和他兄弟約翰，同他們的父親西庇太在船上補網，耶穌就招呼他們，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他們立刻捨了船，別了父親，跟從了耶穌。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耶穌走遍加利利，在各會堂裏教訓人，傳天國的福音，醫治百姓各樣的病症。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他的名聲就傳遍了敘利亞。那裏的人把一切害病的，就是害各樣疾病、各樣疼痛的和被鬼附的、癲癇的、癱瘓的，都帶了來，耶穌就治好了他們。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當下，有許多人從加利利、低加坡里、耶路撒冷、猶太、約旦河外來跟着他。</w:t>
      </w:r>
    </w:p>
    <w:p>
      <w:pPr>
        <w:pStyle w:val="Heading2"/>
      </w:pPr>
      <w:r>
        <w:rPr>
          <w:lang w:val="zh_TW" w:bidi="zh_TW"/>
        </w:rPr>
        <w:t>馬太福音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耶穌看見這許多的人，就上了山，既已坐下，門徒到他跟前來，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他就開口教訓他們，說：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虛心的人有福了！ 因為天國是他們的。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哀慟的人有福了！ 因為他們必得安慰。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溫柔的人有福了！ 因為他們必承受地土。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飢渴慕義的人有福了！ 因為他們必得飽足。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憐恤人的人有福了！ 因為他們必蒙憐恤。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清心的人有福了！ 因為他們必得見上帝。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使人和睦的人有福了！ 因為他們必稱為上帝的兒子。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為義受逼迫的人有福了！ 因為天國是他們的。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「人若因我辱罵你們，逼迫你們，捏造各樣壞話毀謗你們，你們就有福了！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應當歡喜快樂，因為你們在天上的賞賜是大的。在你們以前的先知，人也是這樣逼迫他們。」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「你們是世上的鹽。鹽若失了味，怎能叫它再鹹呢？以後無用，不過丟在外面，被人踐踏了。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你們是世上的光。城造在山上是不能隱藏的。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人點燈，不放在斗底下，是放在燈臺上，就照亮一家的人。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你們的光也當這樣照在人前，叫他們看見你們的好行為，便將榮耀歸給你們在天上的父。」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「莫想我來要廢掉律法和先知。我來不是要廢掉，乃是要成全。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我實在告訴你們，就是到天地都廢去了，律法的一點一畫也不能廢去，都要成全。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所以，無論何人廢掉這誡命中最小的一條，又教訓人這樣做，他在天國要稱為最小的。但無論何人遵行這誡命，又教訓人遵行，他在天國要稱為大的。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我告訴你們，你們的義若不勝於文士和法利賽人的義，斷不能進天國。」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「你們聽見有吩咐古人的話，說：『不可殺人』；又說：『凡殺人的難免受審判。』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只是我告訴你們，凡向弟兄動怒的，難免受審判；凡罵弟兄是拉加的，難免公會的審判；凡罵弟兄是魔利的，難免地獄的火。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所以，你在祭壇上獻禮物的時候，若想起弟兄向你懷怨，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就把禮物留在壇前，先去同弟兄和好，然後來獻禮物。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你同告你的對頭還在路上，就趕緊與他和息，恐怕他把你送給審判官，審判官交付衙役，你就下在監裏了。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我實在告訴你，若有一文錢沒有還清，你斷不能從那裏出來。」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「你們聽見有話說：『不可姦淫。』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只是我告訴你們，凡看見婦女就動淫念的，這人心裏已經與她犯姦淫了。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若是你的右眼叫你跌倒，就剜出來丟掉，寧可失去百體中的一體，不叫全身丟在地獄裏。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若是右手叫你跌倒，就砍下來丟掉，寧可失去百體中的一體，不叫全身下入地獄。」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「又有話說：『人若休妻，就當給她休書。』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只是我告訴你們，凡休妻的，若不是為淫亂的緣故，就是叫她作淫婦了；人若娶這被休的婦人，也是犯姦淫了。」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「你們又聽見有吩咐古人的話，說：『不可背誓，所起的誓總要向主謹守。』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只是我告訴你們，甚麼誓都不可起。不可指着天起誓，因為天是上帝的座位；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不可指着地起誓，因為地是他的腳凳；也不可指着耶路撒冷起誓，因為耶路撒冷是大君的京城；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又不可指着你的頭起誓，因為你不能使一根頭髮變黑變白了。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你們的話，是，就說是；不是，就說不是；若再多說就是出於那惡者 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「你們聽見有話說：『以眼還眼，以牙還牙。』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只是我告訴你們，不要與惡人作對。有人打你的右臉，連左臉也轉過來由他打；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有人想要告你，要拿你的裏衣，連外衣也由他拿去；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有人強逼你走一里路，你就同他走二里；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有求你的，就給他；有向你借貸的，不可推辭。」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「你們聽見有話說：『當愛你的鄰舍，恨你的仇敵。』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只是我告訴你們，要愛你們的仇敵，為那逼迫你們的禱告。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這樣就可以作你們天父的兒子；因為他叫日頭照好人，也照歹人；降雨給義人，也給不義的人。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你們若單愛那愛你們的人，有甚麼賞賜呢？就是稅吏不也是這樣行嗎？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你們若單請你弟兄的安，比人有甚麼長處呢？就是外邦人不也是這樣行嗎？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所以，你們要完全，像你們的天父完全一樣。」</w:t>
      </w:r>
    </w:p>
    <w:p>
      <w:pPr>
        <w:pStyle w:val="Heading2"/>
      </w:pPr>
      <w:r>
        <w:rPr>
          <w:lang w:val="zh_TW" w:bidi="zh_TW"/>
        </w:rPr>
        <w:t>馬太福音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「你們要小心，不可將善事行在人的面前，故意叫他們看見，若是這樣，就不能得你們天父的賞賜了。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所以，你施捨的時候，不可在你前面吹號，像那假冒為善的人在會堂裏和街道上所行的，故意要得人的榮耀。我實在告訴你們，他們已經得了他們的賞賜。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你施捨的時候，不要叫左手知道右手所做的，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要叫你施捨的事行在暗中。你父在暗中察看，必然報答你 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「你們禱告的時候，不可像那假冒為善的人，愛站在會堂裏和十字路口上禱告，故意叫人看見。我實在告訴你們，他們已經得了他們的賞賜。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你禱告的時候，要進你的內屋，關上門，禱告你在暗中的父；你父在暗中察看，必然報答你。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你們禱告，不可像外邦人，用許多重複話，他們以為話多了必蒙垂聽。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你們不可效法他們；因為你們沒有祈求以先，你們所需用的，你們的父早已知道了。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所以，你們禱告要這樣說： 我們在天上的父： 願人都尊你的名為聖。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願你的國降臨； 願你的旨意行在地上， 如同行在天上。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我們日用的飲食，今日賜給我們。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免我們的債， 如同我們免了人的債。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不叫我們遇見試探； 救我們脫離凶惡 。 因為國度、權柄、榮耀，全是你的， 直到永遠。阿們 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「你們饒恕人的過犯，你們的天父也必饒恕你們的過犯；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你們不饒恕人的過犯，你們的天父也必不饒恕你們的過犯。」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「你們禁食的時候，不可像那假冒為善的人，臉上帶着愁容；因為他們把臉弄得難看，故意叫人看出他們是禁食。我實在告訴你們，他們已經得了他們的賞賜。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你禁食的時候，要梳頭洗臉，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不叫人看出你禁食來，只叫你暗中的父看見；你父在暗中察看，必然報答你。」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「不要為自己積攢財寶在地上；地上有蟲子咬，能銹壞，也有賊挖窟窿來偷。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只要積攢財寶在天上；天上沒有蟲子咬，不能銹壞，也沒有賊挖窟窿來偷。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因為你的財寶在哪裏，你的心也在那裏。」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「眼睛就是身上的燈。你的眼睛若瞭亮，全身就光明；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你的眼睛若昏花，全身就黑暗。你裏頭的光若黑暗了，那黑暗是何等大呢！」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「一個人不能事奉兩個主；不是惡這個、愛那個，就是重這個、輕那個。你們不能又事奉上帝，又事奉瑪門 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「所以我告訴你們，不要為生命憂慮吃甚麼，喝甚麼；為身體憂慮穿甚麼。生命不勝於飲食嗎？身體不勝於衣裳嗎？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你們看那天上的飛鳥，也不種，也不收，也不積蓄在倉裏，你們的天父尚且養活牠。你們不比飛鳥貴重得多嗎？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你們哪一個能用思慮使壽數多加一刻呢 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何必為衣裳憂慮呢？你想野地裏的百合花怎麼長起來；它也不勞苦，也不紡線。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然而我告訴你們，就是所羅門極榮華的時候，他所穿戴的，還不如這花一朵呢！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你們這小信的人哪！野地裏的草今天還在，明天就丟在爐裏，上帝還給它這樣的妝飾，何況你們呢！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所以，不要憂慮說，吃甚麼？喝甚麼？穿甚麼？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這都是外邦人所求的。你們需用的這一切東西，你們的天父是知道的。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你們要先求他的國和他的義，這些東西都要加給你們了。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所以，不要為明天憂慮，因為明天自有明天的憂慮；一天的難處一天當就夠了。」</w:t>
      </w:r>
    </w:p>
    <w:p>
      <w:pPr>
        <w:pStyle w:val="Heading2"/>
      </w:pPr>
      <w:r>
        <w:rPr>
          <w:lang w:val="zh_TW" w:bidi="zh_TW"/>
        </w:rPr>
        <w:t>馬太福音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「你們不要論斷人，免得你們被論斷。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因為你們怎樣論斷人，也必怎樣被論斷；你們用甚麼量器量給人，也必用甚麼量器量給你們。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為甚麼看見你弟兄眼中有刺，卻不想自己眼中有樑木呢？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你自己眼中有樑木，怎能對你弟兄說：『容我去掉你眼中的刺』呢？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你這假冒為善的人！先去掉自己眼中的樑木，然後才能看得清楚，去掉你弟兄眼中的刺。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不要把聖物給狗，也不要把你們的珍珠丟在豬前，恐怕牠踐踏了珍珠，轉過來咬你們。」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「你們祈求，就給你們；尋找，就尋見；叩門，就給你們開門。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因為凡祈求的，就得着；尋找的，就尋見；叩門的，就給他開門。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你們中間誰有兒子求餅，反給他石頭呢？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求魚，反給他蛇呢？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你們雖然不好，尚且知道拿好東西給兒女，何況你們在天上的父，豈不更把好東西給求他的人嗎？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所以，無論何事，你們願意人怎樣待你們，你們也要怎樣待人，因為這就是律法和先知的道理。」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「你們要進窄門。因為引到滅亡，那門是寬的，路是大的，進去的人也多；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引到永生，那門是窄的，路是小的，找着的人也少。」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「你們要防備假先知。他們到你們這裏來，外面披着羊皮，裏面卻是殘暴的狼。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憑着他們的果子，就可以認出他們來。荊棘上豈能摘葡萄呢？蒺藜裏豈能摘無花果呢？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這樣，凡好樹都結好果子，惟獨壞樹結壞果子。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好樹不能結壞果子；壞樹不能結好果子。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凡不結好果子的樹就砍下來，丟在火裏。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所以，憑着他們的果子就可以認出他們來。」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「凡稱呼我『主啊，主啊』的人不能都進天國；惟獨遵行我天父旨意的人才能進去。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當那日必有許多人對我說：『主啊，主啊，我們不是奉你的名傳道，奉你的名趕鬼，奉你的名行許多異能嗎？』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我就明明地告訴他們說：『我從來不認識你們，你們這些作惡的人，離開我去吧！』」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「所以，凡聽見我這話就去行的，好比一個聰明人，把房子蓋在磐石上；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雨淋，水沖，風吹，撞着那房子，房子總不倒塌，因為根基立在磐石上。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凡聽見我這話不去行的，好比一個無知的人，把房子蓋在沙土上；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雨淋，水沖，風吹，撞着那房子，房子就倒塌了，並且倒塌得很大。」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耶穌講完了這些話，眾人都希奇他的教訓；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因為他教訓他們，正像有權柄的人，不像他們的文士。</w:t>
      </w:r>
    </w:p>
    <w:p>
      <w:pPr>
        <w:pStyle w:val="Heading2"/>
      </w:pPr>
      <w:r>
        <w:rPr>
          <w:lang w:val="zh_TW" w:bidi="zh_TW"/>
        </w:rPr>
        <w:t>馬太福音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耶穌下了山，有許多人跟着他。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有一個長大痲瘋的來拜他，說：「主若肯，必能叫我潔淨了。」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耶穌伸手摸他，說：「我肯，你潔淨了吧！」他的大痲瘋立刻就潔淨了。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耶穌對他說：「你切不可告訴人，只要去把身體給祭司察看，獻上摩西所吩咐的禮物，對眾人作證據。」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耶穌進了迦百農，有一個百夫長進前來，求他說：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「主啊，我的僕人害癱瘓病，躺在家裏，甚是疼苦。」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耶穌說：「我去醫治他。」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百夫長回答說：「主啊，你到我舍下，我不敢當；只要你說一句話，我的僕人就必好了。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因為我在人的權下，也有兵在我以下；對這個說『去！』他就去；對那個說『來！』他就來；對我的僕人說『你做這事！』他就去做。」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耶穌聽見就希奇，對跟從的人說：「我實在告訴你們，這麼大的信心，就是在以色列中，我也沒有遇見過。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我又告訴你們，從東從西，將有許多人來，在天國裏與亞伯拉罕、以撒、雅各一同坐席；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惟有本國的子民竟被趕到外邊黑暗裏去，在那裏必要哀哭切齒了。」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耶穌對百夫長說：「你回去吧！照你的信心，給你成全了。」那時，他的僕人就好了。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耶穌到了彼得家裏，見彼得的岳母害熱病躺着。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耶穌把她的手一摸，熱就退了；她就起來服事耶穌。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到了晚上，有人帶着許多被鬼附的來到耶穌跟前，他只用一句話就把鬼都趕出去，並且治好了一切有病的人。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這是要應驗先知以賽亞的話，說： 他代替我們的軟弱， 擔當我們的疾病。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耶穌見許多人圍着他，就吩咐渡到那邊去。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有一個文士來，對他說：「夫子，你無論往哪裏去，我要跟從你。」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耶穌說：「狐狸有洞，天空的飛鳥有窩，人子卻沒有枕頭的地方。」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又有一個門徒對耶穌說：「主啊，容我先回去埋葬我的父親。」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耶穌說：「任憑死人埋葬他們的死人；你跟從我吧！」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耶穌上了船，門徒跟着他。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海裏忽然起了暴風，甚至船被波浪掩蓋；耶穌卻睡着了。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門徒來叫醒了他，說：「主啊，救我們，我們喪命啦！」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耶穌說：「你們這小信的人哪，為甚麼膽怯呢？」於是起來，斥責風和海，風和海就大大地平靜了。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眾人希奇，說：「這是怎樣的人？連風和海也聽從他了！」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耶穌既渡到那邊去，來到加大拉人的地方，就有兩個被鬼附的人從墳塋裏出來迎着他，極其凶猛，甚至沒有人能從那條路上經過。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他們喊着說：「上帝的兒子，我們與你有甚麼相干？時候還沒有到，你就上這裏來叫我們受苦嗎？」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離他們很遠，有一大群豬吃食。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鬼就央求耶穌，說：「若把我們趕出去，就打發我們進入豬群吧！」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耶穌說：「去吧！」鬼就出來，進入豬群。全群忽然闖下山崖，投在海裏淹死了。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放豬的就逃跑進城，將這一切事和被鬼附的人所遭遇的都告訴人。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合城的人都出來迎見耶穌，既見了就央求他離開他們的境界。</w:t>
      </w:r>
    </w:p>
    <w:p>
      <w:pPr>
        <w:pStyle w:val="Heading2"/>
      </w:pPr>
      <w:r>
        <w:rPr>
          <w:lang w:val="zh_TW" w:bidi="zh_TW"/>
        </w:rPr>
        <w:t>馬太福音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耶穌上了船，渡過海，來到自己的城裏。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有人用褥子抬着一個癱子到耶穌跟前來。耶穌見他們的信心，就對癱子說：「小子，放心吧！你的罪赦了。」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有幾個文士心裏說：「這個人說僭妄的話了。」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耶穌知道他們的心意，就說：「你們為甚麼心裏懷着惡念呢？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或說『你的罪赦了』，或說『你起來行走』，哪一樣容易呢？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但要叫你們知道，人子在地上有赦罪的權柄」；就對癱子說：「起來！拿你的褥子回家去吧。」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那人就起來，回家去了。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眾人看見都驚奇，就歸榮耀與上帝，因為他將這樣的權柄賜給人。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耶穌從那裏往前走，看見一個人名叫馬太，坐在稅關上，就對他說：「你跟從我來。」他就起來跟從了耶穌。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耶穌在屋裏坐席的時候，有好些稅吏和罪人來，與耶穌和他的門徒一同坐席。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法利賽人看見，就對耶穌的門徒說：「你們的先生為甚麼和稅吏並罪人一同吃飯呢？」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耶穌聽見，就說：「康健的人用不着醫生，有病的人才用得着。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經上說：『我喜愛憐恤，不喜愛祭祀。』這句話的意思，你們且去揣摩。我來本不是召義人，乃是召罪人。」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那時，約翰的門徒來見耶穌，說：「我們和法利賽人常常禁食，你的門徒倒不禁食，這是為甚麼呢？」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耶穌對他們說：「新郎和陪伴之人同在的時候，陪伴之人豈能哀慟呢？但日子將到，新郎要離開他們，那時候他們就要禁食。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沒有人把新布補在舊衣服上；因為所補上的反帶壞了那衣服，破的就更大了。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也沒有人把新酒裝在舊皮袋裏；若是這樣，皮袋就裂開，酒漏出來，連皮袋也壞了。惟獨把新酒裝在新皮袋裏，兩樣就都保全了。」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耶穌說這話的時候，有一個管會堂的來拜他，說：「我女兒剛才死了，求你去按手在她身上，她就必活了。」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耶穌便起來跟着他去；門徒也跟了去。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有一個女人，患了十二年的血漏 ，來到耶穌背後，摸他的衣裳繸子；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因為她心裏說：「我只摸他的衣裳，就必痊癒。」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耶穌轉過來，看見她，就說：「女兒，放心！你的信救了你。」從那時候，女人就痊癒了。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耶穌到了管會堂的家裏，看見有吹手，又有許多人亂嚷，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就說：「退去吧！這閨女不是死了，是睡着了。」他們就嗤笑他。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眾人既被攆出，耶穌就進去，拉着閨女的手，閨女便起來了。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於是這風聲傳遍了那地方。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耶穌從那裏往前走，有兩個瞎子跟着他，喊叫說：「大衛的子孫，可憐我們吧！」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耶穌進了房子，瞎子就來到他跟前。耶穌說：「你們信我能做這事嗎？」他們說：「主啊，我們信。」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耶穌就摸他們的眼睛，說：「照着你們的信給你們成全了吧。」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他們的眼睛就開了。耶穌切切地囑咐他們說：「你們要小心，不可叫人知道。」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他們出去，竟把他的名聲傳遍了那地方。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他們出去的時候，有人將鬼所附的一個啞巴帶到耶穌跟前來。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鬼被趕出去，啞巴就說出話來。眾人都希奇，說：「在以色列中，從來沒有見過這樣的事。」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法利賽人卻說：「他是靠着鬼王趕鬼。」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耶穌走遍各城各鄉，在會堂裏教訓人，宣講天國的福音，又醫治各樣的病症。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他看見許多的人，就憐憫他們；因為他們困苦流離，如同羊沒有牧人一般。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於是對門徒說：「要收的莊稼多，做工的人少。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所以，你們當求莊稼的主打發工人出去收他的莊稼。」</w:t>
      </w:r>
    </w:p>
    <w:p>
      <w:pPr>
        <w:pStyle w:val="Heading2"/>
      </w:pPr>
      <w:r>
        <w:rPr>
          <w:lang w:val="zh_TW" w:bidi="zh_TW"/>
        </w:rPr>
        <w:t>馬太福音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耶穌叫了十二個門徒來，給他們權柄，能趕逐污鬼，並醫治各樣的病症。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這十二使徒的名：頭一個叫西門（又稱彼得），還有他兄弟安得烈，西庇太的兒子雅各和雅各的兄弟約翰，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腓力和巴多羅買，多馬和稅吏馬太，亞勒腓的兒子雅各，和達太，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奮銳黨的西門，還有賣耶穌的加略人猶大。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耶穌差這十二個人去，吩咐他們說：「外邦人的路，你們不要走；撒馬利亞人的城，你們不要進；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寧可往以色列家迷失的羊那裏去。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隨走隨傳，說『天國近了！』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醫治病人，叫死人復活，叫長大痲瘋的潔淨，把鬼趕出去。你們白白地得來，也要白白地捨去。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腰袋裏不要帶金銀銅錢；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行路不要帶口袋；不要帶兩件褂子，也不要帶鞋和柺杖。因為工人得飲食是應當的。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你們無論進哪一城，哪一村，要打聽那裏誰是好人，就住在他家，直住到走的時候。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進他家裏去，要請他的安。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那家若配得平安，你們所求的平安就必臨到那家；若不配得，你們所求的平安仍歸你們。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凡不接待你們、不聽你們話的人，你們離開那家，或是那城的時候，就把腳上的塵土跺下去。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我實在告訴你們，當審判的日子，所多瑪和蛾摩拉所受的，比那城還容易受呢！」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「我差你們去，如同羊進入狼群；所以你們要靈巧像蛇，馴良像鴿子。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你們要防備人；因為他們要把你們交給公會 ，也要在會堂裏鞭打你們，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並且你們要為我的緣故被送到諸侯君王面前，對他們和外邦人作見證。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你們被交的時候，不要思慮怎樣說話，或說甚麼話。到那時候，必賜給你們當說的話；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因為不是你們自己說的，乃是你們父的靈在你們裏頭說的。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弟兄要把弟兄，父親要把兒子，送到死地；兒女要與父母為敵，害死他們；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並且你們要為我的名被眾人恨惡。惟有忍耐到底的必然得救。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有人在這城裏逼迫你們，就逃到那城裏去。我實在告訴你們，以色列的城邑，你們還沒有走遍，人子就到了。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學生不能高過先生；僕人不能高過主人。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學生和先生一樣，僕人和主人一樣，也就罷了。人既罵家主是別西卜，何況他的家人呢？」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「所以，不要怕他們；因為掩蓋的事沒有不露出來的，隱藏的事沒有不被人知道的。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我在暗中告訴你們的，你們要在明處說出來；你們耳中所聽的，要在房上宣揚出來。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那殺身體、不能殺靈魂的，不要怕他們；惟有能把身體和靈魂都滅在地獄裏的，正要怕他。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兩個麻雀不是賣一分銀子嗎？若是你們的父不許，一個也不能掉在地上；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就是你們的頭髮也都被數過了。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所以，不要懼怕，你們比許多麻雀還貴重！」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「凡在人面前認我的，我在我天上的父面前也必認他；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凡在人面前不認我的，我在我天上的父面前也必不認他。」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「你們不要想我來是叫地上太平；我來並不是叫地上太平，乃是叫地上動刀兵。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因為我來是叫 人與父親生疏， 女兒與母親生疏， 媳婦與婆婆生疏。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人的仇敵就是自己家裏的人。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「愛父母過於愛我的，不配作我的門徒；愛兒女過於愛我的，不配作我的門徒；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不背着他的十字架跟從我的，也不配作我的門徒。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得着生命的，將要失喪生命；為我失喪生命的，將要得着生命。」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「人接待你們就是接待我；接待我就是接待那差我來的。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人因為先知的名接待先知，必得先知所得的賞賜；人因為義人的名接待義人，必得義人所得的賞賜。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無論何人，因為門徒的名，只把一杯涼水給這小子裏的一個喝，我實在告訴你們，這人不能不得賞賜。」</w:t>
      </w:r>
    </w:p>
    <w:p>
      <w:pPr>
        <w:pStyle w:val="Heading2"/>
      </w:pPr>
      <w:r>
        <w:rPr>
          <w:lang w:val="zh_TW" w:bidi="zh_TW"/>
        </w:rPr>
        <w:t>馬太福音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耶穌吩咐完了十二個門徒，就離開那裏，往各城去傳道、教訓人。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約翰在監裏聽見基督所做的事，就打發兩個門徒去，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問他說：「那將要來的是你嗎？還是我們等候別人呢？」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耶穌回答說：「你們去，把所聽見、所看見的事告訴約翰。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就是瞎子看見，瘸子行走，長大痲瘋的潔淨，聾子聽見，死人復活，窮人有福音傳給他們。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凡不因我跌倒的就有福了！」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他們走的時候，耶穌就對眾人講論約翰說：「你們從前出到曠野是要看甚麼呢？要看風吹動的蘆葦嗎？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你們出去到底是要看甚麼？要看穿細軟衣服的人嗎？那穿細軟衣服的人是在王宮裏。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你們出去究竟是為甚麼？是要看先知嗎？我告訴你們，是的，他比先知大多了。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經上記着說：『我要差遣我的使者在你前面預備道路』，所說的就是這個人。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我實在告訴你們，凡婦人所生的，沒有一個興起來大過施洗約翰的；然而天國裏最小的比他還大。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從施洗約翰的時候到如今，天國是努力進入的，努力的人就得着了。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因為眾先知和律法說預言，到約翰為止。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你們若肯領受，這人就是那應當來的以利亞。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有耳可聽的，就應當聽！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我可用甚麼比這世代呢？好像孩童坐在街市上招呼同伴，說：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我們向你們吹笛， 你們不跳舞； 我們向你們舉哀， 你們不捶胸。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約翰來了，也不吃也不喝，人就說他是被鬼附着的；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人子來了，也吃也喝，人又說他是貪食好酒的人，是稅吏和罪人的朋友。但智慧之子總以智慧為是 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耶穌在諸城中行了許多異能，那些城的人終不悔改，就在那時候責備他們，說：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「哥拉汛哪，你有禍了！伯賽大啊，你有禍了！因為在你們中間所行的異能，若行在泰爾、西頓，他們早已披麻蒙灰悔改了。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但我告訴你們，當審判的日子，泰爾、西頓所受的，比你們還容易受呢！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迦百農啊，你已經升到天上，將來必墜落陰間；因為在你那裏所行的異能，若行在所多瑪，它還可以存到今日。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但我告訴你們，當審判的日子，所多瑪所受的，比你還容易受呢！」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那時，耶穌說：「父啊，天地的主，我感謝你！因為你將這些事向聰明通達人就藏起來，向嬰孩就顯出來。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父啊，是的，因為你的美意本是如此。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一切所有的，都是我父交付我的；除了父，沒有人知道子；除了子和子所願意指示的，沒有人知道父。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凡勞苦擔重擔的人可以到我這裏來，我就使你們得安息。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我心裏柔和謙卑，你們當負我的軛，學我的樣式；這樣，你們心裏就必得享安息。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因為我的軛是容易的，我的擔子是輕省的。」</w:t>
      </w:r>
    </w:p>
    <w:p>
      <w:pPr>
        <w:pStyle w:val="Heading2"/>
      </w:pPr>
      <w:r>
        <w:rPr>
          <w:lang w:val="zh_TW" w:bidi="zh_TW"/>
        </w:rPr>
        <w:t>馬太福音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那時，耶穌在安息日從麥地經過。他的門徒餓了，就掐起麥穗來吃。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法利賽人看見，就對耶穌說：「看哪，你的門徒做安息日不可做的事了！」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耶穌對他們說：「經上記着大衛和跟從他的人飢餓之時所做的事，你們沒有念過嗎？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他怎麼進了上帝的殿，吃了陳設餅，這餅不是他和跟從他的人可以吃得，惟獨祭司才可以吃。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再者，律法上所記的，當安息日，祭司在殿裏犯了安息日還是沒有罪，你們沒有念過嗎？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但我告訴你們，在這裏有一人比殿更大。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『我喜愛憐恤，不喜愛祭祀。』你們若明白這話的意思，就不將無罪的當作有罪的了。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因為人子是安息日的主。」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耶穌離開那地方，進了一個會堂。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那裏有一個人枯乾了一隻手。有人問耶穌說：「安息日治病可以不可以？」意思是要控告他。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耶穌說：「你們中間誰有一隻羊，當安息日掉在坑裏，不把牠抓住、拉上來呢？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人比羊何等貴重呢！所以，在安息日做善事是可以的。」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於是對那人說：「伸出手來！」他把手一伸，手就復了原，和那隻手一樣。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法利賽人出去，商議怎樣可以除滅耶穌。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耶穌知道了，就離開那裏，有許多人跟着他。他把其中有病的人都治好了；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又囑咐他們，不要給他傳名。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這是要應驗先知以賽亞的話，說：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看哪！我的僕人， 我所揀選、所親愛、心裏所喜悅的， 我要將我的靈賜給他； 他必將公理傳給外邦。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他不爭競，不喧嚷； 街上也沒有人聽見他的聲音。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壓傷的蘆葦，他不折斷； 將殘的燈火，他不吹滅； 等他施行公理，叫公理得勝。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外邦人都要仰望他的名。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當下，有人將一個被鬼附着、又瞎又啞的人帶到耶穌那裏，耶穌就醫治他，甚至那啞巴又能說話，又能看見。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眾人都驚奇，說：「這不是大衛的子孫嗎？」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但法利賽人聽見，就說：「這個人趕鬼，無非是靠着鬼王別西卜啊。」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耶穌知道他們的意念，就對他們說：「凡一國自相紛爭，就成為荒場；一城一家自相紛爭，必站立不住；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若撒但趕逐撒但，就是自相紛爭，他的國怎能站得住呢？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我若靠着別西卜趕鬼，你們的子弟趕鬼又靠着誰呢？這樣，他們就要斷定你們的是非。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我若靠着上帝的靈趕鬼，這就是上帝的國臨到你們了。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人怎能進壯士家裏，搶奪他的家具呢？除非先捆住那壯士，才可以搶奪他的家財。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不與我相合的，就是敵我的；不同我收聚的，就是分散的。」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所以我告訴你們：「人一切的罪和褻瀆的話都可得赦免，惟獨褻瀆聖靈，總不得赦免。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凡說話干犯人子的，還可得赦免；惟獨說話干犯聖靈的，今世來世總不得赦免。」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「你們或以為樹好，果子也好；樹壞，果子也壞；因為看果子就可以知道樹。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毒蛇的種類！你們既是惡人，怎能說出好話來呢？因為心裏所充滿的，口裏就說出來。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善人從他心裏所存的善就發出善來；惡人從他心裏所存的惡就發出惡來。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我又告訴你們，凡人所說的閒話，當審判的日子，必要句句供出來；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因為要憑你的話定你為義，也要憑你的話定你有罪。」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當時，有幾個文士和法利賽人對耶穌說：「夫子，我們願意你顯個神蹟給我們看。」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耶穌回答說：「一個邪惡淫亂的世代求看神蹟，除了先知約拿的神蹟以外，再沒有神蹟給他們看。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約拿三日三夜在大魚肚腹中，人子也要這樣三日三夜在地裏頭。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當審判的時候，尼尼微人要起來定這世代的罪，因為尼尼微人聽了約拿所傳的就悔改了。看哪，在這裏有一人比約拿更大！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當審判的時候，南方的女王要起來定這世代的罪； 因為她從地極而來，要聽所羅門的智慧話。看哪，在這裏有一人比所羅門更大！」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「污鬼離了人身，就在無水之地過來過去，尋求安歇之處，卻尋不着。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於是說：『我要回到我所出來的屋裏去。』到了，就看見裏面空閒，打掃乾淨，修飾好了，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便去另帶了七個比自己更惡的鬼來，都進去住在那裏。那人末後的景況比先前更不好了。這邪惡的世代也要如此。」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耶穌還對眾人說話的時候，不料他母親和他弟兄站在外邊，要與他說話。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有人告訴他說：「看哪，你母親和你弟兄站在外邊，要與你說話。」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他卻回答那人說：「誰是我的母親？誰是我的弟兄？」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就伸手指着門徒，說：「看哪，我的母親，我的弟兄。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凡遵行我天父旨意的人，就是我的弟兄姊妹和母親了。」</w:t>
      </w:r>
    </w:p>
    <w:p>
      <w:pPr>
        <w:pStyle w:val="Heading2"/>
      </w:pPr>
      <w:r>
        <w:rPr>
          <w:lang w:val="zh_TW" w:bidi="zh_TW"/>
        </w:rPr>
        <w:t>馬太福音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當那一天，耶穌從房子裏出來，坐在海邊。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有許多人到他那裏聚集，他只得上船坐下，眾人都站在岸上。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他用比喻對他們講許多道理，說：「有一個撒種的出去撒種；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撒的時候，有落在路旁的，飛鳥來吃盡了；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有落在土淺石頭地上的，土既不深，發苗最快，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日頭出來一曬，因為沒有根，就枯乾了；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有落在荊棘裏的，荊棘長起來，把它擠住了；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又有落在好土裏的，就結實，有一百倍的，有六十倍的，有三十倍的。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有耳可聽的，就應當聽！」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門徒進前來，問耶穌說：「對眾人講話，為甚麼用比喻呢？」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耶穌回答說：「因為天國的奧祕只叫你們知道，不叫他們知道。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凡有的，還要加給他，叫他有餘；凡沒有的，連他所有的，也要奪去。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所以我用比喻對他們講，是因他們看也看不見，聽也聽不見，也不明白。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在他們身上，正應了以賽亞的預言，說： 你們聽是要聽見，卻不明白； 看是要看見，卻不曉得；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因為這百姓油蒙了心， 耳朵發沉， 眼睛閉着， 恐怕眼睛看見， 耳朵聽見， 心裏明白，回轉過來， 我就醫治他們。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「但你們的眼睛是有福的，因為看見了；你們的耳朵也是有福的，因為聽見了。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我實在告訴你們，從前有許多先知和義人要看你們所看的，卻沒有看見，要聽你們所聽的，卻沒有聽見。」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「所以，你們當聽這撒種的比喻。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凡聽見天國道理不明白的，那惡者就來，把所撒在他心裏的奪了去；這就是撒在路旁的了。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撒在石頭地上的，就是人聽了道，當下歡喜領受，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只因心裏沒有根，不過是暫時的，及至為道遭了患難，或是受了逼迫，立刻就跌倒了。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撒在荊棘裏的，就是人聽了道，後來有世上的思慮、錢財的迷惑把道擠住了，不能結實。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撒在好地上的，就是人聽道明白了，後來結實，有一百倍的，有六十倍的，有三十倍的。」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耶穌又設個比喻對他們說：「天國好像人撒好種在田裏，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及至人睡覺的時候，有仇敵來，將稗子撒在麥子裏就走了。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到長苗吐穗的時候，稗子也顯出來。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田主的僕人來告訴他說：『主啊，你不是撒好種在田裏嗎？從哪裏來的稗子呢？』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主人說：『這是仇敵做的。』僕人說：『你要我們去薅出來嗎？』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主人說：『不必，恐怕薅稗子，連麥子也拔出來。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容這兩樣一齊長，等着收割。當收割的時候，我要對收割的人說，先將稗子薅出來，捆成捆，留着燒；惟有麥子要收在倉裏。』」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他又設個比喻對他們說：「天國好像一粒芥菜種，有人拿去種在田裏。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這原是百種裏最小的，等到長起來，卻比各樣的菜都大，且成了樹，天上的飛鳥來宿在它的枝上。」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他又對他們講個比喻說：「天國好像麵酵，有婦人拿來，藏在三斗麵裏，直等全團都發起來。」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這都是耶穌用比喻對眾人說的話；若不用比喻，就不對他們說甚麼。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這是要應驗先知的話，說： 我要開口用比喻， 把創世以來所隱藏的事發明出來。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當下，耶穌離開眾人，進了房子。他的門徒進前來，說：「請把田間稗子的比喻講給我們聽。」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他回答說：「那撒好種的就是人子；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田地就是世界；好種就是天國之子；稗子就是那惡者之子；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撒稗子的仇敵就是魔鬼；收割的時候就是世界的末了；收割的人就是天使。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將稗子薅出來用火焚燒，世界的末了也要如此。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人子要差遣使者，把一切叫人跌倒的和作惡的，從他國裏挑出來，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丟在火爐裏；在那裏必要哀哭切齒了。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那時，義人在他們父的國裏，要發出光來，像太陽一樣。有耳可聽的，就應當聽！」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「天國好像寶貝藏在地裏，人遇見了就把它藏起來，歡歡喜喜地去變賣一切所有的，買這塊地。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天國又好像買賣人尋找好珠子，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遇見一顆重價的珠子，就去變賣他一切所有的，買了這顆珠子。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天國又好像網撒在海裏，聚攏各樣水族，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網既滿了，人就拉上岸來，坐下，揀好的收在器具裏，將不好的丟棄了。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世界的末了也要這樣。天使要出來，從義人中把惡人分別出來，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丟在火爐裏；在那裏必要哀哭切齒了。」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耶穌說：「這一切的話你們都明白了嗎？」他們說：「我們明白了。」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他說：「凡文士受教作天國的門徒，就像一個家主從他庫裏拿出新舊的東西來。」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耶穌說完了這些比喻，就離開那裏，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來到自己的家鄉，在會堂裏教訓人，甚至他們都希奇，說：「這人從哪裏有這等智慧和異能呢？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這不是木匠的兒子嗎？他母親不是叫馬利亞嗎？他弟兄們不是叫雅各、約西 、 西門、猶大嗎？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他妹妹們不是都在我們這裏嗎？這人從哪裏有這一切的事呢？」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他們就厭棄他。耶穌對他們說：「大凡先知，除了本地本家之外，沒有不被人尊敬的。」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耶穌因為他們不信，就在那裏不多行異能了。</w:t>
      </w:r>
    </w:p>
    <w:p>
      <w:pPr>
        <w:pStyle w:val="Heading2"/>
      </w:pPr>
      <w:r>
        <w:rPr>
          <w:lang w:val="zh_TW" w:bidi="zh_TW"/>
        </w:rPr>
        <w:t>馬太福音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那時，分封的王希律聽見耶穌的名聲，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就對臣僕說：「這是施洗的約翰從死裏復活，所以這些異能從他裏面發出來。」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起先，希律為他兄弟腓力的妻子希羅底的緣故，把約翰拿住，鎖在監裏。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因為約翰曾對他說：「你娶這婦人是不合理的。」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希律就想要殺他，只是怕百姓，因為他們以約翰為先知。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到了希律的生日，希羅底的女兒在眾人面前跳舞，使希律歡喜。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希律就起誓，應許隨她所求的給她。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女兒被母親所使，就說：「請把施洗約翰的頭放在盤子裏，拿來給我。」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王便憂愁，但因他所起的誓，又因同席的人，就吩咐給她；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於是打發人去，在監裏斬了約翰，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把頭放在盤子裏，拿來給了女子；女子拿去給她母親。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約翰的門徒來，把屍首領去埋葬了，就去告訴耶穌。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耶穌聽見了，就上船從那裏獨自退到野地裏去。眾人聽見，就從各城裏步行跟隨他。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耶穌出來，見有許多的人，就憐憫他們，治好了他們的病人。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天將晚的時候，門徒進前來，說：「這是野地，時候已經過了，請叫眾人散開，他們好往村子裏去，自己買吃的。」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耶穌說：「不用他們去，你們給他們吃吧！」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門徒說：「我們這裏只有五個餅，兩條魚。」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耶穌說：「拿過來給我。」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於是吩咐眾人坐在草地上，就拿着這五個餅，兩條魚，望着天祝福，擘開餅，遞給門徒，門徒又遞給眾人。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他們都吃，並且吃飽了，把剩下的零碎收拾起來，裝滿了十二個籃子。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吃的人，除了婦女孩子，約有五千。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耶穌隨即催門徒上船，先渡到那邊去，等他叫眾人散開。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散了眾人以後，他就獨自上山去禱告。到了晚上，只有他一人在那裏。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那時船在海中，因風不順，被浪搖撼。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夜裏四更天，耶穌在海面上走，往門徒那裏去。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門徒看見他在海面上走，就驚慌了，說：「是個鬼怪！」便害怕，喊叫起來。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耶穌連忙對他們說：「你們放心，是我，不要怕！」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彼得說：「主，如果是你，請叫我從水面上走到你那裏去。」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耶穌說：「你來吧。」彼得就從船上下去，在水面上走，要到耶穌那裏去；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只因見風甚大，就害怕，將要沉下去，便喊着說：「主啊，救我！」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耶穌趕緊伸手拉住他，說：「你這小信的人哪，為甚麼疑惑呢？」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他們上了船，風就住了。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在船上的人都拜他，說：「你真是上帝的兒子了。」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他們過了海，來到革尼撒勒地方。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那裏的人一認出是耶穌，就打發人到周圍地方去，把所有的病人帶到他那裏，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只求耶穌准他們摸他的衣裳繸子；摸着的人就都好了。</w:t>
      </w:r>
    </w:p>
    <w:p>
      <w:pPr>
        <w:pStyle w:val="Heading2"/>
      </w:pPr>
      <w:r>
        <w:rPr>
          <w:lang w:val="zh_TW" w:bidi="zh_TW"/>
        </w:rPr>
        <w:t>馬太福音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那時，有法利賽人和文士從耶路撒冷來見耶穌，說：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「你的門徒為甚麼犯古人的遺傳呢？因為吃飯的時候，他們不洗手。」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耶穌回答說：「你們為甚麼因着你們的遺傳犯上帝的誡命呢？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上帝說：『當孝敬父母』；又說：『咒罵父母的，必治死他。』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你們倒說：『無論何人對父母說：我所當奉給你的已經作了供獻，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他就可以不孝敬父母。』這就是你們藉着遺傳，廢了上帝的誡命。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假冒為善的人哪，以賽亞指着你們說的預言是不錯的。他說：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這百姓用嘴唇尊敬我， 心卻遠離我；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他們將人的吩咐當作道理教導人， 所以拜我也是枉然。」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耶穌就叫了眾人來，對他們說：「你們要聽，也要明白。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入口的不能污穢人，出口的乃能污穢人。」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當時，門徒進前來對他說：「法利賽人聽見這話，不服，你知道嗎？」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耶穌回答說：「凡栽種的物，若不是我天父栽種的，必要拔出來。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任憑他們吧！他們是瞎眼領路的；若是瞎子領瞎子，兩個人都要掉在坑裏。」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彼得對耶穌說：「請將這比喻講給我們聽。」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耶穌說：「你們到如今還不明白嗎？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豈不知凡入口的，是運到肚子裏，又落在茅廁裏嗎？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惟獨出口的，是從心裏發出來的，這才污穢人。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因為從心裏發出來的，有惡念、凶殺、姦淫、苟合、偷盜、妄證、謗讟。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這都是污穢人的；至於不洗手吃飯，那卻不污穢人。」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耶穌離開那裏，退到泰爾、西頓的境內去。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有一個迦南婦人，從那地方出來，喊着說：「主啊，大衛的子孫，可憐我！我女兒被鬼附得甚苦。」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耶穌卻一言不答。門徒進前來，求他說：「這婦人在我們後頭喊叫，請打發她走吧。」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耶穌說：「我奉差遣不過是到以色列家迷失的羊那裏去。」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那婦人來拜他，說：「主啊，幫助我！」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他回答說：「不好拿兒女的餅丟給狗吃。」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婦人說：「主啊，不錯；但是狗也吃牠主人桌子上掉下來的碎渣兒。」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耶穌說：「婦人，你的信心是大的！照你所要的，給你成全了吧。」從那時候，她女兒就好了。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耶穌離開那地方，來到靠近加利利的海邊，就上山坐下。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有許多人到他那裏，帶着瘸子、瞎子、啞巴、有殘疾的，和好些別的病人，都放在他腳前；他就治好了他們。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甚至眾人都希奇；因為看見啞巴說話，殘疾的痊癒，瘸子行走，瞎子看見，他們就歸榮耀給以色列的上帝。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耶穌叫門徒來，說：「我憐憫這眾人；因為他們同我在這裏已經三天，也沒有吃的了。我不願意叫他們餓着回去，恐怕在路上困乏。」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門徒說：「我們在這野地，哪裏有這麼多的餅叫這許多人吃飽呢？」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耶穌說：「你們有多少餅？」他們說：「有七個，還有幾條小魚。」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他就吩咐眾人坐在地上，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拿着這七個餅和幾條魚，祝謝了，擘開，遞給門徒；門徒又遞給眾人。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眾人都吃，並且吃飽了，收拾剩下的零碎，裝滿了七個筐子。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吃的人，除了婦女孩子，共有四千。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耶穌叫眾人散去，就上船，來到馬加丹的境界。</w:t>
      </w:r>
    </w:p>
    <w:p>
      <w:pPr>
        <w:pStyle w:val="Heading2"/>
      </w:pPr>
      <w:r>
        <w:rPr>
          <w:lang w:val="zh_TW" w:bidi="zh_TW"/>
        </w:rPr>
        <w:t>馬太福音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法利賽人和撒都該人來試探耶穌，請他從天上顯個神蹟給他們看。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耶穌回答說：「晚上天發紅，你們就說：『天必要晴。』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早晨天發紅，又發黑，你們就說：『今日必有風雨。』你們知道分辨天上的氣色，倒不能分辨這時候的神蹟。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一個邪惡淫亂的世代求神蹟，除了約拿的神蹟以外，再沒有神蹟給他看。」耶穌就離開他們去了。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門徒渡到那邊去，忘了帶餅。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耶穌對他們說：「你們要謹慎，防備法利賽人和撒都該人的酵。」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門徒彼此議論說：「這是因為我們沒有帶餅吧。」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耶穌看出來，就說：「你們這小信的人，為甚麼因為沒有餅彼此議論呢？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你們還不明白嗎？不記得那五個餅分給五千人、又收拾了多少籃子的零碎嗎？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也不記得那七個餅分給四千人、又收拾了多少筐子的零碎嗎？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我對你們說：『要防備法利賽人和撒都該人的酵』，這話不是指着餅說的，你們怎麼不明白呢？」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門徒這才曉得他說的不是叫他們防備餅的酵，乃是防備法利賽人和撒都該人的教訓。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耶穌到了凱撒利亞‧腓立比的境內，就問門徒說：「人說我－－人子是誰？」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他們說：「有人說是施洗的約翰；有人說是以利亞；又有人說是耶利米或是先知裏的一位。」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耶穌說：「你們說我是誰？」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西門‧彼得回答說：「你是基督，是永生上帝的兒子。」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耶穌對他說：「西門‧巴‧約拿，你是有福的！因為這不是屬血肉的指示你的，乃是我在天上的父指示的。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我還告訴你，你是彼得，我要把我的教會建造在這磐石上；陰間的權柄不能勝過他。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我要把天國的鑰匙給你，凡你在地上所捆綁的，在天上也要捆綁；凡你在地上所釋放的，在天上也要釋放。」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當下，耶穌囑咐門徒，不可對人說他是基督。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從此，耶穌才指示門徒，他必須上耶路撒冷去，受長老、祭司長、文士許多的苦，並且被殺，第三日復活。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彼得就拉着他，勸他說：「主啊，萬不可如此！這事必不臨到你身上。」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耶穌轉過來，對彼得說：「撒但，退我後邊去吧！你是絆我腳的；因為你不體貼上帝的意思，只體貼人的意思。」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於是耶穌對門徒說：「若有人要跟從我，就當捨己，背起他的十字架來跟從我。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因為，凡要救自己生命的，必喪掉生命；凡為我喪掉生命的，必得着生命。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人若賺得全世界，賠上自己的生命，有甚麼益處呢？人還能拿甚麼換生命呢？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人子要在他父的榮耀裏，同着眾使者降臨；那時候，他要照各人的行為報應各人。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我實在告訴你們，站在這裏的，有人在沒嘗死味以前必看見人子降臨在他的國裏。」</w:t>
      </w:r>
    </w:p>
    <w:p>
      <w:pPr>
        <w:pStyle w:val="Heading2"/>
      </w:pPr>
      <w:r>
        <w:rPr>
          <w:lang w:val="zh_TW" w:bidi="zh_TW"/>
        </w:rPr>
        <w:t>馬太福音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過了六天，耶穌帶着彼得、雅各，和雅各的兄弟約翰，暗暗地上了高山，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就在他們面前變了形像，臉面明亮如日頭，衣裳潔白如光。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忽然，有摩西、以利亞向他們顯現，同耶穌說話。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彼得對耶穌說：「主啊，我們在這裏真好！你若願意，我就在這裏搭三座棚，一座為你，一座為摩西，一座為以利亞。」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說話之間，忽然有一朵光明的雲彩遮蓋他們，且有聲音從雲彩裏出來，說：「這是我的愛子，我所喜悅的。你們要聽他！」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門徒聽見，就俯伏在地，極其害怕。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耶穌進前來，摸他們，說：「起來，不要害怕！」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他們舉目不見一人，只見耶穌在那裏。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下山的時候，耶穌吩咐他們說：「人子還沒有從死裏復活，你們不要將所看見的告訴人。」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門徒問耶穌說：「文士為甚麼說以利亞必須先來？」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耶穌回答說：「以利亞固然先來，並要復興萬事；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只是我告訴你們，以利亞已經來了，人卻不認識他，竟任意待他。人子也將要這樣受他們的害。」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門徒這才明白耶穌所說的是指着施洗的約翰。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耶穌和門徒到了眾人那裏，有一個人來見耶穌，跪下，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說：「主啊，憐憫我的兒子！他害癲癇的病很苦，屢次跌在火裏，屢次跌在水裏。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我帶他到你門徒那裏，他們卻不能醫治他。」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耶穌說：「噯！這又不信又悖謬的世代啊，我在你們這裏要到幾時呢？我忍耐你們要到幾時呢？把他帶到我這裏來吧！」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耶穌斥責那鬼，鬼就出來；從此孩子就痊癒了。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門徒暗暗地到耶穌跟前，說：「我們為甚麼不能趕出那鬼呢？」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耶穌說：「是因你們的信心小。我實在告訴你們，你們若有信心，像一粒芥菜種，就是對這座山說：『你從這邊挪到那邊』，它也必挪去；並且你們沒有一件不能做的事了。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至於這一類的鬼，若不禱告、禁食，他就不出來 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他們還住在加利利的時候，耶穌對門徒說：「人子將要被交在人手裏。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他們要殺害他，第三日他要復活。」門徒就大大地憂愁。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到了迦百農，有收丁稅的人來見彼得，說：「你們的先生不納丁稅嗎？」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彼得說：「納。」他進了屋子，耶穌先向他說：「西門，你的意思如何？世上的君王向誰征收關稅、丁稅？是向自己的兒子呢？是向外人呢？」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彼得說：「是向外人。」耶穌說：「既然如此，兒子就可以免稅了。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但恐怕觸犯他們，你且往海邊去釣魚，把先釣上來的魚拿起來，開了牠的口，必得一塊錢，可以拿去給他們，作你我的稅銀。」</w:t>
      </w:r>
    </w:p>
    <w:p>
      <w:pPr>
        <w:pStyle w:val="Heading2"/>
      </w:pPr>
      <w:r>
        <w:rPr>
          <w:lang w:val="zh_TW" w:bidi="zh_TW"/>
        </w:rPr>
        <w:t>馬太福音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當時，門徒進前來，問耶穌說：「天國裏誰是最大的？」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耶穌便叫一個小孩子來，使他站在他們當中，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說：「我實在告訴你們，你們若不回轉，變成小孩子的樣式，斷不得進天國。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所以，凡自己謙卑像這小孩子的，他在天國裏就是最大的。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凡為我的名接待一個像這小孩子的，就是接待我。」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「凡使這信我的一個小子跌倒的，倒不如把大磨石拴在這人的頸項上，沉在深海裏。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這世界有禍了，因為將人絆倒；絆倒人的事是免不了的，但那絆倒人的有禍了！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倘若你一隻手，或是一隻腳，叫你跌倒，就砍下來丟掉。你缺一隻手，或是一隻腳，進入永生，強如有兩手兩腳被丟在永火裏。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倘若你一隻眼叫你跌倒，就把它剜出來丟掉。你只有一隻眼進入永生，強如有兩隻眼被丟在地獄的火裏。」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「你們要小心，不可輕看這小子裏的一個；我告訴你們，他們的使者在天上，常見我天父的面。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一個人若有一百隻羊，一隻走迷了路，你們的意思如何？他豈不撇下這九十九隻，往山裏去找那隻迷路的羊嗎？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若是找着了，我實在告訴你們，他為這一隻羊歡喜，比為那沒有迷路的九十九隻歡喜還大呢！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你們在天上的父也是這樣，不願意這小子裏失喪一個。」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「倘若你的弟兄得罪你，你就去，趁着只有他和你在一處的時候，指出他的錯來。他若聽你，你便得了你的弟兄；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他若不聽，你就另外帶一兩個人同去，要憑兩三個人的口作見證，句句都可定準。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若是不聽他們，就告訴教會；若是不聽教會，就看他像外邦人和稅吏一樣。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「我實在告訴你們，凡你們在地上所捆綁的，在天上也要捆綁；凡你們在地上所釋放的，在天上也要釋放。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我又告訴你們，若是你們中間有兩個人在地上同心合意地求甚麼事，我在天上的父必為他們成全。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因為無論在哪裏，有兩三個人奉我的名聚會，那裏就有我在他們中間。」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那時，彼得進前來，對耶穌說：「主啊，我弟兄得罪我，我當饒恕他幾次呢？到七次可以嗎？」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耶穌說：「我對你說，不是到七次，乃是到七十個七次。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天國好像一個王要和他僕人算帳。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才算的時候，有人帶了一個欠一千萬銀子的來。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因為他沒有甚麼償還之物，主人吩咐把他和他妻子兒女，並一切所有的都賣了償還。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那僕人就俯伏拜他，說：『主啊，寬容我，將來我都要還清。』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那僕人的主人就動了慈心，把他釋放了，並且免了他的債。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「那僕人出來，遇見他的一個同伴欠他十兩銀子，便揪着他，掐住他的喉嚨，說：『你把所欠的還我！』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他的同伴就俯伏央求他，說：『寬容我吧，將來我必還清。』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他不肯，竟去把他下在監裏，等他還了所欠的債。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眾同伴看見他所做的事就甚憂愁，去把這事都告訴了主人。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於是主人叫了他來，對他說：『你這惡奴才！你央求我，我就把你所欠的都免了，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你不應當憐恤你的同伴，像我憐恤你嗎？』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主人就大怒，把他交給掌刑的，等他還清了所欠的債。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你們各人若不從心裏饒恕你的弟兄，我天父也要這樣待你們了。」</w:t>
      </w:r>
    </w:p>
    <w:p>
      <w:pPr>
        <w:pStyle w:val="Heading2"/>
      </w:pPr>
      <w:r>
        <w:rPr>
          <w:lang w:val="zh_TW" w:bidi="zh_TW"/>
        </w:rPr>
        <w:t>馬太福音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耶穌說完了這些話，就離開加利利，來到猶太的境界約旦河外。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有許多人跟着他，他就在那裏把他們的病人治好了。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有法利賽人來試探耶穌，說：「人無論甚麼緣故都可以休妻嗎？」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耶穌回答說：「那起初造人的，是造男造女，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並且說：『因此，人要離開父母，與妻子連合，二人成為一體。』這經你們沒有念過嗎？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既然如此，夫妻不再是兩個人，乃是一體的了。所以，上帝配合的，人不可分開。」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法利賽人說：「這樣，摩西為甚麼吩咐給妻子休書，就可以休她呢？」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耶穌說：「摩西因為你們的心硬，所以許你們休妻，但起初並不是這樣。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我告訴你們，凡休妻另娶的，若不是為淫亂的緣故，就是犯姦淫了；有人娶那被休的婦人，也是犯姦淫了。」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門徒對耶穌說：「人和妻子既是這樣，倒不如不娶。」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耶穌說：「這話不是人都能領受的，惟獨賜給誰，誰才能領受。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因為有生來是閹人，也有被人閹的，並有為天國的緣故自閹的。這話誰能領受就可以領受。」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那時，有人帶着小孩子來見耶穌，要耶穌給他們按手禱告，門徒就責備那些人。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耶穌說：「讓小孩子到我這裏來，不要禁止他們；因為在天國的，正是這樣的人。」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耶穌給他們按手，就離開那地方去了。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有一個人來見耶穌，說：「夫子，我該做甚麼善事才能得永生？」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耶穌對他說：「你為甚麼以善事問我呢？只有一位是善的。你若要進入永生，就當遵守誡命。」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他說：「甚麼誡命？」耶穌說：「就是不可殺人；不可姦淫；不可偷盜；不可作假見證；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當孝敬父母；又當愛人如己。」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那少年人說：「這一切我都遵守了，還缺少甚麼呢？」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耶穌說：「你若願意作完全人，可去變賣你所有的，分給窮人，就必有財寶在天上；你還要來跟從我。」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那少年人聽見這話，就憂憂愁愁地走了，因為他的產業很多。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耶穌對門徒說：「我實在告訴你們，財主進天國是難的。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我又告訴你們，駱駝穿過針的眼，比財主進上帝的國還容易呢！」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門徒聽見這話，就希奇得很，說：「這樣誰能得救呢？」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耶穌看着他們，說：「在人這是不能的，在上帝凡事都能。」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彼得就對他說：「看哪，我們已經撇下所有的跟從你，將來我們要得甚麼呢？」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耶穌說：「我實在告訴你們，你們這跟從我的人，到復興的時候，人子坐在他榮耀的寶座上，你們也要坐在十二個寶座上，審判以色列十二個支派。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凡為我的名撇下房屋，或是弟兄、姊妹、父親、母親、兒女、田地的，必要得着百倍，並且承受永生。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然而，有許多在前的，將要在後；在後的，將要在前。」</w:t>
      </w:r>
    </w:p>
    <w:p>
      <w:pPr>
        <w:pStyle w:val="Heading2"/>
      </w:pPr>
      <w:r>
        <w:rPr>
          <w:lang w:val="zh_TW" w:bidi="zh_TW"/>
        </w:rPr>
        <w:t>馬太福音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「因為天國好像家主清早去雇人進他的葡萄園做工，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和工人講定一天一錢銀子，就打發他們進葡萄園去。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約在巳初出去，看見市上還有閒站的人，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就對他們說：『你們也進葡萄園去，所當給的，我必給你們。』他們也進去了。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約在午正和申初又出去，也是這樣行。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約在酉初出去，看見還有人站在那裏，就問他們說：『你們為甚麼整天在這裏閒站呢？』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他們說：『因為沒有人雇我們。』他說：『你們也進葡萄園去。』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到了晚上，園主對管事的說：『叫工人都來，給他們工錢，從後來的起，到先來的為止。』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約在酉初雇的人來了，各人得了一錢銀子。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及至那先雇的來了，他們以為必要多得；誰知也是各得一錢。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他們得了，就埋怨家主說：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『我們整天勞苦受熱，那後來的只做了一小時，你竟叫他們和我們一樣嗎？』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家主回答其中的一人說：『朋友，我不虧負你，你與我講定的不是一錢銀子嗎？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拿你的走吧！我給那後來的和給你一樣，這是我願意的。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我的東西難道不可隨我的意思用嗎？因為我作好人，你就紅了眼嗎？』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這樣，那在後的，將要在前；在前的，將要在後了。 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耶穌上耶路撒冷去的時候，在路上把十二個門徒帶到一邊，對他們說：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「看哪，我們上耶路撒冷去，人子要被交給祭司長和文士。他們要定他死罪，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又交給外邦人，將他戲弄，鞭打，釘在十字架上；第三日他要復活。」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那時，西庇太兒子的母親同她兩個兒子上前來拜耶穌，求他一件事。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耶穌說：「你要甚麼呢？」她說：「願你叫我這兩個兒子在你國裏，一個坐在你右邊，一個坐在你左邊。」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耶穌回答說：「你們不知道所求的是甚麼；我將要喝的杯，你們能喝嗎？」他們說：「我們能。」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耶穌說：「我所喝的杯，你們必要喝；只是坐在我的左右，不是我可以賜的，乃是我父為誰預備的，就賜給誰。」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那十個門徒聽見，就惱怒他們弟兄二人。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耶穌叫了他們來，說：「你們知道外邦人有君王為主治理他們，有大臣操權管束他們。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只是在你們中間，不可這樣；你們中間誰願為大，就必作你們的用人；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誰願為首，就必作你們的僕人。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正如人子來，不是要受人的服事，乃是要服事人，並且要捨命，作多人的贖價。」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他們出耶利哥的時候，有極多的人跟隨他。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有兩個瞎子坐在路旁，聽說是耶穌經過，就喊着說：「主啊，大衛的子孫，可憐我們吧！」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眾人責備他們，不許他們作聲；他們卻越發喊着說：「主啊，大衛的子孫，可憐我們吧！」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耶穌就站住，叫他們來，說：「要我為你們做甚麼？」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他們說：「主啊，要我們的眼睛能看見！」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耶穌就動了慈心，把他們的眼睛一摸，他們立刻看見，就跟從了耶穌。</w:t>
      </w:r>
    </w:p>
    <w:p>
      <w:pPr>
        <w:pStyle w:val="Heading2"/>
      </w:pPr>
      <w:r>
        <w:rPr>
          <w:lang w:val="zh_TW" w:bidi="zh_TW"/>
        </w:rPr>
        <w:t>馬太福音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耶穌和門徒將近耶路撒冷，到了伯法其，在橄欖山那裏。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耶穌就打發兩個門徒，對他們說：「你們往對面村子裏去，必看見一匹驢拴在那裏，還有驢駒同在一處；你們解開，牽到我這裏來。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若有人對你們說甚麼，你們就說：『主要用牠。』那人必立時讓你們牽來。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這事成就是要應驗先知的話，說：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要對錫安的居民說： 看哪，你的王來到你這裏， 是溫柔的，又騎着驢， 就是騎着驢駒子。」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門徒就照耶穌所吩咐的去行，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牽了驢和驢駒來，把自己的衣服搭在上面，耶穌就騎上。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眾人多半把衣服鋪在路上；還有人砍下樹枝來鋪在路上。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前行後隨的眾人喊着說： 和散那歸於大衛的子孫！ 奉主名來的是應當稱頌的！ 高高在上和散那！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耶穌既進了耶路撒冷，合城都驚動了，說：「這是誰？」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眾人說：「這是加利利拿撒勒的先知耶穌。」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耶穌進了上帝的殿，趕出殿裏一切做買賣的人，推倒兌換銀錢之人的桌子，和賣鴿子之人的凳子，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對他們說：「經上記着說： 我的殿必稱為禱告的殿， 你們倒使它成為賊窩了。」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在殿裏有瞎子、瘸子到耶穌跟前，他就治好了他們。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祭司長和文士看見耶穌所行的奇事，又見小孩子在殿裏喊着說：「和散那歸於大衛的子孫！」就甚惱怒，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對他說：「這些人所說的，你聽見了嗎？」耶穌說：「是的。經上說『你從嬰孩和吃奶的口中完全了讚美』的話，你們沒有念過嗎？」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於是離開他們，出城到伯大尼去，在那裏住宿。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早晨回城的時候，他餓了，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看見路旁有一棵無花果樹，就走到跟前，在樹上找不着甚麼，不過有葉子，就對樹說：「從今以後，你永不結果子。」那無花果樹就立刻枯乾了。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門徒看見了，便希奇說：「無花果樹怎麼立刻枯乾了呢？」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耶穌回答說：「我實在告訴你們，你們若有信心，不疑惑，不但能行無花果樹上所行的事，就是對這座山說：『你挪開此地，投在海裏！』也必成就。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你們禱告，無論求甚麼，只要信，就必得着。」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耶穌進了殿，正教訓人的時候，祭司長和民間的長老來問他說：「你仗着甚麼權柄做這些事？給你這權柄的是誰呢？」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耶穌回答說：「我也要問你們一句話，你們若告訴我，我就告訴你們我仗着甚麼權柄做這些事。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約翰的洗禮是從哪裏來的？是從天上來的？是從人間來的呢？」他們彼此商議說：「我們若說『從天上來』，他必對我們說：『這樣，你們為甚麼不信他呢？』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若說『從人間來』，我們又怕百姓，因為他們都以約翰為先知。」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於是回答耶穌說：「我們不知道。」耶穌說：「我也不告訴你們我仗着甚麼權柄做這些事。」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又說：「一個人有兩個兒子。他來對大兒子說：『我兒，你今天到葡萄園裏去做工。』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他回答說：『我不去』，以後自己懊悔，就去了。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又來對小兒子也是這樣說。他回答說：『父啊，我去』，他卻不去。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你們想，這兩個兒子是哪一個遵行父命呢？」他們說：「大兒子。」耶穌說：「我實在告訴你們，稅吏和娼妓倒比你們先進上帝的國。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因為約翰遵着義路到你們這裏來，你們卻不信他；稅吏和娼妓倒信他。你們看見了，後來還是不懊悔去信他。」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「你們再聽一個比喻：有個家主栽了一個葡萄園，周圍圈上籬笆，裏面挖了一個壓酒池，蓋了一座樓，租給園戶，就往外國去了。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收果子的時候近了，就打發僕人到園戶那裏去收果子。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園戶拿住僕人，打了一個，殺了一個，用石頭打死一個。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主人又打發別的僕人去，比先前更多；園戶還是照樣待他們。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後來打發他的兒子到他們那裏去，意思說：『他們必尊敬我的兒子。』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不料，園戶看見他兒子，就彼此說：『這是承受產業的。來吧，我們殺他，佔他的產業！』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他們就拿住他，推出葡萄園外，殺了。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園主來的時候要怎樣處治這些園戶呢？」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他們說：「要下毒手除滅那些惡人，將葡萄園另租給那按着時候交果子的園戶。」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耶穌說：「經上寫着： 匠人所棄的石頭 已作了房角的頭塊石頭。 這是主所做的， 在我們眼中看為希奇。 這經你們沒有念過嗎？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所以我告訴你們，上帝的國必從你們奪去，賜給那能結果子的百姓。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誰掉在這石頭上，必要跌碎；這石頭掉在誰的身上，就要把誰砸得稀爛。」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祭司長和法利賽人聽見他的比喻，就看出他是指着他們說的。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他們想要捉拿他，只是怕眾人，因為眾人以他為先知。</w:t>
      </w:r>
    </w:p>
    <w:p>
      <w:pPr>
        <w:pStyle w:val="Heading2"/>
      </w:pPr>
      <w:r>
        <w:rPr>
          <w:lang w:val="zh_TW" w:bidi="zh_TW"/>
        </w:rPr>
        <w:t>馬太福音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耶穌又用比喻對他們說：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「天國好比一個王為他兒子擺設娶親的筵席，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就打發僕人去，請那些被召的人來赴席，他們卻不肯來。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王又打發別的僕人，說：『你們告訴那被召的人，我的筵席已經預備好了，牛和肥畜已經宰了，各樣都齊備，請你們來赴席。』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那些人不理就走了；一個到自己田裏去；一個做買賣去；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其餘的拿住僕人，凌辱他們，把他們殺了。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王就大怒，發兵除滅那些兇手，燒毀他們的城。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於是對僕人說：『喜筵已經齊備，只是所召的人不配。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所以你們要往岔路口上去，凡遇見的，都召來赴席。』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那些僕人就出去，到大路上，凡遇見的，不論善惡都召聚了來，筵席上就坐滿了客。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王進來觀看賓客，見那裏有一個沒有穿禮服的，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就對他說：『朋友，你到這裏來怎麼不穿禮服呢？』那人無言可答。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於是王對使喚的人說：『捆起他的手腳來，把他丟在外邊的黑暗裏；在那裏必要哀哭切齒了。』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因為被召的人多，選上的人少。」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當時，法利賽人出去商議，怎樣就着耶穌的話陷害他，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就打發他們的門徒同希律黨的人去見耶穌，說：「夫子，我們知道你是誠實人，並且誠誠實實傳上帝的道，甚麼人你都不徇情面，因為你不看人的外貌。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請告訴我們，你的意見如何？納稅給凱撒可以不可以？」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耶穌看出他們的惡意，就說：「假冒為善的人哪，為甚麼試探我？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拿一個上稅的錢給我看！」他們就拿一個銀錢來給他。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耶穌說：「這像和這號是誰的？」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他們說：「是凱撒的。」耶穌說：「這樣，凱撒的物當歸給凱撒；上帝的物當歸給上帝。」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他們聽見就希奇，離開他走了。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撒都該人常說沒有復活的事。那天，他們來問耶穌說：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「夫子，摩西說：『人若死了，沒有孩子，他兄弟當娶他的妻，為哥哥生子立後。』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從前，在我們這裏有弟兄七人，第一個娶了妻，死了，沒有孩子，撇下妻子給兄弟。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第二、第三，直到第七個，都是如此。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末後，婦人也死了。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這樣，當復活的時候，她是七個人中哪一個的妻子呢？因為他們都娶過她。」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耶穌回答說：「你們錯了；因為不明白聖經，也不曉得上帝的大能。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當復活的時候，人也不娶也不嫁，乃像天上的使者一樣。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論到死人復活，上帝在經上向你們所說的，你們沒有念過嗎？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他說：『我是亞伯拉罕的上帝，以撒的上帝，雅各的上帝。』上帝不是死人的上帝，乃是活人的上帝。」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眾人聽見這話，就希奇他的教訓。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法利賽人聽見耶穌堵住了撒都該人的口，他們就聚集。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內中有一個人是律法師，要試探耶穌，就問他說：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「夫子，律法上的誡命，哪一條是最大的呢？」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耶穌對他說：「你要盡心、盡性、盡意愛主－你的上帝。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這是誡命中的第一，且是最大的。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其次也相倣，就是要愛人如己。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這兩條誡命是律法和先知一切道理的總綱。」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法利賽人聚集的時候，耶穌問他們說：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「論到基督，你們的意見如何？他是誰的子孫呢？」他們回答說：「是大衛的子孫。」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耶穌說：「這樣，大衛被聖靈感動，怎麼還稱他為主，說：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主對我主說： 你坐在我的右邊， 等我把你仇敵放在你的腳下。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大衛既稱他為主，他怎麼又是大衛的子孫呢？」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他們沒有一個人能回答一言。從那日以後，也沒有人敢再問他甚麼。</w:t>
      </w:r>
    </w:p>
    <w:p>
      <w:pPr>
        <w:pStyle w:val="Heading2"/>
      </w:pPr>
      <w:r>
        <w:rPr>
          <w:lang w:val="zh_TW" w:bidi="zh_TW"/>
        </w:rPr>
        <w:t>馬太福音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那時，耶穌對眾人和門徒講論，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說：「文士和法利賽人坐在摩西的位上，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凡他們所吩咐你們的，你們都要謹守遵行。但不要效法他們的行為；因為他們能說，不能行。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他們把難擔的重擔捆起來，擱在人的肩上，但自己一個指頭也不肯動。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他們一切所做的事都是要叫人看見，所以將佩戴的經文做寬了，衣裳的繸子做長了，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喜愛筵席上的首座，會堂裏的高位，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又喜愛人在街市上問他安，稱呼他拉比 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但你們不要受拉比的稱呼，因為只有一位是你們的夫子；你們都是弟兄。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也不要稱呼地上的人為父，因為只有一位是你們的父，就是在天上的父。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也不要受師尊的稱呼，因為只有一位是你們的師尊，就是基督。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你們中間誰為大，誰就要作你們的用人。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凡自高的，必降為卑；自卑的，必升為高。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「你們這假冒為善的文士和法利賽人有禍了！因為你們正當人前，把天國的門關了，自己不進去，正要進去的人，你們也不容他們進去。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「你們這假冒為善的文士和法利賽人有禍了！因為你們走遍洋海陸地，勾引一個人入教，既入了教，卻使他作地獄之子，比你們還加倍。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「你們這瞎眼領路的有禍了！你們說：『凡指着殿起誓的，這算不得甚麼；只是凡指着殿中金子起誓的，他就該謹守。』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你們這無知瞎眼的人哪，甚麼是大的？是金子呢？還是叫金子成聖的殿呢？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你們又說：『凡指着壇起誓的，這算不得甚麼；只是凡指着壇上禮物起誓的，他就該謹守。』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你們這瞎眼的人哪，甚麼是大的？是禮物呢？還是叫禮物成聖的壇呢？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所以，人指着壇起誓，就是指着壇和壇上一切所有的起誓；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人指着殿起誓，就是指着殿和那住在殿裏的起誓；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人指着天起誓，就是指着上帝的寶座和那坐在上面的起誓。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「你們這假冒為善的文士和法利賽人有禍了！因為你們將薄荷、茴香、芹菜獻上十分之一，那律法上更重的事，就是公義、憐憫、信實，反倒不行了。這更重的是你們當行的；那也是不可不行的。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你們這瞎眼領路的，蠓蟲你們就濾出來，駱駝你們倒吞下去。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「你們這假冒為善的文士和法利賽人有禍了！因為你們洗淨杯盤的外面，裏面卻盛滿了勒索和放蕩。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你這瞎眼的法利賽人，先洗淨杯盤的裏面，好叫外面也乾淨了。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「你們這假冒為善的文士和法利賽人有禍了！因為你們好像粉飾的墳墓，外面好看，裏面卻裝滿了死人的骨頭和一切的污穢。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你們也是如此，在人前，外面顯出公義來，裏面卻裝滿了假善和不法的事。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「你們這假冒為善的文士和法利賽人有禍了！因為你們建造先知的墳，修飾義人的墓，說：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『若是我們在我們祖宗的時候，必不和他們同流先知的血。』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這就是你們自己證明是殺害先知者的子孫了。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你們去充滿你們祖宗的惡貫吧！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你們這些蛇類、毒蛇之種啊，怎能逃脫地獄的刑罰呢？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所以我差遣先知和智慧人並文士到你們這裏來，有的你們要殺害，要釘十字架；有的你們要在會堂裏鞭打，從這城追逼到那城，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叫世上所流義人的血都歸到你們身上，從義人亞伯的血起，直到你們在殿和壇中間所殺的巴拉加的兒子撒迦利亞的血為止。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我實在告訴你們，這一切的罪都要歸到這世代了。」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「耶路撒冷啊，耶路撒冷啊，你常殺害先知，又用石頭打死那奉差遣到你這裏來的人。我多次願意聚集你的兒女，好像母雞把小雞聚集在翅膀底下，只是你們不願意。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看哪，你們的家成為荒場留給你們。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我告訴你們，從今以後，你們不得再見我，直等到你們說：『奉主名來的是應當稱頌的。』」</w:t>
      </w:r>
    </w:p>
    <w:p>
      <w:pPr>
        <w:pStyle w:val="Heading2"/>
      </w:pPr>
      <w:r>
        <w:rPr>
          <w:lang w:val="zh_TW" w:bidi="zh_TW"/>
        </w:rPr>
        <w:t>馬太福音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耶穌出了聖殿，正走的時候，門徒進前來，把殿宇指給他看。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耶穌對他們說：「你們不是看見這殿宇嗎？我實在告訴你們，將來在這裏沒有一塊石頭留在石頭上，不被拆毀了。」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耶穌在橄欖山上坐着，門徒暗暗地來說：「請告訴我們，甚麼時候有這些事？你降臨和世界的末了有甚麼預兆呢？」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耶穌回答說：「你們要謹慎，免得有人迷惑你們。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因為將來有好些人冒我的名來，說：『我是基督』，並且要迷惑許多人。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你們也要聽見打仗和打仗的風聲，總不要驚慌；因為這些事是必須有的，只是末期還沒有到。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民要攻打民，國要攻打國；多處必有饑荒、地震。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這都是災難的起頭。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那時，人要把你們陷在患難裏，也要殺害你們；你們又要為我的名被萬民恨惡。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那時，必有許多人跌倒，也要彼此陷害，彼此恨惡；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且有好些假先知起來，迷惑多人。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只因不法的事增多，許多人的愛心才漸漸冷淡了。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惟有忍耐到底的，必然得救。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這天國的福音要傳遍天下，對萬民作見證，然後末期才來到。」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「你們看見先知但以理所說的『那行毀壞可憎的』站在聖地（讀這經的人須要會意）。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那時，在猶太的，應當逃到山上；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在房上的，不要下來拿家裏的東西；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在田裏的，也不要回去取衣裳。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當那些日子，懷孕的和奶孩子的有禍了。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你們應當祈求，叫你們逃走的時候，不遇見冬天或是安息日。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因為那時必有大災難，從世界的起頭直到如今，沒有這樣的災難，後來也必沒有。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若不減少那日子，凡有血氣的總沒有一個得救的；只是為選民，那日子必減少了。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那時，若有人對你們說：『基督在這裏』，或說：『基督在那裏』，你們不要信！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因為假基督、假先知將要起來，顯大神蹟、大奇事，倘若能行，連選民也就迷惑了。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看哪，我預先告訴你們了。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若有人對你們說：『看哪，基督在曠野裏』，你們不要出去！或說：『看哪，基督在內屋中』，你們不要信！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閃電從東邊發出，直照到西邊。人子降臨也要這樣。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屍首在哪裏，鷹也必聚在那裏。」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「那些日子的災難一過去， 日頭就變黑了， 月亮也不放光， 眾星要從天上墜落， 天勢都要震動。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那時，人子的兆頭要顯在天上，地上的萬族都要哀哭。他們要看見人子，有能力，有大榮耀，駕着天上的雲降臨。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他要差遣使者，用號筒的大聲，將他的選民，從四方，從天這邊到天那邊，都招聚了來。」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「你們可以從無花果樹學個比方：當樹枝發嫩長葉的時候，你們就知道夏天近了。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這樣，你們看見這一切的事，也該知道人子近了，正在門口了。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我實在告訴你們，這世代還沒有過去，這些事都要成就。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天地要廢去，我的話卻不能廢去。」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「但那日子，那時辰，沒有人知道，連天上的使者也不知道，子也不知道，惟獨父知道。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挪亞的日子怎樣，人子降臨也要怎樣。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當洪水以前的日子，人照常吃喝嫁娶，直到挪亞進方舟的那日；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不知不覺洪水來了，把他們全都沖去。人子降臨也要這樣。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那時，兩個人在田裏，取去一個，撇下一個。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兩個女人推磨，取去一個，撇下一個。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所以，你們要警醒，因為不知道你們的主是哪一天來到。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家主若知道幾更天有賊來，就必警醒，不容人挖透房屋；這是你們所知道的。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所以，你們也要預備，因為你們想不到的時候，人子就來了。」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「誰是忠心有見識的僕人，為主人所派，管理家裏的人，按時分糧給他們呢？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主人來到，看見他這樣行，那僕人就有福了。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我實在告訴你們，主人要派他管理一切所有的。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倘若那惡僕心裏說：『我的主人必來得遲』，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就動手打他的同伴，又和酒醉的人一同吃喝。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在想不到的日子，不知道的時辰，那僕人的主人要來，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重重地處治他，定他和假冒為善的人同罪；在那裏必要哀哭切齒了。」</w:t>
      </w:r>
    </w:p>
    <w:p>
      <w:pPr>
        <w:pStyle w:val="Heading2"/>
      </w:pPr>
      <w:r>
        <w:rPr>
          <w:lang w:val="zh_TW" w:bidi="zh_TW"/>
        </w:rPr>
        <w:t>馬太福音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「那時，天國好比十個童女拿着燈出去迎接新郎。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其中有五個是愚拙的，五個是聰明的。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愚拙的拿着燈，卻不預備油；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聰明的拿着燈，又預備油在器皿裏。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新郎遲延的時候，她們都打盹，睡着了。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半夜有人喊着說：『新郎來了，你們出來迎接他！』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那些童女就都起來收拾燈。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愚拙的對聰明的說：『請分點油給我們， 因為我們的燈要滅了。』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聰明的回答說：『恐怕不夠你我用的；不如你們自己到賣油的那裏去買吧。』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她們去買的時候，新郎到了。那預備好了的，同他進去坐席，門就關了。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其餘的童女隨後也來了，說：『主啊，主啊，給我們開門！』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他卻回答說：『我實在告訴你們，我不認識你們。』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所以，你們要警醒；因為那日子，那時辰，你們不知道。」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「天國又好比一個人要往外國去，就叫了僕人來，把他的家業交給他們，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按着各人的才幹給他們銀子：一個給了五千，一個給了二千，一個給了一千，就往外國去了。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那領五千的隨即拿去做買賣，另外賺了五千。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那領二千的也照樣另賺了二千。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但那領一千的去掘開地，把主人的銀子埋藏了。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過了許久，那些僕人的主人來了，和他們算帳。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那領五千銀子的又帶着那另外的五千來，說：『主啊，你交給我五千銀子。請看，我又賺了五千。』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主人說：『好，你這又良善又忠心的僕人，你在不多的事上有忠心，我要把許多事派你管理；可以進來享受你主人的快樂。』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那領二千的也來，說：『主啊，你交給我二千銀子。請看，我又賺了二千。』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主人說：『好，你這又良善又忠心的僕人，你在不多的事上有忠心，我要把許多事派你管理；可以進來享受你主人的快樂。』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那領一千的也來，說：『主啊，我知道你是忍心的人，沒有種的地方要收割，沒有散的地方要聚斂，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我就害怕，去把你的一千銀子埋藏在地裏。請看，你的原銀子在這裏。』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主人回答說：『你這又惡又懶的僕人，你既知道我沒有種的地方要收割，沒有散的地方要聚斂，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就當把我的銀子放給兌換銀錢的人，到我來的時候，可以連本帶利收回。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奪過他這一千來，給那有一萬的。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因為凡有的，還要加給他，叫他有餘；沒有的，連他所有的也要奪過來。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把這無用的僕人丟在外面黑暗裏；在那裏必要哀哭切齒了。』」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「當人子在他榮耀裏、同着眾天使降臨的時候，要坐在他榮耀的寶座上。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萬民都要聚集在他面前。他要把他們分別出來，好像牧羊的分別綿羊山羊一般，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把綿羊安置在右邊，山羊在左邊。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於是王要向那右邊的說：『你們這蒙我父賜福的，可來承受那創世以來為你們所預備的國；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因為我餓了，你們給我吃，渴了，你們給我喝；我作客旅，你們留我住；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我赤身露體，你們給我穿；我病了，你們看顧我；我在監裏，你們來看我。』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義人就回答說：『主啊，我們甚麼時候見你餓了，給你吃，渴了，給你喝？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甚麼時候見你作客旅，留你住，或是赤身露體，給你穿？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又甚麼時候見你病了，或是在監裏，來看你呢？』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王要回答說：『我實在告訴你們，這些事你們既做在我這弟兄中一個最小的身上，就是做在我身上了。』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王又要向那左邊的說：『你們這被咒詛的人，離開我！進入那為魔鬼和他的使者所預備的永火裏去！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因為我餓了，你們不給我吃，渴了，你們不給我喝；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我作客旅，你們不留我住；我赤身露體，你們不給我穿；我病了，我在監裏，你們不來看顧我。』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他們也要回答說：『主啊，我們甚麼時候見你餓了，或渴了，或作客旅，或赤身露體，或病了，或在監裏，不伺候你呢？』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王要回答說：『我實在告訴你們，這些事你們既不做在我這弟兄中一個最小的身上，就是不做在我身上了。』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這些人要往永刑裏去；那些義人要往永生裏去。」</w:t>
      </w:r>
    </w:p>
    <w:p>
      <w:pPr>
        <w:pStyle w:val="Heading2"/>
      </w:pPr>
      <w:r>
        <w:rPr>
          <w:lang w:val="zh_TW" w:bidi="zh_TW"/>
        </w:rPr>
        <w:t>馬太福音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耶穌說完了這一切的話，就對門徒說：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「你們知道，過兩天是逾越節，人子將要被交給人，釘在十字架上。」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那時，祭司長和民間的長老聚集在大祭司稱為該亞法的院裏。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大家商議要用詭計拿住耶穌，殺他，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只是說：「當節的日子不可，恐怕民間生亂。」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耶穌在伯大尼長大痲瘋的西門家裏，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有一個女人拿着一玉瓶極貴的香膏來，趁耶穌坐席的時候，澆在他的頭上。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門徒看見就很不喜悅，說：「何用這樣的枉費呢！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這香膏可以賣許多錢，賙濟窮人。」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耶穌看出他們的意思，就說：「為甚麼難為這女人呢？她在我身上做的是一件美事。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因為常有窮人和你們同在；只是你們不常有我。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她將這香膏澆在我身上是為我安葬做的。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我實在告訴你們，普天之下，無論在甚麼地方傳這福音，也要述說這女人所行的，作個紀念。」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當下，十二門徒裏有一個稱為加略人猶大的，去見祭司長，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說： 「我把他交給你們，你們願意給我多少錢？」他們就給了他三十塊錢。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從那時候，他就找機會要把耶穌交給他們。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除酵節的第一天，門徒來問耶穌說：「你吃逾越節的筵席，要我們在哪裏給你預備？」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耶穌說：「你們進城去，到某人那裏，對他說：『夫子說：我的時候快到了，我與門徒要在你家裏守逾越節。』」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門徒遵着耶穌所吩咐的就去預備了逾越節的筵席。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到了晚上，耶穌和十二個門徒坐席。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正吃的時候，耶穌說：「我實在告訴你們，你們中間有一個人要賣我了。」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他們就甚憂愁，一個一個地問他說：「主，是我嗎？」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耶穌回答說：「同我蘸手在盤子裏的，就是他要賣我。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人子必要去世，正如經上指着他所寫的；但賣人子的人有禍了！那人不生在世上倒好。」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賣耶穌的猶大問他說：「拉比，是我嗎？」耶穌說：「你說的是。」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他們吃的時候，耶穌拿起餅來，祝福，就擘開，遞給門徒，說：「你們拿着吃，這是我的身體」；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又拿起杯來，祝謝了，遞給他們，說：「你們都喝這個；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因為這是我立約的血，為多人流出來，使罪得赦。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但我告訴你們，從今以後，我不再喝這葡萄汁，直到我在我父的國裏同你們喝新的那日子。」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他們唱了詩，就出來往橄欖山去。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那時，耶穌對他們說：「今夜，你們為我的緣故都要跌倒。因為經上記着說： 我要擊打牧人， 羊就分散了。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但我復活以後，要在你們以先往加利利去。」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彼得說：「眾人雖然為你的緣故跌倒，我卻永不跌倒。」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耶穌說：「我實在告訴你，今夜雞叫以先，你要三次不認我。」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彼得說：「我就是必須和你同死，也總不能不認你。」眾門徒都是這樣說。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耶穌同門徒來到一個地方，名叫客西馬尼，就對他們說：「你們坐在這裏，等我到那邊去禱告。」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於是帶着彼得和西庇太的兩個兒子同去，就憂愁起來，極其難過，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便對他們說：「我心裏甚是憂傷，幾乎要死；你們在這裏等候，和我一同警醒。」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他就稍往前走，俯伏在地，禱告說：「我父啊，倘若可行，求你叫這杯離開我。然而，不要照我的意思，只要照你的意思。」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來到門徒那裏，見他們睡着了，就對彼得說：「怎麼樣？你們不能同我警醒片時嗎？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總要警醒禱告，免得入了迷惑。你們心靈固然願意，肉體卻軟弱了。」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第二次又去禱告說：「我父啊，這杯若不能離開我，必要我喝，就願你的意旨成全。」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又來，見他們睡着了，因為他們的眼睛困倦。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耶穌又離開他們去了。第三次禱告，說的話還是與先前一樣。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於是來到門徒那裏，對他們說：「現在你們仍然睡覺安歇吧！時候到了，人子被賣在罪人手裏了。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起來！我們走吧。看哪，賣我的人近了！」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說話之間，那十二個門徒裏的猶大來了，並有許多人帶着刀棒，從祭司長和民間的長老那裏與他同來。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那賣耶穌的給了他們一個暗號，說：「我與誰親嘴，誰就是他。你們可以拿住他。」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猶大隨即到耶穌跟前，說：「請拉比安」，就與他親嘴。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耶穌對他說：「朋友，你來要做的事，就做吧。」於是那些人上前，下手拿住耶穌。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有跟隨耶穌的一個人伸手拔出刀來，將大祭司的僕人砍了一刀，削掉了他一個耳朵。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耶穌對他說：「收刀入鞘吧！凡動刀的，必死在刀下。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你想，我不能求我父現在為我差遣十二營多天使來嗎？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若是這樣，經上所說，事情必須如此的話怎麼應驗呢？」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當時，耶穌對眾人說：「你們帶着刀棒出來拿我，如同拿強盜嗎？我天天坐在殿裏教訓人，你們並沒有拿我。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但這一切的事成就了，為要應驗先知書上的話。」當下，門徒都離開他，逃走了。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拿耶穌的人把他帶到大祭司該亞法那裏去；文士和長老已經在那裏聚會。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彼得遠遠地跟着耶穌，直到大祭司的院子，進到裏面，就和差役同坐，要看這事到底怎樣。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祭司長和全公會尋找假見證控告耶穌，要治死他。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雖有好些人來作假見證，總得不着實據。末後有兩個人前來，說：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「這個人曾說：『我能拆毀上帝的殿，三日內又建造起來。』」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大祭司就站起來，對耶穌說：「你甚麼都不回答嗎？這些人作見證告你的是甚麼呢？」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耶穌卻不言語。大祭司對他說：「我指着永生上帝叫你起誓告訴我們，你是上帝的兒子基督不是？」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耶穌對他說：「你說的是。然而，我告訴你們，後來你們要看見人子坐在那權能者的右邊，駕着天上的雲降臨。」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大祭司就撕開衣服，說：「他說了僭妄的話，我們何必再用見證人呢？這僭妄的話，現在你們都聽見了。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你們的意見如何？」他們回答說：「他是該死的。」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他們就吐唾沫在他臉上，用拳頭打他，也有用手掌打他的，說：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「基督啊！你是先知，告訴我們打你的是誰？」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彼得在外面院子裏坐着，有一個使女前來，說：「你素來也是同那加利利人耶穌一夥的。」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彼得在眾人面前卻不承認，說：「我不知道你說的是甚麼！」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既出去，到了門口，又有一個使女看見他，就對那裏的人說：「這個人也是同拿撒勒人耶穌一夥的。」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72</w:t>
      </w:r>
      <w:r>
        <w:rPr>
          <w:lang w:val="zh_TW" w:bidi="zh_TW"/>
        </w:rPr>
        <w:t xml:space="preserve"> 彼得又不承認，並且起誓說：「我不認得那個人。」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73</w:t>
      </w:r>
      <w:r>
        <w:rPr>
          <w:lang w:val="zh_TW" w:bidi="zh_TW"/>
        </w:rPr>
        <w:t xml:space="preserve"> 過了不多的時候，旁邊站着的人前來，對彼得說：「你真是他們一黨的，你的口音把你露出來了。」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74</w:t>
      </w:r>
      <w:r>
        <w:rPr>
          <w:lang w:val="zh_TW" w:bidi="zh_TW"/>
        </w:rPr>
        <w:t xml:space="preserve"> 彼得就發咒起誓地說：「我不認得那個人。」立時，雞就叫了。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75</w:t>
      </w:r>
      <w:r>
        <w:rPr>
          <w:lang w:val="zh_TW" w:bidi="zh_TW"/>
        </w:rPr>
        <w:t xml:space="preserve"> 彼得想起耶穌所說的話：「雞叫以先，你要三次不認我。」他就出去痛哭。</w:t>
      </w:r>
    </w:p>
    <w:p>
      <w:pPr>
        <w:pStyle w:val="Heading2"/>
      </w:pPr>
      <w:r>
        <w:rPr>
          <w:lang w:val="zh_TW" w:bidi="zh_TW"/>
        </w:rPr>
        <w:t>馬太福音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到了早晨，眾祭司長和民間的長老大家商議要治死耶穌，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就把他捆綁，解去，交給巡撫彼拉多。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這時候，賣耶穌的猶大看見耶穌已經定了罪，就後悔，把那三十塊錢拿回來給祭司長和長老，說：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「我賣了無辜之人的血是有罪了。」他們說：「那與我們有甚麼相干？你自己承當吧！」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猶大就把那銀錢丟在殿裏，出去吊死了。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祭司長拾起銀錢來，說：「這是血價，不可放在庫裏。」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他們商議，就用那銀錢買了窯戶的一塊田，為要埋葬外鄉人。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所以那塊田直到今日還叫做「血田」。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這就應了先知耶利米的話，說：「他們用那三十塊錢，就是被估定之人的價錢，是以色列人中所估定的，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買了窯戶的一塊田；這是照着主所吩咐我的。」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耶穌站在巡撫面前；巡撫問他說：「你是猶太人的王嗎？」耶穌說：「你說的是。」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他被祭司長和長老控告的時候，甚麼都不回答。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彼拉多就對他說：「他們作見證告你這麼多的事，你沒有聽見嗎？」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耶穌仍不回答，連一句話也不說，以致巡撫甚覺希奇。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巡撫有一個常例，每逢這節期，隨眾人所要的釋放一個囚犯給他們。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當時有一個出名的囚犯叫巴拉巴。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眾人聚集的時候，彼拉多就對他們說：「你們要我釋放哪一個給你們？是巴拉巴呢？是稱為基督的耶穌呢？」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巡撫原知道他們是因為嫉妒才把他解了來。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正坐堂的時候，他的夫人打發人來說：「這義人的事，你一點不可管，因為我今天在夢中為他受了許多的苦。」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祭司長和長老挑唆眾人，求釋放巴拉巴，除滅耶穌。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巡撫對眾人說：「這兩個人，你們要我釋放哪一個給你們呢？」他們說：「巴拉巴。」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彼拉多說：「這樣，那稱為基督的耶穌我怎麼辦他呢？」他們都說：「把他釘十字架！」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巡撫說：「為甚麼呢？他做了甚麼惡事呢？」他們便極力地喊着說：「把他釘十字架！」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彼拉多見說也無濟於事，反要生亂，就拿水在眾人面前洗手，說：「流這義人的血，罪不在我，你們承當吧。」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眾人都回答說：「他的血歸到我們和我們的子孫身上。」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於是彼拉多釋放巴拉巴給他們，把耶穌鞭打了，交給人釘十字架。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巡撫的兵就把耶穌帶進衙門，叫全營的兵都聚集在他那裏。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他們給他脫了衣服，穿上一件朱紅色袍子，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用荊棘編做冠冕，戴在他頭上，拿一根葦子放在他右手裏，跪在他面前，戲弄他，說：「恭喜，猶太人的王啊！」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又吐唾沫在他臉上，拿葦子打他的頭。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戲弄完了，就給他脫了袍子，仍穿上他自己的衣服，帶他出去，要釘十字架。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他們出來的時候，遇見一個古利奈人，名叫西門，就勉強他同去，好背着耶穌的十字架。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到了一個地方名叫各各他，意思就是「髑髏地」。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兵丁拿苦膽調和的酒給耶穌喝；他嘗了，就不肯喝。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他們既將他釘在十字架上，就拈鬮分他的衣服，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又坐在那裏看守他。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在他頭以上安一個牌子，寫着他的罪狀，說：「這是猶太人的王耶穌。」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當時，有兩個強盜和他同釘十字架，一個在右邊，一個在左邊。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從那裏經過的人譏誚他，搖着頭，說：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「你這拆毀聖殿、三日又建造起來的，可以救自己吧！你如果是上帝的兒子，就從十字架上下來吧！」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祭司長和文士並長老也是這樣戲弄他，說：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「他救了別人，不能救自己。他是以色列的王，現在可以從十字架上下來，我們就信他。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他倚靠上帝，上帝若喜悅他，現在可以救他；因為他曾說：『我是上帝的兒子。』」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那和他同釘的強盜也是這樣地譏誚他。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從午正到申初，遍地都黑暗了。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約在申初，耶穌大聲喊着說：「以利！以利！拉馬撒巴各大尼？」就是說：「我的上帝！我的上帝！為甚麼離棄我？」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站在那裏的人，有的聽見就說：「這個人呼叫以利亞呢！」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內中有一個人趕緊跑去，拿海絨蘸滿了醋，綁在葦子上，送給他喝。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其餘的人說：「且等着，看以利亞來救他不來。」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耶穌又大聲喊叫，氣就斷了。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忽然，殿裏的幔子從上到下裂為兩半，地也震動，磐石也崩裂，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墳墓也開了，已睡聖徒的身體多有起來的。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到耶穌復活以後，他們從墳墓裏出來，進了聖城，向許多人顯現。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百夫長和一同看守耶穌的人看見地震並所經歷的事，就極其害怕，說：「這真是上帝的兒子了！」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有好些婦女在那裏，遠遠地觀看；她們是從加利利跟隨耶穌來服事他的。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內中有抹大拉的馬利亞，又有雅各和約西的母親馬利亞，並有西庇太兩個兒子的母親。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到了晚上，有一個財主，名叫約瑟，是亞利馬太來的，他也是耶穌的門徒。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這人去見彼拉多，求耶穌的身體；彼拉多就吩咐給他。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約瑟取了身體，用乾淨細麻布裹好，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安放在自己的新墳墓裏，就是他鑿在磐石裏的。他又把大石頭滾到墓門口，就去了。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有抹大拉的馬利亞和那個馬利亞在那裏，對着墳墓坐着。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次日，就是預備日的第二天，祭司長和法利賽人聚集來見彼拉多，說：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「大人，我們記得那誘惑人的還活着的時候曾說：『三日後我要復活。』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因此，請吩咐人將墳墓把守妥當，直到第三日，恐怕他的門徒來，把他偷了去，就告訴百姓說：『他從死裏復活了。』這樣，那後來的迷惑比先前的更利害了！」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彼拉多說：「你們有看守的兵，去吧！盡你們所能的把守妥當。」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他們就帶着看守的兵同去，封了石頭，將墳墓把守妥當。</w:t>
      </w:r>
    </w:p>
    <w:p>
      <w:pPr>
        <w:pStyle w:val="Heading2"/>
      </w:pPr>
      <w:r>
        <w:rPr>
          <w:lang w:val="zh_TW" w:bidi="zh_TW"/>
        </w:rPr>
        <w:t>馬太福音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安息日將盡，七日的頭一日，天快亮的時候，抹大拉的馬利亞和那個馬利亞來看墳墓。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忽然，地大震動；因為有主的使者從天上下來，把石頭滾開，坐在上面。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他的相貌如同閃電，衣服潔白如雪。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看守的人就因他嚇得渾身亂戰，甚至和死人一樣。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天使對婦女說：「不要害怕！我知道你們是尋找那釘十字架的耶穌。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他不在這裏，照他所說的，已經復活了。你們來看安放主的地方。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快去告訴他的門徒，說他從死裏復活了，並且在你們以先往加利利去，在那裏你們要見他。看哪，我已經告訴你們了。」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婦女們就急忙離開墳墓，又害怕，又大大地歡喜，跑去要報給他的門徒。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忽然，耶穌遇見她們，說：「願你們平安！」她們就上前抱住他的腳拜他。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耶穌對她們說：「不要害怕！你們去告訴我的弟兄，叫他們往加利利去，在那裏必見我。」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她們去的時候，看守的兵有幾個進城去，將所經歷的事都報給祭司長。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祭司長和長老聚集商議，就拿許多銀錢給兵丁，說：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「你們要這樣說：『夜間我們睡覺的時候，他的門徒來，把他偷去了。』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倘若這話被巡撫聽見，有我們勸他，保你們無事。」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兵丁受了銀錢，就照所囑咐他們的去行。這話就傳說在猶太人中間，直到今日。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十一個門徒往加利利去，到了耶穌約定的山上。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他們見了耶穌就拜他，然而還有人疑惑。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耶穌進前來，對他們說：「天上地下所有的權柄都賜給我了。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所以，你們要去，使萬民作我的門徒，奉父、子、聖靈的名給他們施洗 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凡我所吩咐你們的，都教訓他們遵守，我就常與你們同在，直到世界的末了。」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