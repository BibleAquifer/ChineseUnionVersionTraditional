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腓立比書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基督耶穌的僕人保羅和提摩太寫信給凡住腓立比、在基督耶穌裏的眾聖徒，和諸位監督，諸位執事。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願恩惠、平安從上帝我們的父並主耶穌基督歸與你們！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我每逢想念你們，就感謝我的上帝；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每逢為你們眾人祈求的時候，常是歡歡喜喜地祈求。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因為從頭一天直到如今，你們是同心合意地興旺福音。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我深信那在你們心裏動了善工的，必成全這工，直到耶穌基督的日子。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我為你們眾人有這樣的意念，原是應當的；因你們常在我心裏，無論我是在捆鎖之中，是辯明證實福音的時候，你們都與我一同得恩。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我體會基督耶穌的心腸，切切地想念你們眾人；這是上帝可以給我作見證的。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我所禱告的，就是要你們的愛心在知識和各樣見識上多而又多，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使你們能分別是非，作誠實無過的人，直到基督的日子；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並靠着耶穌基督結滿了仁義的果子，叫榮耀稱讚歸與上帝。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弟兄們，我願意你們知道，我所遭遇的事更是叫福音興旺，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以致我受的捆鎖在御營全軍和其餘的人中，已經顯明是為基督的緣故。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並且那在主裏的弟兄多半因我受的捆鎖就篤信不疑，越發放膽傳上帝的道，無所懼怕。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有的傳基督是出於嫉妒紛爭，也有的是出於好意。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這一等是出於愛心，知道我是為辯明福音設立的；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那一等傳基督是出於結黨，並不誠實，意思要加增我捆鎖的苦楚。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這有何妨呢？或是假意，或是真心，無論怎樣，基督究竟被傳開了。為此，我就歡喜，並且還要歡喜；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因為我知道，這事藉着你們的祈禱和耶穌基督之靈的幫助，終必叫我得救。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照着我所切慕、所盼望的，沒有一事叫我羞愧。只要凡事放膽，無論是生是死，總叫基督在我身上照常顯大。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因我活着就是基督，我死了就有益處。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但我在肉身活着，若成就我工夫的果子，我就不知道該挑選甚麼。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我正在兩難之間，情願離世與基督同在，因為這是好得無比的。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然而，我在肉身活着，為你們更是要緊的。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我既然這樣深信，就知道仍要住在世間，且與你們眾人同住，使你們在所信的道上又長進又喜樂，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叫你們在基督耶穌裏的歡樂，因我再到你們那裏去，就越發加增。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只要你們行事為人與基督的福音相稱，叫我或來見你們，或不在你們那裏，可以聽見你們的景況，知道你們同有一個心志，站立得穩，為所信的福音齊心努力。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凡事不怕敵人的驚嚇，這是證明他們沉淪，你們得救都是出於上帝。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因為你們蒙恩，不但得以信服基督，並要為他受苦。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你們的爭戰，就與你們在我身上從前所看見、現在所聽見的一樣。</w:t>
      </w:r>
    </w:p>
    <w:p>
      <w:pPr>
        <w:pStyle w:val="Heading2"/>
      </w:pPr>
      <w:r>
        <w:rPr>
          <w:lang w:val="zh_TW" w:bidi="zh_TW"/>
        </w:rPr>
        <w:t>腓立比書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所以，在基督裏若有甚麼勸勉，愛心有甚麼安慰，聖靈有甚麼交通，心中有甚麼慈悲憐憫，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你們就要意念相同，愛心相同，有一樣的心思，有一樣的意念，使我的喜樂可以滿足。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凡事不可結黨，不可貪圖虛浮的榮耀；只要存心謙卑，各人看別人比自己強。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各人不要單顧自己的事，也要顧別人的事。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你們當以基督耶穌的心為心：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他本有上帝的形像， 不以自己與上帝同等為強奪的；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反倒虛己， 取了奴僕的形像， 成為人的樣式；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既有人的樣子，就自己卑微， 存心順服，以至於死， 且死在十字架上。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所以，上帝將他升為至高， 又賜給他那超乎萬名之上的名，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叫一切在天上的、地上的，和地底下的， 因耶穌的名無不屈膝，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無不口稱「耶穌基督為主」， 使榮耀歸與父上帝。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這樣看來，我親愛的弟兄，你們既是常順服的，不但我在你們那裏，就是我如今不在你們那裏，更是順服的，就當恐懼戰兢做成你們得救的工夫。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因為你們立志行事都是上帝在你們心裏運行，為要成就他的美意。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凡所行的，都不要發怨言，起爭論，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使你們無可指摘，誠實無偽，在這彎曲悖謬的世代作上帝無瑕疵的兒女。你們顯在這世代中，好像明光照耀，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將生命的道表明出來，叫我在基督的日子好誇我沒有空跑，也沒有徒勞。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我以你們的信心為供獻的祭物，我若被澆奠在其上，也是喜樂，並且與你們眾人一同喜樂。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你們也要照樣喜樂，並且與我一同喜樂。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我靠主耶穌指望快打發提摩太去見你們，叫我知道你們的事，心裏就得着安慰。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因為我沒有別人與我同心，實在掛念你們的事。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別人都求自己的事，並不求耶穌基督的事。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但你們知道提摩太的明證；他興旺福音，與我同勞，待我像兒子待父親一樣。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所以，我一看出我的事要怎樣了結，就盼望立刻打發他去；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但我靠着主自信我也必快去。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然而，我想必須打發以巴弗提到你們那裏去。他是我的兄弟，與我一同做工，一同當兵，是你們所差遣的，也是供給我需用的。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他很想念你們眾人，並且極其難過，因為你們聽見他病了。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他實在是病了，幾乎要死；然而上帝憐恤他，不但憐恤他，也憐恤我，免得我憂上加憂。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所以我越發急速打發他去，叫你們再見他，就可以喜樂，我也可以少些憂愁。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故此，你們要在主裏歡歡樂樂地接待他，而且要尊重這樣的人；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因他為做基督的工夫，幾乎至死，不顧性命，要補足你們供給我的不及之處。</w:t>
      </w:r>
    </w:p>
    <w:p>
      <w:pPr>
        <w:pStyle w:val="Heading2"/>
      </w:pPr>
      <w:r>
        <w:rPr>
          <w:lang w:val="zh_TW" w:bidi="zh_TW"/>
        </w:rPr>
        <w:t>腓立比書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弟兄們，我還有話說，你們要靠主喜樂。我把這話再寫給你們，於我並不為難，於你們卻是妥當。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應當防備犬類，防備作惡的，防備妄自行割的。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因為真受割禮的，乃是我們這以上帝的靈敬拜、在基督耶穌裏誇口、不靠着肉體的。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其實，我也可以靠肉體；若是別人想他可以靠肉體，我更可以靠着了。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我第八天受割禮；我是以色列族、便雅憫支派的人，是希伯來人所生的希伯來人。就律法說，我是法利賽人；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就熱心說，我是逼迫教會的；就律法上的義說，我是無可指摘的。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只是我先前以為與我有益的，我現在因基督都當作有損的。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不但如此，我也將萬事當作有損的，因我以認識我主基督耶穌為至寶。我為他已經丟棄萬事，看作糞土，為要得着基督；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並且得以在他裏面，不是有自己因律法而得的義，乃是有信基督的義，就是因信上帝而來的義，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使我認識基督，曉得他復活的大能，並且曉得和他一同受苦，效法他的死，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或者我也得以從死裏復活。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這不是說我已經得着了，已經完全了；我乃是竭力追求，或者可以得着基督耶穌所以得着我的。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弟兄們，我不是以為自己已經得着了；我只有一件事，就是忘記背後，努力面前的，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向着標竿直跑，要得上帝在基督耶穌裏從上面召我來得的獎賞。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所以我們中間，凡是完全人總要存這樣的心；若在甚麼事上存別樣的心，上帝也必以此指示你們。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然而，我們到了甚麼地步，就當照着甚麼地步行。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弟兄們，你們要一同效法我，也當留意看那些照我們榜樣行的人。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因為有許多人行事是基督十字架的仇敵。我屢次告訴你們，現在又流淚地告訴你們：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他們的結局就是沉淪；他們的神就是自己的肚腹。他們以自己的羞辱為榮耀，專以地上的事為念。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我們卻是天上的國民，並且等候救主，就是主耶穌基督從天上降臨。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他要按着那能叫萬有歸服自己的大能，將我們這卑賤的身體改變形狀，和他自己榮耀的身體相似。</w:t>
      </w:r>
    </w:p>
    <w:p>
      <w:pPr>
        <w:pStyle w:val="Heading2"/>
      </w:pPr>
      <w:r>
        <w:rPr>
          <w:lang w:val="zh_TW" w:bidi="zh_TW"/>
        </w:rPr>
        <w:t>腓立比書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我所親愛、所想念的弟兄們，你們就是我的喜樂，我的冠冕。我親愛的弟兄，你們應當靠主站立得穩。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我勸友阿蝶和循都基，要在主裏同心。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我也求你這真實同負一軛的，幫助這兩個女人，因為她們在福音上曾與我一同勞苦；還有革利免，並其餘和我一同做工的，他們的名字都在生命冊上。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你們要靠主常常喜樂。我再說，你們要喜樂。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當叫眾人知道你們謙讓的心。主已經近了。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應當一無掛慮，只要凡事藉着禱告、祈求，和感謝，將你們所要的告訴上帝。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上帝所賜、出人意外的平安必在基督耶穌裏保守你們的心懷意念。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弟兄們，我還有未盡的話：凡是真實的、可敬的、公義的、清潔的、可愛的、有美名的，若有甚麼德行，若有甚麼稱讚，這些事你們都要思念。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你們在我身上所學習的，所領受的，所聽見的，所看見的，這些事你們都要去行，賜平安的上帝就必與你們同在。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我靠主大大地喜樂，因為你們思念我的心如今又發生；你們向來就思念我，只是沒得機會。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我並不是因缺乏說這話；我無論在甚麼景況都可以知足，這是我已經學會了。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我知道怎樣處卑賤，也知道怎樣處豐富；或飽足，或飢餓；或有餘，或缺乏，隨事隨在，我都得了秘訣。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我靠着那加給我力量的，凡事都能做。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然而，你們和我同受患難原是美事。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腓立比人哪，你們也知道我初傳福音離了馬其頓的時候，論到授受的事，除了你們以外，並沒有別的教會供給我。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就是我在帖撒羅尼迦，你們也一次兩次地打發人供給我的需用。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我並不求甚麼餽送，所求的就是你們的果子漸漸增多，歸在你們的帳上。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但我樣樣都有，並且有餘。我已經充足，因我從以巴弗提受了你們的餽送，當作極美的香氣，為上帝所收納、所喜悅的祭物。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我的上帝必照他榮耀的豐富，在基督耶穌裏，使你們一切所需用的都充足。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願榮耀歸給我們的父上帝，直到永永遠遠。阿們！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請問在基督耶穌裏的各位聖徒安。在我這裏的眾弟兄都問你們安。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眾聖徒都問你們安。在凱撒家裏的人特特地問你們安。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願主耶穌基督的恩常在你們心裏！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