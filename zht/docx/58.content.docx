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希伯來書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上帝既在古時藉着眾先知多次多方地曉諭列祖，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就在這末世藉着他兒子曉諭我們；又早已立他為承受萬有的，也曾藉着他創造諸世界。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他是上帝榮耀所發的光輝，是上帝本體的真像，常用他權能的命令托住萬有。他洗淨了人的罪，就坐在高天至大者的右邊。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他所承受的名，既比天使的名更尊貴，就遠超過天使。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所有的天使，上帝從來對哪一個說： 你是我的兒子， 我今日生你？ 又指着哪一個說： 我要作他的父， 他要作我的子？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再者，上帝使長子到世上來的時候，就說： 上帝的使者都要拜他。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論到使者，又說： 上帝以風為使者， 以火焰為僕役；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論到子卻說： 上帝啊，你的寶座是永永遠遠的； 你的國權是正直的。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你喜愛公義，恨惡罪惡； 所以上帝，就是你的上帝，用喜樂油膏你， 勝過膏你的同伴；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又說：主啊，你起初立了地的根基； 天也是你手所造的。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天地都要滅沒，你卻要長存。 天地都要像衣服漸漸舊了；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你要將天地捲起來，像一件外衣， 天地就都改變了。 惟有你永不改變； 你的年數沒有窮盡。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所有的天使，上帝從來對哪一個說： 你坐在我的右邊， 等我使你仇敵作你的腳凳？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天使豈不都是服役的靈、奉差遣為那將要承受救恩的人效力嗎？</w:t>
      </w:r>
    </w:p>
    <w:p>
      <w:pPr>
        <w:pStyle w:val="Heading2"/>
      </w:pPr>
      <w:r>
        <w:rPr>
          <w:lang w:val="zh_TW" w:bidi="zh_TW"/>
        </w:rPr>
        <w:t>希伯來書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所以，我們當越發鄭重所聽見的道理，恐怕我們隨流失去。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那藉着天使所傳的話既是確定的；凡干犯悖逆的都受了該受的報應。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我們若忽略這麼大的救恩，怎能逃罪呢？這救恩起先是主親自講的，後來是聽見的人給我們證實了。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上帝又按自己的旨意，用神蹟、奇事和百般的異能，並聖靈的恩賜，同他們作見證。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我們所說將來的世界，上帝原沒有交給天使管轄。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但有人在經上某處證明說： 人算甚麼，你竟顧念他？ 世人算甚麼，你竟眷顧他？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你叫他比天使微小一點， 賜他榮耀尊貴為冠冕， 並將你手所造的都派他管理，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叫萬物都服在他的腳下。 既叫萬物都服他，就沒有剩下一樣不服他的。只是如今我們還不見萬物都服他。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惟獨見那成為比天使小一點的耶穌；因為受死的苦，就得了尊貴榮耀為冠冕，叫他因着上帝的恩，為人人嘗了死味。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原來那為萬物所屬、為萬物所本的，要領許多的兒子進榮耀裏去，使救他們的元帥，因受苦難得以完全，本是合宜的。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因那使人成聖的和那些得以成聖的，都是出於一。所以，他稱他們為弟兄也不以為恥，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說： 我要將你的名傳與我的弟兄， 在會中我要頌揚你；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又說： 我要倚賴他； 又說： 看哪，我與上帝所給我的兒女。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兒女既同有血肉之體，他也照樣親自成了血肉之體，特要藉着死敗壞那掌死權的，就是魔鬼，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並要釋放那些一生因怕死而為奴僕的人。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他並不救拔天使，乃是救拔亞伯拉罕的後裔。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所以，他凡事該與他的弟兄相同，為要在上帝的事上成為慈悲忠信的大祭司，為百姓的罪獻上挽回祭。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他自己既然被試探而受苦，就能搭救被試探的人。</w:t>
      </w:r>
    </w:p>
    <w:p>
      <w:pPr>
        <w:pStyle w:val="Heading2"/>
      </w:pPr>
      <w:r>
        <w:rPr>
          <w:lang w:val="zh_TW" w:bidi="zh_TW"/>
        </w:rPr>
        <w:t>希伯來書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同蒙天召的聖潔弟兄啊，你們應當思想我們所認為使者、為大祭司的耶穌。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他為那設立他的盡忠，如同摩西在上帝的全家盡忠一樣。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他比摩西算是更配多得榮耀，好像建造房屋的比房屋更尊榮；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因為房屋都必有人建造，但建造萬物的就是上帝。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摩西為僕人，在上帝的全家誠然盡忠，為要證明將來必傳說的事。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但基督為兒子，治理上帝的家；我們若將可誇的盼望和膽量堅持到底，便是他的家了。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聖靈有話說： 你們今日若聽他的話，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就不可硬着心， 像在曠野惹他發怒、 試探他的時候一樣。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在那裏，你們的祖宗試我探我， 並且觀看我的作為有四十年之久。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所以，我厭煩那世代的人，說： 他們心裏常常迷糊， 竟不曉得我的作為！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我就在怒中起誓說： 他們斷不可進入我的安息。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弟兄們，你們要謹慎，免得你們中間或有人存着不信的惡心，把永生上帝離棄了。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總要趁着還有今日，天天彼此相勸，免得你們中間有人被罪迷惑，心裏就剛硬了。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我們若將起初確實的信心堅持到底，就在基督裏有分了。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經上說：「你們今日若聽他的話，就不可硬着心，像惹他發怒的日子一樣。」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那時，聽見他話惹他發怒的是誰呢？豈不是跟着摩西從埃及出來的眾人嗎？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上帝四十年之久，又厭煩誰呢？豈不是那些犯罪、屍首倒在曠野的人嗎？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又向誰起誓，不容他們進入他的安息呢？豈不是向那些不信從的人嗎？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這樣看來，他們不能進入安息是因為不信的緣故了。</w:t>
      </w:r>
    </w:p>
    <w:p>
      <w:pPr>
        <w:pStyle w:val="Heading2"/>
      </w:pPr>
      <w:r>
        <w:rPr>
          <w:lang w:val="zh_TW" w:bidi="zh_TW"/>
        </w:rPr>
        <w:t>希伯來書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我們既蒙留下，有進入他安息的應許，就當畏懼，免得我們中間或有人似乎是趕不上了。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因為有福音傳給我們，像傳給他們一樣；只是所聽見的道與他們無益，因為他們沒有信心與所聽見的道調和。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但我們已經相信的人得以進入那安息，正如上帝所說：「我在怒中起誓說：『他們斷不可進入我的安息！』」其實造物之工，從創世以來已經成全了。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論到第七日，有一處說：「到第七日，上帝就歇了他一切的工。」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又有一處說：「他們斷不可進入我的安息！」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既有必進安息的人，那先前聽見福音的，因為不信從，不得進去。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所以過了多年，就在大衛的書上，又限定一日，如以上所引的說：「你們今日若聽他的話，就不可硬着心。」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若是約書亞已叫他們享了安息，後來上帝就不再提別的日子了。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這樣看來，必另有一安息日的安息為上帝的子民存留。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因為那進入安息的，乃是歇了自己的工，正如上帝歇了他的工一樣。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所以，我們務必竭力進入那安息，免得有人學那不信從的樣子跌倒了。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上帝的道是活潑的，是有功效的，比一切兩刃的劍更快，甚至魂與靈，骨節與骨髓，都能刺入、剖開，連心中的思念和主意都能辨明。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並且被造的沒有一樣在他面前不顯然的；原來萬物在那與我們有關係的主眼前，都是赤露敞開的。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我們既然有一位已經升入高天尊榮的大祭司，就是上帝的兒子耶穌，便當持定所承認的道。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因我們的大祭司並非不能體恤我們的軟弱。他也曾凡事受過試探，與我們一樣，只是他沒有犯罪。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所以，我們只管坦然無懼地來到施恩的寶座前，為要得憐恤，蒙恩惠，作隨時的幫助。</w:t>
      </w:r>
    </w:p>
    <w:p>
      <w:pPr>
        <w:pStyle w:val="Heading2"/>
      </w:pPr>
      <w:r>
        <w:rPr>
          <w:lang w:val="zh_TW" w:bidi="zh_TW"/>
        </w:rPr>
        <w:t>希伯來書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凡從人間挑選的大祭司，是奉派替人辦理屬上帝的事，為要獻上禮物和贖罪祭。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他能體諒那愚蒙的和失迷的人，因為他自己也是被軟弱所困。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故此，他理當為百姓和自己獻祭贖罪。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這大祭司的尊榮，沒有人自取。惟要蒙上帝所召，像亞倫一樣。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如此，基督也不是自取榮耀作大祭司，乃是在乎向他說「你是我的兒子，我今日生你」的那一位；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就如經上又有一處說：「你是照着麥基洗德的等次永遠為祭司。」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基督在肉體的時候，既大聲哀哭，流淚禱告，懇求那能救他免死的主，就因他的虔誠蒙了應允。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他雖然為兒子，還是因所受的苦難學了順從。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他既得以完全，就為凡順從他的人成了永遠得救的根源，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並蒙上帝照着麥基洗德的等次稱他為大祭司。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論到麥基洗德，我們有好些話，並且難以解明，因為你們聽不進去。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看你們學習的工夫，本該作師傅，誰知還得有人將上帝聖言小學的開端另教導你們，並且成了那必須吃奶、不能吃乾糧的人。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凡只能吃奶的都不熟練仁義的道理，因為他是嬰孩；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惟獨長大成人的才能吃乾糧；他們的心竅習練得通達，就能分辨好歹了。</w:t>
      </w:r>
    </w:p>
    <w:p>
      <w:pPr>
        <w:pStyle w:val="Heading2"/>
      </w:pPr>
      <w:r>
        <w:rPr>
          <w:lang w:val="zh_TW" w:bidi="zh_TW"/>
        </w:rPr>
        <w:t>希伯來書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所以，我們應當離開基督道理的開端，竭力進到完全的地步，不必再立根基，就如那懊悔死行、信靠上帝、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各樣洗禮、按手之禮、死人復活，以及永遠審判各等教訓。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上帝若許我們，我們必如此行。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論到那些已經蒙了光照、嘗過天恩的滋味、又於聖靈有分，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並嘗過上帝善道的滋味、覺悟來世權能的人，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若是離棄道理，就不能叫他們重新懊悔了。因為他們把上帝的兒子重釘十字架，明明地羞辱他。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就如一塊田地，吃過屢次下的雨水，生長菜蔬，合乎耕種的人用，就從上帝得福；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若長荊棘和蒺藜，必被廢棄，近於咒詛，結局就是焚燒。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親愛的弟兄們，我們雖是這樣說，卻深信你們的行為強過這些，而且近乎得救。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因為上帝並非不公義，竟忘記你們所做的工和你們為他名所顯的愛心，就是先前伺候聖徒，如今還是伺候。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我們願你們各人都顯出這樣的殷勤，使你們有滿足的指望，一直到底。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並且不懈怠，總要效法那些憑信心和忍耐承受應許的人。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當初上帝應許亞伯拉罕的時候，因為沒有比自己更大可以指着起誓的，就指着自己起誓，說：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「論福，我必賜大福給你；論子孫，我必叫你的子孫多起來。」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這樣，亞伯拉罕既恆久忍耐，就得了所應許的。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人都是指着比自己大的起誓，並且以起誓為實據，了結各樣的爭論。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照樣，上帝願意為那承受應許的人格外顯明他的旨意是不更改的，就起誓為證。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藉這兩件不更改的事，上帝決不能說謊，好叫我們這逃往避難所、持定擺在我們前頭指望的人可以大得勉勵。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我們有這指望，如同靈魂的錨，又堅固又牢靠，且通入幔內。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作先鋒的耶穌，既照着麥基洗德的等次成了永遠的大祭司，就為我們進入幔內。</w:t>
      </w:r>
    </w:p>
    <w:p>
      <w:pPr>
        <w:pStyle w:val="Heading2"/>
      </w:pPr>
      <w:r>
        <w:rPr>
          <w:lang w:val="zh_TW" w:bidi="zh_TW"/>
        </w:rPr>
        <w:t>希伯來書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這麥基洗德就是撒冷王，又是至高上帝的祭司，本是長遠為祭司的。他當亞伯拉罕殺敗諸王回來的時候，就迎接他，給他祝福。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亞伯拉罕也將自己所得來的，取十分之一給他。他頭一個名翻出來就是仁義王，他又名撒冷王，就是平安王的意思。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他無父，無母，無族譜，無生之始，無命之終，乃是與上帝的兒子相似。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你們想一想，先祖亞伯拉罕將自己所擄來上等之物取十分之一給他，這人是何等尊貴呢！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那得祭司職任的利未子孫，領命照例向百姓取十分之一，這百姓是自己的弟兄，雖是從亞伯拉罕身中生的，還是照例取十分之一。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獨有麥基洗德，不與他們同譜，倒收納亞伯拉罕的十分之一，為那蒙應許的亞伯拉罕祝福。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從來位分大的給位分小的祝福，這是駁不倒的理。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在這裏收十分之一的都是必死的人；但在那裏收十分之一的，有為他作見證的說，他是活的；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並且可說那受十分之一的利未，也是藉着亞伯拉罕納了十分之一。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因為麥基洗德迎接亞伯拉罕的時候，利未已經在他先祖的身中。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從前百姓在利未人祭司職任以下受律法，倘若藉這職任能得完全，又何用另外興起一位祭司，照麥基洗德的等次，不照亞倫的等次呢？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祭司的職任既已更改，律法也必須更改。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因為這話所指的人本屬別的支派，那支派裏從來沒有一人伺候祭壇。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我們的主分明是從猶大出來的；但這支派，摩西並沒有提到祭司。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倘若照麥基洗德的樣式，另外興起一位祭司來，我的話更是顯而易見的了。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他成為祭司，並不是照屬肉體的條例，乃是照無窮之生命的大能。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因為有給他作見證的說：「你是照着麥基洗德的等次永遠為祭司。」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先前的條例，因軟弱無益，所以廢掉了，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（律法原來一無所成）就引進了更美的指望；靠這指望，我們便可以進到上帝面前。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再者，耶穌為祭司，並不是不起誓立的。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至於那些祭司，原不是起誓立的，只有耶穌是起誓立的；因為那立他的對他說：「主起了誓，決不後悔，你是永遠為祭司。」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既是起誓立的，耶穌就作了更美之約的中保。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那些成為祭司的，數目本來多，是因為有死阻隔，不能長久。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這位既是永遠常存的，他祭司的職任就長久不更換。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凡靠着他進到上帝面前的人，他都能拯救到底；因為他是長遠活着，替他們祈求。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像這樣聖潔、無邪惡、無玷污、遠離罪人、高過諸天的大祭司，原是與我們合宜的。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他不像那些大祭司，每日必須先為自己的罪，後為百姓的罪獻祭；因為他只一次將自己獻上，就把這事成全了。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律法本是立軟弱的人為大祭司；但在律法以後起誓的話，是立兒子為大祭司，乃是成全到永遠的。</w:t>
      </w:r>
    </w:p>
    <w:p>
      <w:pPr>
        <w:pStyle w:val="Heading2"/>
      </w:pPr>
      <w:r>
        <w:rPr>
          <w:lang w:val="zh_TW" w:bidi="zh_TW"/>
        </w:rPr>
        <w:t>希伯來書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我們所講的事，其中第一要緊的，就是我們有這樣的大祭司，已經坐在天上至大者寶座的右邊，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在聖所，就是真帳幕裏，作執事；這帳幕是主所支的，不是人所支的。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凡大祭司都是為獻禮物和祭物設立的，所以這位大祭司也必須有所獻的。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他若在地上，必不得為祭司，因為已經有照律法獻禮物的祭司。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他們供奉的事本是天上事的形狀和影像，正如摩西將要造帳幕的時候，蒙上帝警戒他，說：「你要謹慎，作各樣的物件都要照着在山上指示你的樣式。」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如今耶穌所得的職任是更美的，正如他作更美之約的中保；這約原是憑更美之應許立的。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那前約若沒有瑕疵，就無處尋求後約了。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所以主指責他的百姓說： 日子將到， 我要與以色列家和猶大家另立新約，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不像我拉着他們祖宗的手， 領他們出埃及的時候， 與他們所立的約。 因為他們不恆心守我的約， 我也不理他們。 這是主說的。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主又說： 那些日子以後， 我與以色列家所立的約乃是這樣： 我要將我的律法放在他們裏面， 寫在他們心上； 我要作他們的上帝； 他們要作我的子民。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他們不用各人教導自己的鄉鄰和自己的弟兄， 說：你該認識主； 因為他們從最小的到至大的，都必認識我。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我要寬恕他們的不義， 不再記念他們的罪愆。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既說新約，就以前約為舊了；但那漸舊漸衰的，就必快歸無有了。</w:t>
      </w:r>
    </w:p>
    <w:p>
      <w:pPr>
        <w:pStyle w:val="Heading2"/>
      </w:pPr>
      <w:r>
        <w:rPr>
          <w:lang w:val="zh_TW" w:bidi="zh_TW"/>
        </w:rPr>
        <w:t>希伯來書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原來前約有禮拜的條例和屬世界的聖幕。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因為有預備的帳幕，頭一層叫作聖所，裏面有燈臺、桌子，和陳設餅。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第二幔子後又有一層帳幕，叫作至聖所，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有金香爐，有包金的約櫃，櫃裏有盛嗎哪的金罐和亞倫發過芽的杖，並兩塊約版；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櫃上面有榮耀基路伯的影罩着施恩座。這幾件我現在不能一一細說。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這些物件既如此預備齊了，眾祭司就常進頭一層帳幕，行拜上帝的禮。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至於第二層帳幕，惟有大祭司一年一次獨自進去，沒有不帶着血為自己和百姓的過錯獻上。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聖靈用此指明，頭一層帳幕仍存的時候，進入至聖所的路還未顯明。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那頭一層帳幕作現今的一個表樣，所獻的禮物和祭物，就着良心說，都不能叫禮拜的人得以完全。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這些事，連那飲食和諸般洗濯的規矩，都不過是屬肉體的條例，命定到振興的時候為止。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但現在基督已經來到，作了將來美事的大祭司，經過那更大更全備的帳幕，不是人手所造，也不是屬乎這世界的；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並且不用山羊和牛犢的血，乃用自己的血，只一次進入聖所，成了永遠贖罪的事。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若山羊和公牛的血，並母牛犢的灰，灑在不潔的人身上，尚且叫人成聖，身體潔淨，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何況基督藉着永遠的靈，將自己無瑕無疵獻給上帝，他的血豈不更能洗淨你們的心，除去你們的死行，使你們事奉那永生上帝嗎？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為此，他作了新約的中保，既然受死贖了人在前約之時所犯的罪過，便叫蒙召之人得着所應許永遠的產業。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凡有遺命必須等到留遺命的人死了；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因為人死了，遺命才有效力，若留遺命的尚在，那遺命還有用處嗎？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所以，前約也不是不用血立的；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因為摩西當日照着律法將各樣誡命傳給眾百姓，就拿朱紅色絨和牛膝草，把牛犢山羊的血和水灑在書上，又灑在眾百姓身上，說：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「這血就是上帝與你們立約的憑據。」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他又照樣把血灑在帳幕和各樣器皿上。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按着律法，凡物差不多都是用血潔淨的；若不流血，罪就不得赦免了。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照着天上樣式做的物件必須用這些祭物去潔淨；但那天上的本物自然當用更美的祭物去潔淨。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因為基督並不是進了人手所造的聖所（這不過是真聖所的影像），乃是進了天堂，如今為我們顯在上帝面前；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也不是多次將自己獻上，像那大祭司每年帶着牛羊的血進入聖所，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如果這樣，他從創世以來，就必多次受苦了。但如今在這末世顯現一次，把自己獻為祭，好除掉罪。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按着定命，人人都有一死，死後且有審判。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像這樣，基督既然一次被獻，擔當了多人的罪，將來要向那等候他的人第二次顯現，並與罪無關，乃是為拯救他們。</w:t>
      </w:r>
    </w:p>
    <w:p>
      <w:pPr>
        <w:pStyle w:val="Heading2"/>
      </w:pPr>
      <w:r>
        <w:rPr>
          <w:lang w:val="zh_TW" w:bidi="zh_TW"/>
        </w:rPr>
        <w:t>希伯來書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律法既是將來美事的影兒，不是本物的真像，總不能藉着每年常獻一樣的祭物叫那近前來的人得以完全。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若不然，獻祭的事豈不早已止住了嗎？因為禮拜的人，良心既被潔淨，就不再覺得有罪了。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但這些祭物是叫人每年想起罪來；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因為公牛和山羊的血，斷不能除罪。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所以基督到世上來的時候，就說： 上帝啊，祭物和禮物是你不願意的； 你曾給我預備了身體。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燔祭和贖罪祭是你不喜歡的。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那時我說：上帝啊，我來了， 為要照你的旨意行； 我的事在經卷上已經記載了。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以上說：「祭物和禮物，燔祭和贖罪祭，是你不願意的，也是你不喜歡的（這都是按着律法獻的）」；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後又說：「我來了為要照你的旨意行」；可見他是除去在先的，為要立定在後的。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我們憑這旨意，靠耶穌基督，只一次獻上他的身體，就得以成聖。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凡祭司天天站着事奉上帝，屢次獻上一樣的祭物，這祭物永不能除罪。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但基督獻了一次永遠的贖罪祭，就在上帝的右邊坐下了。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從此，等候他仇敵成了他的腳凳。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因為他一次獻祭，便叫那得以成聖的人永遠完全。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聖靈也對我們作見證；因為他既已說過：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主說：那些日子以後， 我與他們所立的約乃是這樣： 我要將我的律法寫在他們心上， 又要放在他們的裏面。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以後就說： 我不再記念他們的罪愆和他們的過犯。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這些罪過既已赦免，就不用再為罪獻祭了。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弟兄們，我們既因耶穌的血得以坦然進入至聖所，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是藉着他給我們開了一條又新又活的路，從幔子經過，這幔子就是他的身體。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又有一位大祭司治理上帝的家，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並我們心中天良的虧欠已經灑去，身體用清水洗淨了，就當存着誠心和充足的信心來到上帝面前；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也要堅守我們所承認的指望，不致搖動，因為那應許我們的是信實的。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又要彼此相顧，激發愛心，勉勵行善。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你們不可停止聚會，好像那些停止慣了的人，倒要彼此勸勉，既知道那日子臨近，就更當如此。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因為我們得知真道以後，若故意犯罪，贖罪的祭就再沒有了；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惟有戰懼等候審判和那燒滅眾敵人的烈火。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人干犯摩西的律法，憑兩三個見證人，尚且不得憐恤而死，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何況人踐踏上帝的兒子，將那使他成聖之約的血當作平常，又褻慢施恩的聖靈，你們想，他要受的刑罰該怎樣加重呢！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因為我們知道誰說：「伸冤在我，我必報應」；又說：「主要審判他的百姓。」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落在永生上帝的手裏，真是可怕的！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你們要追念往日，蒙了光照以後所忍受大爭戰的各樣苦難：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一面被毀謗，遭患難，成了戲景，叫眾人觀看；一面陪伴那些受這樣苦難的人。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因為你們體恤了那些被捆鎖的人，並且你們的家業被人搶去，也甘心忍受，知道自己有更美長存的家業。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所以，你們不可丟棄勇敢的心；存這樣的心必得大賞賜。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你們必須忍耐，使你們行完了上帝的旨意，就可以得着所應許的。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因為還有一點點時候， 那要來的就來，並不遲延；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只是義人必因信得生。 他若退後，我心裏就不喜歡他。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我們卻不是退後入沉淪的那等人，乃是有信心以致靈魂得救的人。</w:t>
      </w:r>
    </w:p>
    <w:p>
      <w:pPr>
        <w:pStyle w:val="Heading2"/>
      </w:pPr>
      <w:r>
        <w:rPr>
          <w:lang w:val="zh_TW" w:bidi="zh_TW"/>
        </w:rPr>
        <w:t>希伯來書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信就是所望之事的實底，是未見之事的確據。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古人在這信上得了美好的證據。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我們因着信，就知道諸世界是藉上帝話造成的；這樣，所看見的，並不是從顯然之物造出來的。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亞伯因着信，獻祭與上帝，比該隱所獻的更美，因此便得了稱義的見證，就是上帝指他禮物作的見證。他雖然死了，卻因這信，仍舊說話。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以諾因着信，被接去，不至於見死，人也找不着他，因為上帝已經把他接去了；只是他被接去以先，已經得了上帝喜悅他的明證。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人非有信，就不能得上帝的喜悅；因為到上帝面前來的人必須信有上帝，且信他賞賜那尋求他的人。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挪亞因着信，既蒙上帝指示他未見的事，動了敬畏的心，預備了一隻方舟，使他全家得救。因此就定了那世代的罪，自己也承受了那從信而來的義。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亞伯拉罕因着信，蒙召的時候就遵命出去，往將來要得為業的地方去；出去的時候，還不知往哪裏去。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他因着信，就在所應許之地作客，好像在異地居住帳棚，與那同蒙一個應許的以撒、雅各一樣。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因為他等候那座有根基的城，就是上帝所經營所建造的。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因着信，連撒拉自己，雖然過了生育的歲數，還能懷孕，因她以為那應許她的是可信的。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所以從一個彷彿已死的人就生出子孫，如同天上的星那樣眾多，海邊的沙那樣無數。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這些人都是存着信心死的，並沒有得着所應許的；卻從遠處望見，且歡喜迎接，又承認自己在世上是客旅，是寄居的。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說這樣話的人是表明自己要找一個家鄉。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他們若想念所離開的家鄉，還有可以回去的機會。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他們卻羨慕一個更美的家鄉，就是在天上的。所以上帝被稱為他們的上帝，並不以為恥，因為他已經給他們預備了一座城。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亞伯拉罕因着信，被試驗的時候，就把以撒獻上；這便是那歡喜領受應許的，將自己獨生的兒子獻上。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論到這兒子，曾有話說：「從以撒生的才要稱為你的後裔。」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他以為上帝還能叫人從死裏復活；他也彷彿從死中得回他的兒子來。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以撒因着信，就指着將來的事給雅各、以掃祝福。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雅各因着信，臨死的時候，給約瑟的兩個兒子各自祝福，扶着杖頭敬拜上帝。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約瑟因着信，臨終的時候，提到以色列族將來要出埃及，並為自己的骸骨留下遺命。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摩西生下來，他的父母見他是個俊美的孩子，就因着信，把他藏了三個月，並不怕王命。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摩西因着信，長大了就不肯稱為法老女兒之子。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他寧可和上帝的百姓同受苦害，也不願暫時享受罪中之樂。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他看為基督受的凌辱比埃及的財物更寶貴，因他想望所要得的賞賜。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他因着信，就離開埃及，不怕王怒；因為他恆心忍耐，如同看見那不能看見的主。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他因着信，就守逾越節，行灑血的禮，免得那滅長子的臨近以色列人。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他們因着信，過紅海如行乾地；埃及人試着要過去，就被吞滅了。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以色列人因着信，圍繞耶利哥城七日，城牆就倒塌了。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妓女喇合因着信，曾和和平平地接待探子，就不與那些不順從的人一同滅亡。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我又何必再說呢？若要一一細說，基甸、巴拉、參孫、耶弗他、大衛、撒母耳，和眾先知的事，時候就不夠了。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他們因着信，制伏了敵國，行了公義，得了應許，堵了獅子的口，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滅了烈火的猛勢，脫了刀劍的鋒刃；軟弱變為剛強，爭戰顯出勇敢，打退外邦的全軍。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有婦人得自己的死人復活。又有人忍受嚴刑，不肯苟且得釋放，為要得着更美的復活。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又有人忍受戲弄、鞭打、捆鎖、監禁、各等的磨煉，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被石頭打死，被鋸鋸死，受試探，被刀殺，披着綿羊、山羊的皮各處奔跑，受窮乏、患難、苦害，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在曠野、山嶺、山洞、地穴，飄流無定，本是世界不配有的人。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這些人都是因信得了美好的證據，卻仍未得着所應許的；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因為上帝給我們預備了更美的事，叫他們若不與我們同得，就不能完全。</w:t>
      </w:r>
    </w:p>
    <w:p>
      <w:pPr>
        <w:pStyle w:val="Heading2"/>
      </w:pPr>
      <w:r>
        <w:rPr>
          <w:lang w:val="zh_TW" w:bidi="zh_TW"/>
        </w:rPr>
        <w:t>希伯來書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我們既有這許多的見證人，如同雲彩圍着我們，就當放下各樣的重擔，脫去容易纏累我們的罪，存心忍耐，奔那擺在我們前頭的路程，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仰望為我們信心創始成終的耶穌。他因那擺在前面的喜樂，就輕看羞辱，忍受了十字架的苦難，便坐在上帝寶座的右邊。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那忍受罪人這樣頂撞的，你們要思想，免得疲倦灰心。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你們與罪惡相爭，還沒有抵擋到流血的地步。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你們又忘了那勸你們如同勸兒子的話，說： 我兒，你不可輕看主的管教， 被他責備的時候也不可灰心；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因為主所愛的，他必管教， 又鞭打凡所收納的兒子。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你們所忍受的，是上帝管教你們，待你們如同待兒子。焉有兒子不被父親管教的呢？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管教原是眾子所共受的。你們若不受管教，就是私子，不是兒子了。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再者，我們曾有生身的父管教我們，我們尚且敬重他，何況萬靈的父，我們豈不更當順服他得生嗎？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生身的父都是暫隨己意管教我們；惟有萬靈的父管教我們，是要我們得益處，使我們在他的聖潔上有分。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凡管教的事，當時不覺得快樂，反覺得愁苦；後來卻為那經練過的人結出平安的果子，就是義。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所以，你們要把下垂的手、發酸的腿挺起來；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也要為自己的腳，把道路修直了，使瘸子不致歪腳，反得痊癒。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你們要追求與眾人和睦，並要追求聖潔；非聖潔沒有人能見主。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又要謹慎，恐怕有人失了上帝的恩；恐怕有毒根生出來擾亂你們，因此叫眾人沾染污穢；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恐怕有淫亂的，有貪戀世俗如以掃的，他因一點食物把自己長子的名分賣了。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後來想要承受父所祝的福，竟被棄絕，雖然號哭切求，卻得不着門路使他父親的心意回轉。這是你們知道的。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你們原不是來到那能摸的山；此山有火焰、密雲、黑暗、暴風、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角聲與說話的聲音。那些聽見這聲音的，都求不要再向他們說話；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因為他們當不起所命他們的話，說：「靠近這山的，即便是走獸，也要用石頭打死。」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所見的極其可怕，甚至摩西說：「我甚是恐懼戰兢。」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你們乃是來到錫安山，永生上帝的城邑，就是天上的耶路撒冷。那裏有千萬的天使，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有名錄在天上諸長子之會所共聚的總會，有審判眾人的上帝和被成全之義人的靈魂，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並新約的中保耶穌，以及所灑的血；這血所說的比亞伯的血所說的更美。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你們總要謹慎，不可棄絕那向你們說話的。因為，那些棄絕在地上警戒他們的尚且不能逃罪，何況我們違背那從天上警戒我們的呢？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當時他的聲音震動了地，但如今他應許說：「再一次我不單要震動地，還要震動天。」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這再一次的話，是指明被震動的，就是受造之物都要挪去，使那不被震動的常存。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所以我們既得了不能震動的國，就當感恩，照上帝所喜悅的，用虔誠、敬畏的心事奉上帝。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因為我們的上帝乃是烈火。</w:t>
      </w:r>
    </w:p>
    <w:p>
      <w:pPr>
        <w:pStyle w:val="Heading2"/>
      </w:pPr>
      <w:r>
        <w:rPr>
          <w:lang w:val="zh_TW" w:bidi="zh_TW"/>
        </w:rPr>
        <w:t>希伯來書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你們務要常存弟兄相愛的心。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不可忘記用愛心接待客旅；因為曾有接待客旅的，不知不覺就接待了天使。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你們要記念被捆綁的人，好像與他們同受捆綁；也要記念遭苦害的人，想到自己也在肉身之內。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婚姻，人人都當尊重，床也不可污穢；因為苟合行淫的人，上帝必要審判。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你們存心不可貪愛錢財，要以自己所有的為足；因為主曾說：「我總不撇下你，也不丟棄你。」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所以我們可以放膽說： 主是幫助我的，我必不懼怕； 人能把我怎麼樣呢？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從前引導你們、傳上帝之道給你們的人，你們要想念他們，效法他們的信心，留心看他們為人的結局。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耶穌基督昨日、今日、一直到永遠，是一樣的。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你們不要被那諸般怪異的教訓勾引了去；因為人心靠恩得堅固才是好的，並不是靠飲食。那在飲食上專心的從來沒有得着益處。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我們有一祭壇，上面的祭物是那些在帳幕中供職的人不可同吃的。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原來牲畜的血被大祭司帶入聖所作贖罪祭；牲畜的身子被燒在營外。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所以，耶穌要用自己的血叫百姓成聖，也就在城門外受苦。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這樣，我們也當出到營外，就了他去，忍受他所受的凌辱。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我們在這裏本沒有常存的城，乃是尋求那將來的城。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我們應當靠着耶穌，常常以頌讚為祭獻給上帝，這就是那承認主名之人嘴唇的果子。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只是不可忘記行善和捐輸的事，因為這樣的祭是上帝所喜悅的。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你們要依從那些引導你們的，且要順服；因他們為你們的靈魂時刻警醒，好像那將來交帳的人。你們要使他們交的時候有快樂，不致憂愁；若憂愁就與你們無益了。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請你們為我們禱告，因我們自覺良心無虧，願意凡事按正道而行。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我更求你們為我禱告，使我快些回到你們那裏去。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但願賜平安的上帝，就是那憑永約之血、使群羊的大牧人－我主耶穌從死裏復活的上帝，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在各樣善事上成全你們，叫你們遵行他的旨意；又藉着耶穌基督在你們心裏行他所喜悅的事。願榮耀歸給他，直到永永遠遠。阿們！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弟兄們，我略略寫信給你們，望你們聽我勸勉的話。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你們該知道，我們的兄弟提摩太已經釋放了；他若快來，我必同他去見你們。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請你們問引導你們的諸位和眾聖徒安。從意大利來的人也問你們安。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願恩惠常與你們眾人同在。阿們！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