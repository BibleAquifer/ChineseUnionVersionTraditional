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撒迦利亞書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大流士王第二年八月，耶和華的話臨到易多的孫子、比利家的兒子先知撒迦利亞，說：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「耶和華曾向你們列祖大大發怒。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所以你要對以色列人說，萬軍之耶和華如此說：你們要轉向我，我就轉向你們。這是萬軍之耶和華說的。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不要效法你們列祖。從前的先知呼叫他們說，萬軍之耶和華如此說：『你們要回頭離開你們的惡道惡行。』他們卻不聽，也不順從我。這是耶和華說的。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你們的列祖在哪裏呢？那些先知能永遠存活嗎？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只是我的言語和律例，就是所吩咐我僕人眾先知的，豈不臨到你們列祖嗎？他們就回頭，說：『萬軍之耶和華定意按我們的行動作為向我們怎樣行，他已照樣行了。』」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大流士第二年十一月，就是細罷特月二十四日，耶和華的話臨到易多的孫子、比利家的兒子先知撒迦利亞，說：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「我夜間觀看，見一人騎着紅馬，站在窪地番石榴樹中間。在他身後又有紅馬、黃馬，和白馬。」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我對與我說話的天使說：「主啊，這是甚麼意思？」他說：「我要指示你這是甚麼意思。」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那站在番石榴樹中間的人說：「這是奉耶和華差遣在遍地走來走去的。」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那些騎馬的對站在番石榴樹中間耶和華的使者說：「我們已在遍地走來走去，見全地都安息平靜。」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於是，耶和華的使者說：「萬軍之耶和華啊，你惱恨耶路撒冷和猶大的城邑已經七十年，你不施憐憫要到幾時呢？」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耶和華就用美善的安慰話回答那與我說話的天使。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與我說話的天使對我說：「你要宣告說，萬軍之耶和華如此說：我為耶路撒冷為錫安，心裏極其火熱。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我甚惱怒那安逸的列國，因我從前稍微惱怒我民，他們就加害過分。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所以耶和華如此說：現今我回到耶路撒冷，仍施憐憫，我的殿必重建在其中，準繩必拉在耶路撒冷之上。這是萬軍之耶和華說的。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你要再宣告說，萬軍之耶和華如此說：我的城邑必再豐盛發達。耶和華必再安慰錫安，揀選耶路撒冷。」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我舉目觀看，見有四角。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我就問與我說話的天使說：「這是甚麼意思？」他回答說：「這是打散猶大、以色列，和耶路撒冷的角。」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耶和華又指四個匠人給我看。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我說：「他們來做甚麼呢？」他說：「這是打散猶大的角，使人不敢抬頭；但這些匠人來威嚇列國，打掉他們的角，就是舉起打散猶大地的角。」</w:t>
      </w:r>
    </w:p>
    <w:p>
      <w:pPr>
        <w:pStyle w:val="Heading2"/>
      </w:pPr>
      <w:r>
        <w:rPr>
          <w:lang w:val="zh_TW" w:bidi="zh_TW"/>
        </w:rPr>
        <w:t>撒迦利亞書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我又舉目觀看，見一人手拿準繩。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我說：「你往哪裏去？」他對我說：「要去量耶路撒冷，看有多寬多長。」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與我說話的天使去的時候，又有一位天使迎着他來，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對他說：「你跑去告訴那少年人說，耶路撒冷必有人居住，好像無城牆的鄉村，因為人民和牲畜甚多。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耶和華說：我要作耶路撒冷四圍的火城，並要作其中的榮耀。」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耶和華說：「我從前分散你們在天的四方，現在你們要從北方之地逃回。這是耶和華說的。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與巴比倫人同住的錫安民哪，應當逃脫。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萬軍之耶和華說，在顯出榮耀之後，差遣我去懲罰那擄掠你們的列國，摸你們的就是摸他眼中的瞳人。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看哪，我要向他們掄手，他們就必作服事他們之人的擄物，你們便知道萬軍之耶和華差遣我了。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錫安城啊，應當歡樂歌唱，因為我來要住在你中間。這是耶和華說的。」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那時，必有許多國歸附耶和華，作他的子民。他要住在你中間，你就知道萬軍之耶和華差遣我到你那裏去了。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耶和華必收回猶大作他聖地的分，也必再揀選耶路撒冷。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凡有血氣的都當在耶和華面前靜默無聲；因為他興起，從聖所出來了。</w:t>
      </w:r>
    </w:p>
    <w:p>
      <w:pPr>
        <w:pStyle w:val="Heading2"/>
      </w:pPr>
      <w:r>
        <w:rPr>
          <w:lang w:val="zh_TW" w:bidi="zh_TW"/>
        </w:rPr>
        <w:t>撒迦利亞書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天使又指給我看：大祭司約書亞站在耶和華的使者面前；撒但也站在約書亞的右邊，與他作對。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耶和華向撒但說：「撒但哪，耶和華責備你！就是揀選耶路撒冷的耶和華責備你！這不是從火中抽出來的一根柴嗎？」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約書亞穿着污穢的衣服站在使者面前。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使者吩咐站在面前的說：「你們要脫去他污穢的衣服」；又對約書亞說：「我使你脫離罪孽，要給你穿上華美的衣服。」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我說：「要將潔淨的冠冕戴在他頭上。」他們就把潔淨的冠冕戴在他頭上，給他穿上華美的衣服，耶和華的使者在旁邊站立。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耶和華的使者告誡約書亞說：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「萬軍之耶和華如此說：你若遵行我的道，謹守我的命令，你就可以管理我的家，看守我的院宇；我也要使你在這些站立的人中間來往。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大祭司約書亞啊，你和坐在你面前的同伴都當聽。（他們是作預兆的。）我必使我僕人大衛的苗裔發出。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看哪，我在約書亞面前所立的石頭，在一塊石頭上有七眼。萬軍之耶和華說：我要親自雕刻這石頭，並要在一日之間除掉這地的罪孽。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當那日，你們各人要請鄰舍坐在葡萄樹和無花果樹下。這是萬軍之耶和華說的。」</w:t>
      </w:r>
    </w:p>
    <w:p>
      <w:pPr>
        <w:pStyle w:val="Heading2"/>
      </w:pPr>
      <w:r>
        <w:rPr>
          <w:lang w:val="zh_TW" w:bidi="zh_TW"/>
        </w:rPr>
        <w:t>撒迦利亞書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那與我說話的天使又來叫醒我，好像人睡覺被喚醒一樣。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他問我說：「你看見了甚麼？」我說：「我看見了一個純金的燈臺，頂上有燈盞，燈臺上有七盞燈，每盞有七個管子。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旁邊有兩棵橄欖樹，一棵在燈盞的右邊，一棵在燈盞的左邊。」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我問與我說話的天使說：「主啊，這是甚麼意思？」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與我說話的天使回答我說：「你不知道這是甚麼意思嗎？」我說：「主啊，我不知道。」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他對我說：「這是耶和華指示所羅巴伯的。萬軍之耶和華說：不是倚靠勢力，不是倚靠才能，乃是倚靠我的靈方能成事。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大山哪，你算甚麼呢？在所羅巴伯面前，你必成為平地。他必搬出一塊石頭，安在殿頂上。人且大聲歡呼說：『願恩惠恩惠歸與這殿！』」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耶和華的話又臨到我說：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「所羅巴伯的手立了這殿的根基，他的手也必完成這工，你就知道萬軍之耶和華差遣我到你們這裏來了。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誰藐視這日的事為小呢？這七眼乃是耶和華的眼睛，遍察全地，見所羅巴伯手拿線鉈就歡喜。」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我又問天使說：「這燈臺左右的兩棵橄欖樹是甚麼意思？」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我二次問他說：「這兩根橄欖枝在兩個流出金色油的金嘴旁邊是甚麼意思？」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他對我說：「你不知道這是甚麼意思嗎？」我說：「主啊，我不知道。」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他說：「這是兩個受膏者站在普天下主的旁邊。」</w:t>
      </w:r>
    </w:p>
    <w:p>
      <w:pPr>
        <w:pStyle w:val="Heading2"/>
      </w:pPr>
      <w:r>
        <w:rPr>
          <w:lang w:val="zh_TW" w:bidi="zh_TW"/>
        </w:rPr>
        <w:t>撒迦利亞書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我又舉目觀看，見有一飛行的書卷。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他問我說：「你看見甚麼？」我回答說：「我看見一飛行的書卷，長二十肘，寬十肘。」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他對我說：「這是發出行在遍地上的咒詛。凡偷竊的必按卷上這面的話除滅；凡起假誓的必按卷上那面的話除滅。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萬軍之耶和華說：我必使這書卷出去，進入偷竊人的家和指我名起假誓人的家，必常在他家裏，連房屋帶木石都毀滅了。」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與我說話的天使出來，對我說：「你要舉目觀看，見所出來的是甚麼？」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我說：「這是甚麼呢？」他說：「這出來的是量器。」他又說：「這是惡人在遍地的形狀。」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（我見有一片圓鉛被舉起來。）這坐在量器中的是個婦人。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天使說：「這是罪惡。」他就把婦人扔在量器中，將那片圓鉛扔在量器的口上。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我又舉目觀看，見有兩個婦人出來，在她們翅膀中有風，飛得甚快，翅膀如同鸛鳥的翅膀。她們將量器抬起來，懸在天地中間。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我問與我說話的天使說：「她們要將量器抬到哪裏去呢？」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他對我說：「要往示拿地去，為它蓋造房屋；等房屋齊備，就把它安置在自己的地方。」</w:t>
      </w:r>
    </w:p>
    <w:p>
      <w:pPr>
        <w:pStyle w:val="Heading2"/>
      </w:pPr>
      <w:r>
        <w:rPr>
          <w:lang w:val="zh_TW" w:bidi="zh_TW"/>
        </w:rPr>
        <w:t>撒迦利亞書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我又舉目觀看，見有四輛車從兩山中間出來；那山是銅山。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第一輛車套着紅馬，第二輛車套着黑馬。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第三輛車套着白馬，第四輛車套着有斑點的壯馬。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我就問與我說話的天使說：「主啊，這是甚麼意思？」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天使回答我說：「這是天的四風，是從普天下的主面前出來的。」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套着黑馬的車往北方去，白馬跟隨在後；有斑點的馬往南方去。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壯馬出來，要在遍地走來走去。天使說：「你們只管在遍地走來走去。」牠們就照樣行了。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他又呼叫我說：「看哪，往北方去的已在北方安慰我的心。」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「你要從被擄之人中取黑玳、多比雅、耶大雅的金銀。這三人是從巴比倫來到西番雅的兒子約西亞的家裏。當日你要進他的家，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取這金銀做冠冕，戴在約撒答的兒子大祭司約書亞的頭上，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對他說，萬軍之耶和華如此說：看哪，那名稱為大衛苗裔的，他要在本處長起來，並要建造耶和華的殿。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他要建造耶和華的殿，並擔負尊榮，坐在位上掌王權；又必在位上作祭司，使兩職之間籌定和平。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這冠冕要歸希連、多比雅、耶大雅，和西番雅的兒子賢，放在耶和華的殿裏為記念。」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遠方的人也要來建造耶和華的殿，你們就知道萬軍之耶和華差遣我到你們這裏來。你們若留意聽從耶和華－你們上帝的話，這事必然成就。</w:t>
      </w:r>
    </w:p>
    <w:p>
      <w:pPr>
        <w:pStyle w:val="Heading2"/>
      </w:pPr>
      <w:r>
        <w:rPr>
          <w:lang w:val="zh_TW" w:bidi="zh_TW"/>
        </w:rPr>
        <w:t>撒迦利亞書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大流士王第四年九月，就是基斯流月初四日，耶和華的話臨到撒迦利亞。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那時伯特利人已經打發沙利色和利堅米勒，並跟從他們的人，去懇求耶和華的恩，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並問萬軍之耶和華殿中的祭司和先知說：「我歷年以來，在五月間哭泣齋戒，現在還當這樣行嗎？」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萬軍之耶和華的話就臨到我說：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「你要宣告國內的眾民和祭司，說：『你們這七十年，在五月、七月禁食悲哀，豈是絲毫向我禁食嗎？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你們吃喝，不是為自己吃，為自己喝嗎？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當耶路撒冷和四圍的城邑有居民，正興盛，南地高原有人居住的時候，耶和華藉從前的先知所宣告的話，你們不當聽嗎？』」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耶和華的話又臨到撒迦利亞說：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「萬軍之耶和華曾對你們的列祖如此說：『要按至理判斷，各人以慈愛憐憫弟兄。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不可欺壓寡婦、孤兒、寄居的，和貧窮人。誰都不可心裏謀害弟兄。』」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他們卻不肯聽從，扭轉肩頭，塞耳不聽，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使心硬如金鋼石，不聽律法和萬軍之耶和華用靈藉從前的先知所說的話。故此，萬軍之耶和華大發烈怒。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萬軍之耶和華說：「我曾呼喚他們，他們不聽；將來他們呼求我，我也不聽！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我必以旋風吹散他們到素不認識的萬國中。這樣，他們的地就荒涼，甚至無人來往經過，因為他們使美好之地荒涼了。」</w:t>
      </w:r>
    </w:p>
    <w:p>
      <w:pPr>
        <w:pStyle w:val="Heading2"/>
      </w:pPr>
      <w:r>
        <w:rPr>
          <w:lang w:val="zh_TW" w:bidi="zh_TW"/>
        </w:rPr>
        <w:t>撒迦利亞書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萬軍之耶和華的話臨到我說：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「萬軍之耶和華如此說：我為錫安心裏極其火熱，我為她火熱，向她的仇敵發烈怒。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耶和華如此說：我現在回到錫安，要住在耶路撒冷中。耶路撒冷必稱為誠實的城，萬軍之耶和華的山必稱為聖山。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萬軍之耶和華如此說：將來必有年老的男女坐在耶路撒冷街上，因為年紀老邁就手拿柺杖。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城中街上必滿有男孩女孩玩耍。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萬軍之耶和華如此說：到那日，這事在餘剩的民眼中看為希奇，在我眼中也看為希奇嗎？這是萬軍之耶和華說的。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萬軍之耶和華如此說：我要從東方從西方救回我的民。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我要領他們來，使他們住在耶路撒冷中。他們要作我的子民，我要作他們的上帝，都憑誠實和公義。」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萬軍之耶和華如此說：「當建造萬軍之耶和華的殿，立根基之日的先知所說的話，現在你們聽見，應當手裏強壯。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那日以先，人得不着雇價，牲畜也是如此；且因敵人的緣故，出入之人不得平安，乃因我使眾人互相攻擊。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但如今，我待這餘剩的民必不像從前。這是萬軍之耶和華說的。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因為他們必平安撒種，葡萄樹必結果子，地土必有出產，天也必降甘露。我要使這餘剩的民享受這一切的福。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猶大家和以色列家啊，你們從前在列國中怎樣成為可咒詛的；照樣，我要拯救你們，使人稱你們為有福的。你們不要懼怕，手要強壯。」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萬軍之耶和華如此說：「你們列祖惹我發怒的時候，我怎樣定意降禍，並不後悔。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現在我照樣定意施恩與耶路撒冷和猶大家，你們不要懼怕。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你們所當行的是這樣：各人與鄰舍說話誠實，在城門口按至理判斷，使人和睦。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誰都不可心裏謀害鄰舍，也不可喜愛起假誓，因為這些事都為我所恨惡。這是耶和華說的。」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萬軍之耶和華的話臨到我說：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「萬軍之耶和華如此說：四月、五月禁食的日子，七月、十月禁食的日子，必變為猶大家歡喜快樂的日子和歡樂的節期；所以你們要喜愛誠實與和平。」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萬軍之耶和華如此說：「將來必有列國的人和多城的居民來到。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這城的居民必到那城，說：『我們要快去懇求耶和華的恩，尋求萬軍之耶和華；我也要去。』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必有列邦的人和強國的民來到耶路撒冷尋求萬軍之耶和華，懇求耶和華的恩。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萬軍之耶和華如此說：在那些日子，必有十個人從列國諸族中出來，拉住一個猶大人的衣襟，說：『我們要與你們同去，因為我們聽見上帝與你們同在了。』」</w:t>
      </w:r>
    </w:p>
    <w:p>
      <w:pPr>
        <w:pStyle w:val="Heading2"/>
      </w:pPr>
      <w:r>
        <w:rPr>
          <w:lang w:val="zh_TW" w:bidi="zh_TW"/>
        </w:rPr>
        <w:t>撒迦利亞書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耶和華的默示應驗在哈得拉地大馬士革 －世人和以色列各支派的眼目都仰望耶和華－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和靠近的哈馬，並泰爾、西頓； 因為這二城的人大有智慧。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泰爾為自己修築保障， 積蓄銀子如塵沙， 堆起精金如街上的泥土。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主必趕出她， 打敗她海上的權利； 她必被火燒滅。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亞實基倫看見必懼怕； 迦薩看見甚痛苦； 以革倫因失了盼望蒙羞。 迦薩必不再有君王； 亞實基倫也不再有居民。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私生子必住在亞實突； 我必除滅非利士人的驕傲。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我必除去他口中帶血之肉 和牙齒內可憎之物。 他必作為餘剩的人歸與我們的上帝， 必在猶大像族長； 以革倫人必如耶布斯人。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我必在我家的四圍安營， 使敵軍不得任意往來， 暴虐的人也不再經過， 因為我親眼看顧我的家。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錫安的民哪，應當大大喜樂； 耶路撒冷的民哪，應當歡呼。 看哪，你的王來到你這裏！ 他是公義的，並且施行拯救， 謙謙和和地騎着驢， 就是騎着驢的駒子。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我必除滅以法蓮的戰車 和耶路撒冷的戰馬； 爭戰的弓也必除滅。 他必向列國講和平； 他的權柄必從這海管到那海， 從大河管到地極。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錫安哪，我因與你立約的血， 將你中間被擄而囚的人從無水的坑中釋放出來。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你們被囚而有指望的人都要轉回保障。 我今日說明，我必加倍賜福給你們。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我拿猶大作上弦的弓； 我拿以法蓮為張弓的箭。 錫安哪，我要激發你的眾子， 攻擊希臘的眾子，使你如勇士的刀。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耶和華必顯現在他們以上； 他的箭必射出像閃電。 主耶和華必吹角， 乘南方的旋風而行。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萬軍之耶和華必保護他們； 他們必吞滅仇敵，踐踏彈石。 他們必喝血吶喊，猶如飲酒； 他們必像盛滿血的碗， 又像壇的四角滿了血。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當那日，耶和華－他們的上帝 必看他的民如群羊，拯救他們； 因為他們必像冠冕上的寶石， 高舉在他的地以上。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他的恩慈何等大！ 他的榮美何其盛！ 五穀健壯少男； 新酒培養處女。</w:t>
      </w:r>
    </w:p>
    <w:p>
      <w:pPr>
        <w:pStyle w:val="Heading2"/>
      </w:pPr>
      <w:r>
        <w:rPr>
          <w:lang w:val="zh_TW" w:bidi="zh_TW"/>
        </w:rPr>
        <w:t>撒迦利亞書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當春雨的時候， 你們要向發閃電的耶和華求雨。 他必為眾人降下甘霖， 使田園生長菜蔬。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因為，家神所言的是虛空； 卜士所見的是虛假； 做夢者所說的是假夢。 他們白白地安慰人， 所以眾人如羊流離， 因無牧人就受苦。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我的怒氣向牧人發作； 我必懲罰公山羊； 因我－萬軍之耶和華 眷顧自己的羊群，就是猶大家， 必使他們如駿馬在陣上。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房角石、釘子、爭戰的弓， 和一切掌權的都從他而出。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他們必如勇士在陣上 將仇敵踐踏在街上的泥土中。 他們必爭戰，因為耶和華與他們同在； 騎馬的也必羞愧。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我要堅固猶大家，拯救約瑟家， 要領他們歸回。 我要憐恤他們； 他們必像未曾棄絕的一樣， 都因我是耶和華－他們的上帝， 我必應允他們的禱告。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以法蓮人必如勇士； 他們心中暢快如同喝酒； 他們的兒女必看見而快活； 他們的心必因耶和華喜樂。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我要發嘶聲，聚集他們， 因我已經救贖他們。 他們的人數必加增， 如從前加增一樣。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我雖然播散他們在列國中， 他們必在遠方記念我。 他們與兒女都必存活，且得歸回。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我必再領他們出埃及地， 招聚他們出亞述， 領他們到基列和黎巴嫩； 這地尚且不夠他們居住。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耶和華必經過苦海，擊打海浪， 使尼羅河的深處都枯乾。 亞述的驕傲必致卑微； 埃及的權柄必然滅沒。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我必使他們倚靠我，得以堅固； 一舉一動必奉我的名。 這是耶和華說的。</w:t>
      </w:r>
    </w:p>
    <w:p>
      <w:pPr>
        <w:pStyle w:val="Heading2"/>
      </w:pPr>
      <w:r>
        <w:rPr>
          <w:lang w:val="zh_TW" w:bidi="zh_TW"/>
        </w:rPr>
        <w:t>撒迦利亞書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黎巴嫩哪，開開你的門， 任火燒滅你的香柏樹。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松樹啊，應當哀號； 因為香柏樹傾倒，佳美的樹毀壞。 巴珊的橡樹啊，應當哀號， 因為茂盛的樹林已經倒了。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聽啊，有牧人哀號的聲音， 因他們榮華的草場毀壞了。 有少壯獅子咆哮的聲音， 因約旦河旁的叢林荒廢了。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耶和華－我的上帝如此說：「你－撒迦利亞要牧養這將宰的群羊。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買他們的宰了他們，以自己為無罪；賣他們的說：『耶和華是應當稱頌的，因我成為富足。』牧養他們的並不憐恤他們。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耶和華說：『我不再憐恤這地的居民，必將這民交給各人的鄰舍和他們王的手中。他們必毀滅這地，我也不救這民脫離他們的手。』」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於是，我牧養這將宰的群羊，就是群中最困苦的羊。我拿着兩根杖，一根我稱為「榮美」，一根我稱為「聯索」。這樣，我牧養了群羊。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一月之內，我除滅三個牧人，因為我的心厭煩他們；他們的心也憎嫌我。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我就說：「我不牧養你們。要死的，由他死；要喪亡的，由他喪亡；餘剩的，由他們彼此相食。」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我折斷那稱為「榮美」的杖，表明我廢棄與萬民所立的約。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當日就廢棄了。這樣，那些仰望我的困苦羊就知道所說的是耶和華的話。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我對他們說：「你們若以為美，就給我工價。不然，就罷了！」於是他們給了三十塊錢作為我的工價。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耶和華吩咐我說：「要把眾人所估定美好的價值丟給窯戶。」我便將這三十塊錢，在耶和華的殿中丟給窯戶了。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我又折斷稱為「聯索」的那根杖，表明我廢棄猶大與以色列弟兄的情誼。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耶和華又吩咐我說：「你再取愚昧牧人所用的器具，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因我要在這地興起一個牧人。他不看顧喪亡的，不尋找分散的，不醫治受傷的，也不牧養強壯的；卻要吃肥羊的肉，撕裂牠的蹄子。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無用的牧人丟棄羊群有禍了！ 刀必臨到他的膀臂和右眼上。 他的膀臂必全然枯乾； 他的右眼也必昏暗失明。」</w:t>
      </w:r>
    </w:p>
    <w:p>
      <w:pPr>
        <w:pStyle w:val="Heading2"/>
      </w:pPr>
      <w:r>
        <w:rPr>
          <w:lang w:val="zh_TW" w:bidi="zh_TW"/>
        </w:rPr>
        <w:t>撒迦利亞書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耶和華論以色列的默示。 鋪張諸天、建立地基、造人裏面之靈的耶和華說：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「我必使耶路撒冷被圍困的時候，向四圍列國的民成為令人昏醉的杯；這默示也論到猶大。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那日，我必使耶路撒冷向聚集攻擊他的萬民當作一塊重石頭；凡舉起的必受重傷。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耶和華說：到那日，我必使一切馬匹驚惶，使騎馬的顛狂。我必看顧猶大家，使列國的一切馬匹瞎眼。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猶大的族長必心裏說：『耶路撒冷的居民倚靠萬軍之耶和華－他們的上帝，就作我們的能力。』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「那日，我必使猶大的族長如火盆在木柴中，又如火把在禾捆裏；他們必左右燒滅四圍列國的民。耶路撒冷人必仍住本處，就是耶路撒冷。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「耶和華必先拯救猶大的帳棚，免得大衛家的榮耀和耶路撒冷居民的榮耀勝過猶大。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那日，耶和華必保護耶路撒冷的居民。他們中間軟弱的必如大衛；大衛的家必如上帝，如行在他們前面之耶和華的使者。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那日，我必定意滅絕來攻擊耶路撒冷各國的民。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「我必將那施恩叫人懇求的靈，澆灌大衛家和耶路撒冷的居民。他們必仰望我，就是他們所扎的；必為我悲哀，如喪獨生子，又為我愁苦，如喪長子。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那日，耶路撒冷必有大大的悲哀，如米吉多平原之哈達臨門的悲哀。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境內一家一家地都必悲哀。大衛家，男的獨在一處，女的獨在一處。拿單家，男的獨在一處，女的獨在一處。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利未家，男的獨在一處，女的獨在一處。示每家，男的獨在一處，女的獨在一處。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其餘的各家，男的獨在一處，女的獨在一處。</w:t>
      </w:r>
    </w:p>
    <w:p>
      <w:pPr>
        <w:pStyle w:val="Heading2"/>
      </w:pPr>
      <w:r>
        <w:rPr>
          <w:lang w:val="zh_TW" w:bidi="zh_TW"/>
        </w:rPr>
        <w:t>撒迦利亞書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「那日，必給大衛家和耶路撒冷的居民開一個泉源，洗除罪惡與污穢。」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萬軍之耶和華說：「那日，我必從地上除滅偶像的名，不再被人記念；也必使這地不再有假先知與污穢的靈。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若再有人說預言，生他的父母必對他說：『你不得存活，因為你託耶和華的名說假預言。』生他的父母在他說預言的時候，要將他刺透。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那日，凡作先知說預言的必因他所論的異象羞愧，不再穿毛衣哄騙人。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他必說：『我不是先知，我是耕地的；我從幼年作人的奴僕。』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必有人問他說：『你兩臂中間是甚麼傷呢？』他必回答說：『這是我在親友家中所受的傷。』」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萬軍之耶和華說： 刀劍哪，應當興起， 攻擊我的牧人和我的同伴。 擊打牧人，羊就分散； 我必反手加在微小者的身上。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耶和華說：這全地的人， 三分之二必剪除而死， 三分之一仍必存留。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我要使這三分之一經火， 熬煉他們，如熬煉銀子； 試煉他們，如試煉金子。 他們必求告我的名， 我必應允他們。 我要說：這是我的子民。 他們也要說：耶和華是我們的上帝。</w:t>
      </w:r>
    </w:p>
    <w:p>
      <w:pPr>
        <w:pStyle w:val="Heading2"/>
      </w:pPr>
      <w:r>
        <w:rPr>
          <w:lang w:val="zh_TW" w:bidi="zh_TW"/>
        </w:rPr>
        <w:t>撒迦利亞書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耶和華的日子臨近，你的財物必被搶掠，在你中間分散。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因為我必聚集萬國與耶路撒冷爭戰，城必被攻取，房屋被搶奪，婦女被玷污，城中的民一半被擄去；剩下的民仍在城中，不致剪除。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那時，耶和華必出去與那些國爭戰，好像從前爭戰一樣。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那日，他的腳必站在耶路撒冷前面朝東的橄欖山上。這山必從中間分裂，自東至西成為極大的谷。山的一半向北挪移，一半向南挪移。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你們要從我山的谷中逃跑，因為山谷必延到亞薩。你們逃跑，必如猶大王烏西雅年間的人逃避大地震一樣。耶和華－我的上帝必降臨，有一切聖者同來。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那日，必沒有光，三光必退縮。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那日，必是耶和華所知道的，不是白晝，也不是黑夜，到了晚上才有光明。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那日，必有活水從耶路撒冷出來，一半往東海流，一半往西海流；冬夏都是如此。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耶和華必作全地的王。那日耶和華必為獨一無二的，他的名也是獨一無二的。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全地，從迦巴直到耶路撒冷南方的臨門，要變為亞拉巴。耶路撒冷必仍居高位，就是從便雅憫門到第一門之處，又到角門，並從哈楠業樓，直到王的酒醡。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人必住在其中，不再有咒詛。耶路撒冷人必安然居住。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耶和華用災殃攻擊那與耶路撒冷爭戰的列國人，必是這樣：他們兩腳站立的時候，肉必消沒，眼在眶中乾癟，舌在口中潰爛。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那日，耶和華必使他們大大擾亂。他們各人彼此揪住，舉手攻擊。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猶大也必在耶路撒冷爭戰。那時四圍各國的財物，就是許多金銀衣服，必被收聚。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那臨到馬匹、騾子、駱駝、驢，和營中一切牲畜的災殃是與那災殃一般。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所有來攻擊耶路撒冷列國中剩下的人，必年年上來敬拜大君王－萬軍之耶和華，並守住棚節。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地上萬族中，凡不上耶路撒冷敬拜大君王－萬軍之耶和華的，必無雨降在他們的地上。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埃及族若不上來，雨也不降在他們的地上；凡不上來守住棚節的列國人，耶和華也必用這災攻擊他們。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這就是埃及的刑罰和那不上來守住棚節之列國的刑罰。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當那日，馬的鈴鐺上必有「歸耶和華為聖」的這句話。耶和華殿內的鍋必如祭壇前的碗一樣。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凡耶路撒冷和猶大的鍋都必歸萬軍之耶和華為聖。凡獻祭的都必來取這鍋，煮肉在其中。當那日，在萬軍之耶和華的殿中必不再有迦南人。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