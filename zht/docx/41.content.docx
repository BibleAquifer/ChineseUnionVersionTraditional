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馬可福音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上帝的兒子，耶穌基督福音的起頭。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正如先知以賽亞書上記着說： 看哪，我要差遣我的使者在你前面， 預備道路。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在曠野有人聲喊着說： 預備主的道， 修直他的路。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照這話，約翰來了，在曠野施洗，傳悔改的洗禮，使罪得赦。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猶太全地和耶路撒冷的人都出去到約翰那裏，承認他們的罪，在約旦河裏受他的洗。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約翰穿駱駝毛的衣服，腰束皮帶，吃的是蝗蟲、野蜜。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他傳道說：「有一位在我以後來的，能力比我更大，我就是彎腰給他解鞋帶也是不配的。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我是用水給你們施洗，他卻要用聖靈給你們施洗。」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那時，耶穌從加利利的拿撒勒來，在約旦河裏受了約翰的洗。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他從水裏一上來，就看見天裂開了，聖靈彷彿鴿子，降在他身上。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又有聲音從天上來，說：「你是我的愛子，我喜悅你。」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聖靈就把耶穌催到曠野裏去。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他在曠野四十天，受撒但的試探，並與野獸同在一處，且有天使來伺候他。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約翰下監以後，耶穌來到加利利，宣傳上帝的福音，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說：「日期滿了，上帝的國近了。你們當悔改，信福音！」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耶穌順着加利利的海邊走，看見西門和西門的兄弟安得烈在海裏撒網；他們本是打魚的。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耶穌對他們說：「來跟從我，我要叫你們得人如得魚一樣。」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他們就立刻捨了網，跟從了他。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耶穌稍往前走，又見西庇太的兒子雅各和雅各的兄弟約翰在船上補網。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耶穌隨即招呼他們，他們就把父親西庇太和雇工人留在船上，跟從耶穌去了。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到了迦百農，耶穌就在安息日進了會堂教訓人。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眾人很希奇他的教訓；因為他教訓他們，正像有權柄的人，不像文士。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在會堂裏，有一個人被污鬼附着。他喊叫說：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「拿撒勒人耶穌，我們與你有甚麼相干？你來滅我們嗎？我知道你是誰，乃是上帝的聖者。」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耶穌責備他說：「不要作聲！從這人身上出來吧。」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污鬼叫那人抽了一陣瘋，大聲喊叫，就出來了。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眾人都驚訝，以致彼此對問說：「這是甚麼事？是個新道理啊！他用權柄吩咐污鬼，連污鬼也聽從了他。」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耶穌的名聲就傳遍了加利利的四方。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他們一出會堂，就同着雅各、約翰，進了西門和安得烈的家。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西門的岳母正害熱病躺着，就有人告訴耶穌。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耶穌進前拉着她的手，扶她起來，熱就退了，她就服事他們。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天晚日落的時候，有人帶着一切害病的，和被鬼附的，來到耶穌跟前。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合城的人都聚集在門前。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耶穌治好了許多害各樣病的人，又趕出許多鬼，不許鬼說話，因為鬼認識他。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次日早晨，天未亮的時候，耶穌起來，到曠野地方去，在那裏禱告。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西門和同伴追了他去，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遇見了就對他說：「眾人都找你。」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耶穌對他們說：「我們可以往別處去，到鄰近的鄉村，我也好在那裏傳道，因為我是為這事出來的。」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於是在加利利全地，進了會堂，傳道，趕鬼。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有一個長大痲瘋的來求耶穌，向他跪下，說：「你若肯，必能叫我潔淨了。」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耶穌動了慈心，就伸手摸他，說：「我肯，你潔淨了吧！」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大痲瘋即時離開他，他就潔淨了。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耶穌嚴嚴地囑咐他，就打發他走，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對他說：「你要謹慎，甚麼話都不可告訴人，只要去把身體給祭司察看，又因為你潔淨了，獻上摩西所吩咐的禮物，對眾人作證據。」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那人出去，倒說許多的話，把這件事傳揚開了，叫耶穌以後不得再明明地進城，只好在外邊曠野地方。人從各處都就了他來。</w:t>
      </w:r>
    </w:p>
    <w:p>
      <w:pPr>
        <w:pStyle w:val="Heading2"/>
      </w:pPr>
      <w:r>
        <w:rPr>
          <w:lang w:val="zh_TW" w:bidi="zh_TW"/>
        </w:rPr>
        <w:t>馬可福音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過了些日子，耶穌又進了迦百農。人聽見他在房子裏，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就有許多人聚集，甚至連門前都沒有空地；耶穌就對他們講道。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有人帶着一個癱子來見耶穌，是用四個人抬來的；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因為人多，不得近前，就把耶穌所在的房子，拆了房頂，既拆通了，就把癱子連所躺臥的褥子都縋下來。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耶穌見他們的信心，就對癱子說：「小子，你的罪赦了。」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有幾個文士坐在那裏，心裏議論，說：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「這個人為甚麼這樣說呢？他說僭妄的話了。除了上帝以外，誰能赦罪呢？」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耶穌心中知道他們心裏這樣議論，就說：「你們心裏為甚麼這樣議論呢？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或對癱子說『你的罪赦了』，或說『起來！拿你的褥子行走』，哪一樣容易呢？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但要叫你們知道，人子在地上有赦罪的權柄。」就對癱子說：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「我吩咐你，起來！拿你的褥子回家去吧。」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那人就起來，立刻拿着褥子，當眾人面前出去了，以致眾人都驚奇，歸榮耀與上帝，說：「我們從來沒有見過這樣的事！」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耶穌又出到海邊去，眾人都就了他來，他便教訓他們。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耶穌經過的時候，看見亞勒腓的兒子利未坐在稅關上，就對他說：「你跟從我來。」他就起來，跟從了耶穌。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耶穌在利未家裏坐席的時候，有好些稅吏和罪人與耶穌並門徒一同坐席；因為這樣的人多，他們也跟隨耶穌。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法利賽人中的文士看見耶穌和罪人並稅吏一同吃飯，就對他門徒說：「他和稅吏並罪人一同吃喝嗎？」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耶穌聽見，就對他們說：「康健的人用不着醫生，有病的人才用得着。我來本不是召義人，乃是召罪人。」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當下，約翰的門徒和法利賽人禁食。他們來問耶穌說：「約翰的門徒和法利賽人的門徒禁食，你的門徒倒不禁食，這是為甚麼呢？」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耶穌對他們說：「新郎和陪伴之人同在的時候，陪伴之人豈能禁食呢？新郎還同在，他們不能禁食。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但日子將到，新郎要離開他們，那日他們就要禁食。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沒有人把新布縫在舊衣服上，恐怕所補上的新布帶壞了舊衣服，破的就更大了。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也沒有人把新酒裝在舊皮袋裏，恐怕酒把皮袋裂開，酒和皮袋就都壞了；惟把新酒裝在新皮袋裏。」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耶穌當安息日從麥地經過。他門徒行路的時候，掐了麥穗。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法利賽人對耶穌說：「看哪，他們在安息日為甚麼做不可做的事呢？」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耶穌對他們說：「經上記着大衛和跟從他的人缺乏飢餓之時所做的事，你們沒有念過嗎？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他當亞比亞他作大祭司的時候，怎麼進了上帝的殿，吃了陳設餅，又給跟從他的人吃。這餅除了祭司以外，人都不可吃。」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又對他們說：「安息日是為人設立的，人不是為安息日設立的。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所以，人子也是安息日的主。」</w:t>
      </w:r>
    </w:p>
    <w:p>
      <w:pPr>
        <w:pStyle w:val="Heading2"/>
      </w:pPr>
      <w:r>
        <w:rPr>
          <w:lang w:val="zh_TW" w:bidi="zh_TW"/>
        </w:rPr>
        <w:t>馬可福音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耶穌又進了會堂，在那裏有一個人枯乾了一隻手。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眾人窺探耶穌，在安息日醫治不醫治，意思是要控告耶穌。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耶穌對那枯乾一隻手的人說：「起來，站在當中。」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又問眾人說：「在安息日行善行惡，救命害命，哪樣是可以的呢？」他們都不作聲。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耶穌怒目周圍看他們，憂愁他們的心剛硬，就對那人說：「伸出手來！」他把手一伸，手就復了原。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法利賽人出去，同希律一黨的人商議怎樣可以除滅耶穌。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耶穌和門徒退到海邊去，有許多人從加利利跟隨他。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還有許多人聽見他所做的大事，就從猶太、耶路撒冷、以土買、約旦河外，並泰爾、西頓的四方來到他那裏。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他因為人多，就吩咐門徒叫一隻小船伺候着，免得眾人擁擠他。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他治好了許多人，所以凡有災病的，都擠進來要摸他。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污鬼無論何時看見他，就俯伏在他面前，喊着說：「你是上帝的兒子。」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耶穌再三地囑咐他們，不要把他顯露出來。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耶穌上了山，隨自己的意思叫人來；他們便來到他那裏。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他就設立十二個人，要他們常和自己同在，也要差他們去傳道，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並給他們權柄趕鬼。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這十二個人有西門（耶穌又給他起名叫彼得），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還有西庇太的兒子雅各和雅各的兄弟約翰（又給這兩個人起名叫半尼其，就是雷子的意思），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又有安得烈、腓力、巴多羅買、馬太、多馬、亞勒腓的兒子雅各，和達太，並奮銳黨的西門，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還有賣耶穌的加略人猶大。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耶穌進了一個屋子，眾人又聚集，甚至他連飯也顧不得吃。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耶穌的親屬聽見，就出來要拉住他，因為他們說他癲狂了。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從耶路撒冷下來的文士說：「他是被別西卜附着」；又說：「他是靠着鬼王趕鬼。」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耶穌叫他們來，用比喻對他們說：「撒但怎能趕出撒但呢？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若一國自相紛爭，那國就站立不住；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若一家自相紛爭，那家就站立不住。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若撒但自相攻打紛爭，他就站立不住，必要滅亡。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沒有人能進壯士家裏，搶奪他的家具；必先捆住那壯士，才可以搶奪他的家。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我實在告訴你們，世人一切的罪和一切褻瀆的話都可得赦免；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凡褻瀆聖靈的，卻永不得赦免，乃要擔當永遠的罪。」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這話是因為他們說：「他是被污鬼附着的。」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當下，耶穌的母親和弟兄來，站在外邊，打發人去叫他。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有許多人在耶穌周圍坐着，他們就告訴他說：「看哪，你母親和你弟兄在外邊找你。」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耶穌回答說：「誰是我的母親？誰是我的弟兄？」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就四面觀看那周圍坐着的人，說：「看哪，我的母親，我的弟兄。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凡遵行上帝旨意的人就是我的弟兄姊妹和母親了。」</w:t>
      </w:r>
    </w:p>
    <w:p>
      <w:pPr>
        <w:pStyle w:val="Heading2"/>
      </w:pPr>
      <w:r>
        <w:rPr>
          <w:lang w:val="zh_TW" w:bidi="zh_TW"/>
        </w:rPr>
        <w:t>馬可福音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耶穌又在海邊教訓人。有許多人到他那裏聚集，他只得上船坐下。船在海裏，眾人都靠近海，站在岸上。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耶穌就用比喻教訓他們許多道理。在教訓之間，對他們說：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「你們聽啊！有一個撒種的出去撒種。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撒的時候，有落在路旁的，飛鳥來吃盡了；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有落在土淺石頭地上的，土既不深，發苗最快，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日頭出來一曬，因為沒有根，就枯乾了；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有落在荊棘裏的，荊棘長起來，把它 擠住了，就不結實；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又有落在好土裏的，就發生長大，結實有三十倍的，有六十倍的，有一百倍的」；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又說：「有耳可聽的，就應當聽！」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無人的時候，跟隨耶穌的人和十二個門徒問他這比喻的意思。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耶穌對他們說：「上帝國的奧祕只叫你們知道，若是對外人講，凡事就用比喻，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叫他們 看是看見，卻不曉得； 聽是聽見，卻不明白； 恐怕他們回轉過來，就得赦免。」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又對他們說：「你們不明白這比喻嗎？這樣怎能明白一切的比喻呢？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撒種之人所撒的就是道。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那撒在路旁的，就是人聽了道，撒但立刻來，把撒在他心裏的道奪了去。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那撒在石頭地上的，就是人聽了道，立刻歡喜領受，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但他心裏沒有根，不過是暫時的，及至為道遭了患難，或是受了逼迫，立刻就跌倒了。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還有那撒在荊棘裏的，就是人聽了道，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後來有世上的思慮、錢財的迷惑，和別樣的私慾進來，把道擠住了，就不能結實。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那撒在好地上的，就是人聽道，又領受，並且結實，有三十倍的，有六十倍的，有一百倍的。」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耶穌又對他們說：「人拿燈來，豈是要放在斗底下，床底下，不放在燈臺上嗎？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因為掩藏的事，沒有不顯出來的；隱瞞的事，沒有不露出來的。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有耳可聽的，就應當聽！」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又說：「你們所聽的要留心。你們用甚麼量器量給人，也必用甚麼量器量給你們，並且要多給你們。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因為有的，還要給他；沒有的，連他所有的也要奪去。」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又說：「上帝的國如同人把種撒在地上。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黑夜睡覺，白日起來，這種就發芽漸長，那人卻不曉得如何這樣。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地生五穀是出於自然的：先發苗，後長穗，再後穗上結成飽滿的子粒；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穀既熟了，就用鐮刀去割，因為收成的時候到了。」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又說：「上帝的國，我們可用甚麼比較呢？可用甚麼比喻表明呢？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好像一粒芥菜種，種在地裏的時候，雖比地上的百種都小，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但種上以後，就長起來，比各樣的菜都大，又長出大枝來，甚至天上的飛鳥可以宿在它 的蔭下。」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耶穌用許多這樣的比喻，照他們所能聽的，對他們講道。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若不用比喻，就不對他們講；沒有人的時候，就把一切的道講給門徒聽。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當那天晚上，耶穌對門徒說：「我們渡到那邊去吧。」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門徒離開眾人，耶穌仍在船上，他們就把他一同帶去；也有別的船和他同行。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忽然起了暴風，波浪打入船內，甚至船要滿了水。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耶穌在船尾上，枕着枕頭睡覺。門徒叫醒了他，說：「夫子！我們喪命，你不顧嗎？」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耶穌醒了，斥責風，向海說：「住了吧！靜了吧！」風就止住，大大地平靜了。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耶穌對他們說：「為甚麼膽怯？你們還沒有信心嗎？」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他們就大大地懼怕，彼此說：「這到底是誰，連風和海也聽從他了。」</w:t>
      </w:r>
    </w:p>
    <w:p>
      <w:pPr>
        <w:pStyle w:val="Heading2"/>
      </w:pPr>
      <w:r>
        <w:rPr>
          <w:lang w:val="zh_TW" w:bidi="zh_TW"/>
        </w:rPr>
        <w:t>馬可福音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他們來到海那邊格拉森人的地方。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耶穌一下船，就有一個被污鬼附着的人從墳塋裏出來迎着他。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那人常住在墳塋裏，沒有人能捆住他，就是用鐵鍊也不能；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因為人屢次用腳鐐和鐵鍊捆鎖他，鐵鍊竟被他掙斷了，腳鐐也被他弄碎了；總沒有人能制伏他。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他晝夜常在墳塋裏和山中喊叫，又用石頭砍自己。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他遠遠地看見耶穌，就跑過去拜他，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大聲呼叫說：「至高上帝的兒子耶穌，我與你有甚麼相干？我指着上帝懇求你，不要叫我受苦！」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是因耶穌曾吩咐他說：「污鬼啊，從這人身上出來吧！」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耶穌問他說：「你名叫甚麼？」回答說：「我名叫『群』，因為我們多的緣故」；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就再三地求耶穌，不要叫他們離開那地方。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在那裏山坡上，有一大群豬吃食；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鬼就央求耶穌說：「求你打發我們往豬群裏，附着豬去。」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耶穌准了他們，污鬼就出來，進入豬裏去。於是那群豬闖下山崖，投在海裏，淹死了。豬的數目約有二千。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放豬的就逃跑了，去告訴城裏和鄉下的人。眾人就來，要看是甚麼事。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他們來到耶穌那裏，看見那被鬼附着的人，就是從前被群鬼所附的，坐着，穿上衣服，心裏明白過來，他們就害怕。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看見這事的，便將鬼附之人所遇見的和那群豬的事都告訴了眾人；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眾人就央求耶穌離開他們的境界。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耶穌上船的時候，那從前被鬼附着的人懇求和耶穌同在。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耶穌不許，卻對他說：「你回家去，到你的親屬那裏，將主為你所做的是何等大的事，是怎樣憐憫你，都告訴他們。」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那人就走了，在低加坡里傳揚耶穌為他做了何等大的事，眾人就都希奇。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耶穌坐船又渡到那邊去，就有許多人到他那裏聚集；他正在海邊上。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有一個管會堂的人，名叫睚魯，來見耶穌，就俯伏在他腳前，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再三地求他，說：「我的小女兒快要死了，求你去按手在她身上，使她痊癒，得以活了。」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耶穌就和他同去。 有許多人跟隨擁擠他。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有一個女人，患了十二年的血漏，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在好些醫生手裏受了許多的苦，又花盡了她所有的，一點也不見好，病勢反倒更重了。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她聽見耶穌的事，就從後頭來，雜在眾人中間，摸耶穌的衣裳，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意思說：「我只摸他的衣裳，就必痊癒。」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於是她血漏的源頭立刻乾了；她便覺得身上的災病好了。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耶穌頓時心裏覺得有能力從自己身上出去，就在眾人中間轉過來，說：「誰摸我的衣裳？」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門徒對他說：「你看眾人擁擠你，還說『誰摸我』嗎？」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耶穌周圍觀看，要見做這事的女人。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那女人知道在自己身上所成的事，就恐懼戰兢，來俯伏在耶穌跟前，將實情全告訴他。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耶穌對她說：「女兒，你的信救了你，平平安安地回去吧！你的災病痊癒了。」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還說話的時候，有人從管會堂的家裏來，說：「你的女兒死了，何必還勞動先生呢？」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耶穌聽見所說的話，就對管會堂的說：「不要怕，只要信！」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於是帶着彼得、雅各，和雅各的兄弟約翰同去，不許別人跟隨他。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他們來到管會堂的家裏；耶穌看見那裏亂嚷，並有人大大地哭泣哀號，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進到裏面，就對他們說：「為甚麼亂嚷哭泣呢？孩子不是死了，是睡着了。」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他們就嗤笑耶穌。耶穌把他們都攆出去，就帶着孩子的父母和跟隨的人進了孩子所在的地方，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就拉着孩子的手，對她說：「大利大，古米！」（翻出來就是說：「閨女，我吩咐你起來！」）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那閨女立時起來走。他們就大大地驚奇；閨女已經十二歲了。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耶穌切切地囑咐他們，不要叫人知道這事，又吩咐給她東西吃。</w:t>
      </w:r>
    </w:p>
    <w:p>
      <w:pPr>
        <w:pStyle w:val="Heading2"/>
      </w:pPr>
      <w:r>
        <w:rPr>
          <w:lang w:val="zh_TW" w:bidi="zh_TW"/>
        </w:rPr>
        <w:t>馬可福音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耶穌離開那裏，來到自己的家鄉；門徒也跟從他。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到了安息日，他在會堂裏教訓人。眾人聽見，就甚希奇，說：「這人從哪裏有這些事呢？所賜給他的是甚麼智慧？他手所做的是何等的異能呢？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這不是那木匠嗎？不是馬利亞的兒子雅各、約西、猶大、西門的長兄嗎？他妹妹們不也是在我們這裏嗎？」他們就厭棄他。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耶穌對他們說：「大凡先知，除了本地、親屬、本家之外，沒有不被人尊敬的。」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耶穌就在那裏不得行甚麼異能，不過按手在幾個病人身上，治好他們。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他也詫異他們不信，就往周圍鄉村教訓人去了。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耶穌叫了十二個門徒來，差遣他們兩個兩個地出去，也賜給他們權柄，制伏污鬼；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並且囑咐他們：「行路的時候不要帶食物和口袋，腰袋裏也不要帶錢，除了柺杖以外，甚麼都不要帶；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只要穿鞋，也不要穿兩件褂子」；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又對他們說：「你們無論到何處，進了人的家，就住在那裏，直到離開那地方。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何處的人不接待你們，不聽你們，你們離開那裏的時候，就把腳上的塵土跺下去，對他們作見證。」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門徒就出去傳道，叫人悔改，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又趕出許多的鬼，用油抹了許多病人，治好他們。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耶穌的名聲傳揚出來。希律王聽見了，就說：「施洗的約翰從死裏復活了，所以這些異能由他裏面發出來。」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但別人說：「是以利亞。」又有人說：「是先知，正像先知中的一位。」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希律聽見卻說：「是我所斬的約翰，他復活了。」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先是希律為他兄弟腓力的妻子希羅底的緣故，差人去拿住約翰，鎖在監裏，因為希律已經娶了那婦人。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約翰曾對希律說：「你娶你兄弟的妻子是不合理的。」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於是希羅底懷恨他，想要殺他，只是不能；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因為希律知道約翰是義人，是聖人，所以敬畏他，保護他，聽他講論，就多照着行，並且樂意聽他。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有一天，恰巧是希律的生日，希律擺設筵席，請了大臣和千夫長，並加利利作首領的。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希羅底的女兒進來跳舞，使希律和同席的人都歡喜。王就對女子說：「你隨意向我求甚麼，我必給你。」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又對她起誓說：「隨你向我求甚麼，就是我國的一半，我也必給你。」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她就出去對她母親說：「我可以求甚麼呢？」她母親說：「施洗約翰的頭。」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她就急忙進去見王，求他說：「我願王立時把施洗約翰的頭放在盤子裏給我。」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王就甚憂愁；但因他所起的誓，又因同席的人，就不肯推辭，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隨即差一個護衛兵，吩咐拿約翰的頭來。護衛兵就去，在監裏斬了約翰，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把頭放在盤子裏，拿來給女子，女子就給她母親。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約翰的門徒聽見了，就來把他的屍首領去，葬在墳墓裏。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使徒聚集到耶穌那裏，將一切所做的事、所傳的道全告訴他。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他就說：「你們來，同我暗暗地到曠野地方去歇一歇。」這是因為來往的人多，他們連吃飯也沒有工夫。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他們就坐船，暗暗地往曠野地方去。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眾人看見他們去，有許多認識他們的，就從各城步行，一同跑到那裏，比他們先趕到了。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耶穌出來，見有許多的人，就憐憫他們，因為他們如同羊沒有牧人一般，於是開口教訓他們許多道理。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天已經晚了，門徒進前來，說：「這是野地，天已經晚了，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請叫眾人散開，他們好往四面鄉村裏去，自己買甚麼吃。」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耶穌回答說：「你們給他們吃吧。」門徒說：「我們可以去買二十兩銀子的餅給他們吃嗎？」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耶穌說：「你們有多少餅，可以去看看。」他們知道了，就說：「五個餅，兩條魚。」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耶穌吩咐他們，叫眾人一幫一幫地坐在青草地上。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眾人就一排一排地坐下，有一百一排的，有五十一排的。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耶穌拿着這五個餅，兩條魚，望着天祝福，擘開餅，遞給門徒，擺在眾人面前，也把那兩條魚分給眾人。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他們都吃，並且吃飽了。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門徒就把碎餅碎魚收拾起來，裝滿了十二個籃子。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吃餅的男人共有五千。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耶穌隨即催門徒上船，先渡到那邊伯賽大去，等他叫眾人散開。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他既辭別了他們，就往山上去禱告。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到了晚上，船在海中，耶穌獨自在岸上；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看見門徒因風不順，搖櫓甚苦。夜裏約有四更天，就在海面上走，往他們那裏去，意思要走過他們去。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但門徒看見他在海面上走，以為是鬼怪，就喊叫起來；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因為他們都看見了他，且甚驚慌。耶穌連忙對他們說：「你們放心！是我，不要怕！」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於是到他們那裏，上了船，風就住了；他們心裏十分驚奇。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這是因為他們不明白那分餅的事，心裏還是愚頑。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既渡過去，來到革尼撒勒地方，就靠了岸，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一下船，眾人認得是耶穌，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就跑遍那一帶地方，聽見他在何處，便將有病的人用褥子抬到那裏。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凡耶穌所到的地方，或村中，或城裏，或鄉間，他們都將病人放在街市上，求耶穌只容他們摸他的衣裳繸子；凡摸着的人就都好了。</w:t>
      </w:r>
    </w:p>
    <w:p>
      <w:pPr>
        <w:pStyle w:val="Heading2"/>
      </w:pPr>
      <w:r>
        <w:rPr>
          <w:lang w:val="zh_TW" w:bidi="zh_TW"/>
        </w:rPr>
        <w:t>馬可福音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有法利賽人和幾個文士從耶路撒冷來，到耶穌那裏聚集。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他們曾看見他的門徒中有人用俗手，就是沒有洗的手，吃飯。（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原來法利賽人和猶太人都拘守古人的遺傳，若不仔細洗手就不吃飯；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從市上來，若不洗浴也不吃飯；還有好些別的規矩，他們歷代拘守，就是洗杯、罐、銅器等物。）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法利賽人和文士問他說：「你的門徒為甚麼不照古人的遺傳，用俗手吃飯呢？」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耶穌說：「以賽亞指着你們假冒為善之人所說的預言是不錯的。如經上說： 這百姓用嘴唇尊敬我， 心卻遠離我。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他們將人的吩咐當作道理教導人， 所以拜我也是枉然。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你們是離棄上帝的誡命，拘守人的遺傳」；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又說：「你們誠然是廢棄上帝的誡命，要守自己的遺傳。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摩西說：『當孝敬父母』；又說：『咒罵父母的，必治死他。』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你們倒說：『人若對父母說：我所當奉給你的，已經作了各耳板』（各耳板就是供獻的意思），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以後你們就不容他再奉養父母。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這就是你們承接遺傳，廢了上帝的道。你們還做許多這樣的事。」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耶穌又叫眾人來，對他們說：「你們都要聽我的話，也要明白。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從外面進去的不能污穢人，惟有從裏面出來的乃能污穢人。」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耶穌離開眾人，進了屋子，門徒就問他這比喻的意思。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耶穌對他們說：「你們也是這樣不明白嗎？豈不曉得凡從外面進入的，不能污穢人，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因為不是入他的心，乃是入他的肚腹，又落到茅廁裏（ 這是說，各樣的食物都是潔淨的）」；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又說：「從人裏面出來的，那才能污穢人；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因為從裏面，就是從人心裏，發出惡念、苟合、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偷盜、凶殺、姦淫、貪婪、邪惡、詭詐、淫蕩、嫉妒、謗讟、驕傲、狂妄。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這一切的惡都是從裏面出來，且能污穢人。」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耶穌從那裏起身，往泰爾、西頓的境內去，進了一家，不願意人知道，卻隱藏不住。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當下，有一個婦人，她的小女兒被污鬼附着，聽見耶穌的事，就來俯伏在他腳前。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這婦人是希臘人，屬敘利腓尼基族。她求耶穌趕出那鬼離開她的女兒。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耶穌對她說：「讓兒女們先吃飽，不好拿兒女的餅丟給狗吃。」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婦人回答說：「主啊，不錯；但是狗在桌子底下也吃孩子們的碎渣兒。」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耶穌對她說：「因這句話，你回去吧；鬼已經離開你的女兒了。」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她就回家去，見小孩子躺在床上，鬼已經出去了。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耶穌又離了泰爾的境界，經過西頓，就從低加坡里境內來到加利利 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有人帶着一個耳聾舌結的人來見耶穌，求他按手在他身上。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耶穌領他離開眾人，到一邊去，就用指頭探他的耳朵，吐唾沫抹他的舌頭，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望天歎息，對他說：「以法大！」就是說：「開了吧！」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他的耳朵就開了，舌結也解了，說話也清楚了。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耶穌囑咐他們不要告訴人；但他越發囑咐，他們越發傳揚開了。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眾人分外希奇，說：「他所做的事都好，他連聾子也叫他們聽見，啞巴也叫他們說話。」</w:t>
      </w:r>
    </w:p>
    <w:p>
      <w:pPr>
        <w:pStyle w:val="Heading2"/>
      </w:pPr>
      <w:r>
        <w:rPr>
          <w:lang w:val="zh_TW" w:bidi="zh_TW"/>
        </w:rPr>
        <w:t>馬可福音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那時，又有許多人聚集，並沒有甚麼吃的。耶穌叫門徒來，說：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「我憐憫這眾人；因為他們同我在這裏已經三天，也沒有吃的了。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我若打發他們餓着回家，就必在路上困乏，因為其中有從遠處來的。」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門徒回答說：「在這野地，從哪裏能得餅，叫這些人吃飽呢？」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耶穌問他們說：「你們有多少餅？」他們說：「七個。」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他吩咐眾人坐在地上，就拿着這七個餅祝謝了，擘開，遞給門徒，叫他們擺開，門徒就擺在眾人面前。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又有幾條小魚；耶穌祝了福，就吩咐也擺在眾人面前。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眾人都吃，並且吃飽了，收拾剩下的零碎，有七筐子。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人數約有四千。耶穌打發他們走了，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隨即同門徒上船，來到大瑪努他境內。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法利賽人出來盤問耶穌，求他從天上顯個神蹟給他們看，想要試探他。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耶穌心裏深深地歎息，說：「這世代為甚麼求神蹟呢？我實在告訴你們，沒有神蹟給這世代看。」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他就離開他們，又上船往海那邊去了。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門徒忘了帶餅；在船上除了一個餅，沒有別的食物。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耶穌囑咐他們說：「你們要謹慎，防備法利賽人的酵和希律的酵。」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他們彼此議論說：「這是因為我們沒有餅吧。」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耶穌看出來，就說：「你們為甚麼因為沒有餅就議論呢？你們還不省悟，還不明白嗎？你們的心還是愚頑嗎？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你們有眼睛，看不見嗎？有耳朵，聽不見嗎？也不記得嗎？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我擘開那五個餅分給五千人，你們收拾的零碎裝滿了多少籃子呢？」他們說：「十二個。」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「又擘開那七個餅分給四千人，你們收拾的零碎裝滿了多少筐子呢？」他們說：「七個。」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耶穌說：「你們還是不明白嗎？」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他們來到伯賽大，有人帶一個瞎子來，求耶穌摸他。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耶穌拉着瞎子的手，領他到村外，就吐唾沫在他眼睛上，按手在他身上，問他說：「你看見甚麼了？」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他就抬頭一看，說：「我看見人了；他們好像樹木，並且行走。」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隨後又按手在他眼睛上，他定睛一看，就復了原，樣樣都看得清楚了。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耶穌打發他回家，說：「連這村子你也不要進去。」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耶穌和門徒出去，往凱撒利亞‧腓立比村莊去；在路上問門徒說：「人說我是誰？」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他們說：「有人說是施洗的約翰；有人說是以利亞；又有人說是先知裏的一位。」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又問他們說：「你們說我是誰？」彼得回答說：「你是基督。」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耶穌就禁戒他們，不要告訴人。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從此，他教訓他們說：「人子必須受許多的苦，被長老、祭司長，和文士棄絕，並且被殺，過三天復活。」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耶穌明明地說這話，彼得就拉着他，勸他。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耶穌轉過來，看着門徒，就責備彼得說：「撒但，退我後邊去吧！因為你不體貼上帝的意思，只體貼人的意思。」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於是叫眾人和門徒來，對他們說：「若有人要跟從我，就當捨己，背起他的十字架來跟從我。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因為，凡要救自己生命的，必喪掉生命；凡為我和福音喪掉生命的，必救了生命。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人就是賺得全世界，賠上自己的生命，有甚麼益處呢？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人還能拿甚麼換生命呢？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凡在這淫亂罪惡的世代，把我和我的道當作可恥的，人子在他父的榮耀裏，同聖天使降臨的時候，也要把那人當作可恥的。」</w:t>
      </w:r>
    </w:p>
    <w:p>
      <w:pPr>
        <w:pStyle w:val="Heading2"/>
      </w:pPr>
      <w:r>
        <w:rPr>
          <w:lang w:val="zh_TW" w:bidi="zh_TW"/>
        </w:rPr>
        <w:t>馬可福音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耶穌又對他們說：「我實在告訴你們，站在這裏的，有人在沒嘗死味以前，必要看見上帝的國大有能力臨到。」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過了六天，耶穌帶着彼得、雅各、約翰暗暗地上了高山，就在他們面前變了形像，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衣服放光，極其潔白，地上漂布的，沒有一個能漂得那樣白。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忽然，有以利亞同摩西向他們顯現，並且和耶穌說話。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彼得對耶穌說：「拉比，我們在這裏真好！可以搭三座棚，一座為你，一座為摩西，一座為以利亞。」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彼得不知道說甚麼才好，因為他們甚是懼怕。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有一朵雲彩來遮蓋他們；也有聲音從雲彩裏出來，說：「這是我的愛子，你們要聽他。」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門徒忽然周圍一看，不再見一人，只見耶穌同他們在那裏。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下山的時候，耶穌囑咐他們說：「人子還沒有從死裏復活，你們不要將所看見的告訴人。」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門徒將這話存記在心，彼此議論「從死裏復活」是甚麼意思。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他們就問耶穌說：「文士為甚麼說以利亞必須先來？」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耶穌說：「以利亞固然先來復興萬事；經上不是指着人子說，他要受許多的苦被人輕慢呢？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我告訴你們，以利亞已經來了，他們也任意待他，正如經上所指着他的話。」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耶穌到了門徒那裏，看見有許多人圍着他們，又有文士和他們辯論。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眾人一見耶穌，都甚希奇，就跑上去問他的安。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耶穌問他們說：「你們和他們辯論的是甚麼？」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眾人中間有一個人回答說：「夫子，我帶了我的兒子到你這裏來，他被啞巴鬼附着。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無論在哪裏，鬼捉弄他，把他摔倒，他就口中流沫，咬牙切齒，身體枯乾。我請過你的門徒把鬼趕出去，他們卻是不能。」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耶穌說：「噯！不信的世代啊，我在你們這裏要到幾時呢？我忍耐你們要到幾時呢？把他帶到我這裏來吧。」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他們就帶了他來。他一見耶穌，鬼便叫他重重地抽瘋，倒在地上，翻來覆去，口中流沫。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耶穌問他父親說：「他得這病有多少日子呢？」回答說：「從小的時候。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鬼屢次把他扔在火裏、水裏，要滅他。你若能做甚麼，求你憐憫我們，幫助我們。」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耶穌對他說：「你若能信，在信的人，凡事都能。」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孩子的父親立時喊着說：「我信！但我信不足，求主幫助。」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耶穌看見眾人都跑上來， 就斥責那污鬼，說：「你這聾啞的鬼，我吩咐你從他裏頭出來，再不要進去！」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那鬼喊叫，使孩子大大地抽了一陣瘋，就出來了。孩子好像死了一般，以致眾人多半說：「他是死了。」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但耶穌拉着他的手，扶他起來，他就站起來了。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耶穌進了屋子，門徒就暗暗地問他說：「我們為甚麼不能趕出他去呢？」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耶穌說：「非用禱告，這一類的鬼總不能出來。」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他們離開那地方，經過加利利；耶穌不願意人知道。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於是教訓門徒，說：「人子將要被交在人手裏，他們要殺害他；被殺以後，過三天他要復活。」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門徒卻不明白這話，又不敢問他。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他們來到迦百農。耶穌在屋裏問門徒說：「你們在路上議論的是甚麼？」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門徒不作聲，因為他們在路上彼此爭論誰為大。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耶穌坐下，叫十二個門徒來，說：「若有人願意作首先的，他必作眾人末後的，作眾人的用人。」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於是領過一個小孩子來，叫他站在門徒中間，又抱起他來，對他們說：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「凡為我名接待一個像這小孩子的，就是接待我；凡接待我的，不是接待我，乃是接待那差我來的。」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約翰對耶穌說：「夫子，我們看見一個人奉你的名趕鬼，我們就禁止他，因為他不跟從我們。」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耶穌說：「不要禁止他；因為沒有人奉我名行異能，反倒輕易毀謗我。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不敵擋我們的，就是幫助我們的。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凡因你們是屬基督，給你們一杯水喝的，我實在告訴你們，他不能不得賞賜。」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「凡使這信我的一個小子跌倒的，倒不如把大磨石拴在這人的頸項上，扔在海裏。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倘若你一隻手叫你跌倒，就把它砍下來；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你缺了肢體進入永生，強如有兩隻手落到地獄，入那不滅的火裏去。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倘若你一隻腳叫你跌倒，就把它 砍下來；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你瘸腿進入永生，強如有兩隻腳被丟在地獄裏。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倘若你一隻眼叫你跌倒，就去掉它；你只有一隻眼進入上帝的國，強如有兩隻眼被丟在地獄裏。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在那裏，蟲是不死的，火是不滅的。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因為必用火當鹽醃各人。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鹽本是好的，若失了味，可用甚麼叫它再鹹呢？你們裏頭應當有鹽，彼此和睦。」</w:t>
      </w:r>
    </w:p>
    <w:p>
      <w:pPr>
        <w:pStyle w:val="Heading2"/>
      </w:pPr>
      <w:r>
        <w:rPr>
          <w:lang w:val="zh_TW" w:bidi="zh_TW"/>
        </w:rPr>
        <w:t>馬可福音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耶穌從那裏起身，來到猶太的境界並約旦河外。眾人又聚集到他那裏，他又照常教訓他們。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有法利賽人來問他說：「人休妻可以不可以？」意思要試探他。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耶穌回答說：「摩西吩咐你們的是甚麼？」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他們說：「摩西許人寫了休書便可以休妻。」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耶穌說：「摩西因為你們的心硬，所以寫這條例給你們；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但從起初創造的時候，上帝造人是造男造女。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因此，人要離開父母，與妻子連合，二人成為一體。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既然如此，夫妻不再是兩個人，乃是一體的了。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所以，上帝配合的，人不可分開。」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到了屋裏，門徒就問他這事。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耶穌對他們說：「凡休妻另娶的，就是犯姦淫，辜負他的妻子；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妻子若離棄丈夫另嫁，也是犯姦淫了。」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有人帶着小孩子來見耶穌，要耶穌摸他們，門徒便責備那些人。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耶穌看見就惱怒，對門徒說：「讓小孩子到我這裏來，不要禁止他們；因為在上帝國的，正是這樣的人。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我實在告訴你們，凡要承受上帝國的，若不像小孩子，斷不能進去。」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於是抱着小孩子，給他們按手，為他們祝福。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耶穌出來行路的時候，有一個人跑來，跪在他面前，問他說：「良善的夫子，我當做甚麼事才可以承受永生？」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耶穌對他說：「你為甚麼稱我是良善的？除了上帝一位之外，再沒有良善的。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誡命你是曉得的：不可殺人；不可姦淫；不可偷盜；不可作假見證；不可虧負人；當孝敬父母。」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他對耶穌說：「夫子，這一切我從小都遵守了。」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耶穌看着他，就愛他，對他說：「你還缺少一件：去變賣你所有的，分給窮人，就必有財寶在天上；你還要來跟從我。」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他聽見這話，臉上就變了色，憂憂愁愁地走了，因為他的產業很多。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耶穌周圍一看，對門徒說：「有錢財的人進上帝的國是何等地難哪！」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門徒希奇他的話。耶穌又對他們說：「小子，倚靠錢財的人進上帝的國是何等地難哪！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駱駝穿過針的眼，比財主進上帝的國還容易呢。」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門徒就分外希奇，對他說：「這樣誰能得救呢？」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耶穌看着他們，說：「在人是不能，在上帝卻不然，因為上帝凡事都能。」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彼得就對他說：「看哪，我們已經撇下所有的跟從你了。」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耶穌說：「我實在告訴你們，人為我和福音撇下房屋，或是弟兄、姊妹、父母、兒女、田地，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沒有不在今世得百倍的，就是房屋、弟兄、姊妹、母親、兒女、田地，並且要受逼迫，在來世必得永生。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然而，有許多在前的，將要在後，在後的，將要在前。」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他們行路上耶路撒冷去。耶穌在前頭走，門徒就希奇，跟從的人也害怕。耶穌又叫過十二個門徒來，把自己將要遭遇的事告訴他們說：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「看哪，我們上耶路撒冷去，人子將要被交給祭司長和文士，他們要定他死罪，交給外邦人。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他們要戲弄他，吐唾沫在他臉上，鞭打他，殺害他。過了三天，他要復活。」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西庇太的兒子雅各、約翰進前來，對耶穌說：「夫子，我們無論求你甚麼，願你給我們做。」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耶穌說：「要我給你們做甚麼？」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他們說：「賜我們在你的榮耀裏，一個坐在你右邊，一個坐在你左邊。」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耶穌說：「你們不知道所求的是甚麼。我所喝的杯，你們能喝嗎？我所受的洗，你們能受嗎？」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他們說：「我們能。」耶穌說：「我所喝的杯，你們也要喝；我所受的洗，你們也要受；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只是坐在我的左右，不是我可以賜的，乃是為誰預備的，就賜給誰。」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那十個門徒聽見，就惱怒雅各、約翰。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耶穌叫他們來，對他們說：「你們知道，外邦人有尊為君王的，治理他們，有大臣操權管束他們。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只是在你們中間，不是這樣。你們中間，誰願為大，就必作你們的用人；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在你們中間，誰願為首，就必作眾人的僕人。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因為人子來，並不是要受人的服事，乃是要服事人，並且要捨命作多人的贖價。」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到了耶利哥；耶穌同門徒並許多人出耶利哥的時候，有一個討飯的瞎子，是底買的兒子巴底買，坐在路旁。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他聽見是拿撒勒的耶穌，就喊着說：「大衛的子孫耶穌啊！可憐我吧！」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有許多人責備他，不許他作聲。他卻越發大聲喊着說：「大衛的子孫哪，可憐我吧！」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耶穌就站住，說：「叫過他來。」他們就叫那瞎子，對他說：「放心，起來！他叫你啦。」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瞎子就丟下衣服，跳起來，走到耶穌那裏。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耶穌說：「要我為你做甚麼？」瞎子說：「拉波尼，我要能看見。」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耶穌說：「你去吧！你的信救了你了。」瞎子立刻看見了，就在路上跟隨耶穌。</w:t>
      </w:r>
    </w:p>
    <w:p>
      <w:pPr>
        <w:pStyle w:val="Heading2"/>
      </w:pPr>
      <w:r>
        <w:rPr>
          <w:lang w:val="zh_TW" w:bidi="zh_TW"/>
        </w:rPr>
        <w:t>馬可福音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耶穌和門徒將近耶路撒冷，到了伯法其和伯大尼，在橄欖山那裏；耶穌就打發兩個門徒，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對他們說：「你們往對面村子裏去，一進去的時候，必看見一匹驢駒拴在那裏，是從來沒有人騎過的，可以解開，牽來。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若有人對你們說：『為甚麼做這事？』你們就說：『主要用牠。 』那人必立時讓你們牽來。」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他們去了，便看見一匹驢駒拴在門外街道上，就把牠解開。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在那裏站着的人，有幾個說：「你們解驢駒做甚麼？」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門徒照着耶穌所說的回答，那些人就任憑他們牽去了。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他們把驢駒牽到耶穌那裏，把自己的衣服搭在上面，耶穌就騎上。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有許多人把衣服鋪在路上，也有人把田間的樹枝砍下來，鋪在路上。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前行後隨的人都喊着說： 和散那 ！ 奉主名來的是應當稱頌的！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那將要來的我祖大衛之國是應當稱頌的！ 高高在上和散那！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耶穌進了耶路撒冷，入了聖殿，周圍看了各樣物件。天色已晚，就和十二個門徒出城，往伯大尼去了。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第二天，他們從伯大尼出來，耶穌餓了。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遠遠地看見一棵無花果樹，樹上有葉子，就往那裏去，或者在樹上可以找着甚麼。到了樹下，竟找不着甚麼，不過有葉子，因為不是收無花果的時候。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耶穌就對樹說：「從今以後，永沒有人吃你的果子。」他的門徒也聽見了。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他們來到耶路撒冷。耶穌進入聖殿，趕出殿裏做買賣的人，推倒兌換銀錢之人的桌子和賣鴿子之人的凳子；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也不許人拿着器具從殿裏經過；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便教訓他們說：「經上不是記着說： 我的殿必稱為萬國禱告的殿嗎？ 你們倒使它 成為賊窩了。」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祭司長和文士聽見這話，就想法子要除滅耶穌，卻又怕他，因為眾人都希奇他的教訓。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每天晚上，耶穌出城去。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早晨，他們從那裏經過，看見無花果樹連根都枯乾了。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彼得想起耶穌的話來，就對他說：「拉比，請看！你所咒詛的無花果樹已經枯乾了。」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耶穌回答說：「你們當信服上帝。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我實在告訴你們，無論何人對這座山說：『你挪開此地，投在海裏！』他若心裏不疑惑，只信他所說的必成，就必給他成了。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所以我告訴你們，凡你們禱告祈求的，無論是甚麼，只要信是得着的，就必得着。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你們站着禱告的時候，若想起有人得罪你們，就當饒恕他，好叫你們在天上的父也饒恕你們的過犯。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你們若不饒恕人，你們在天上的父也不饒恕你們的過犯。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他們又來到耶路撒冷。耶穌在殿裏行走的時候，祭司長和文士並長老進前來，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問他說：「你仗着甚麼權柄做這些事？給你這權柄的是誰呢？」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耶穌對他們說：「我要問你們一句話，你們回答我，我就告訴你們我仗着甚麼權柄做這些事。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約翰的洗禮是從天上來的？是從人間來的呢？你們可以回答我。」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他們彼此商議說：「我們若說『從天上來』，他必說：『這樣，你們為甚麼不信他呢？』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若說『從人間來』，卻又怕百姓，因為眾人真以約翰為先知。」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於是回答耶穌說：「我們不知道。」耶穌說：「我也不告訴你們我仗着甚麼權柄做這些事。」</w:t>
      </w:r>
    </w:p>
    <w:p>
      <w:pPr>
        <w:pStyle w:val="Heading2"/>
      </w:pPr>
      <w:r>
        <w:rPr>
          <w:lang w:val="zh_TW" w:bidi="zh_TW"/>
        </w:rPr>
        <w:t>馬可福音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耶穌就用比喻對他們說：「有人栽了一個葡萄園，周圍圈上籬笆，挖了一個壓酒池，蓋了一座樓，租給園戶，就往外國去了。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到了時候，打發一個僕人到園戶那裏，要從園戶收葡萄園的果子。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園戶拿住他，打了他，叫他空手回去。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再打發一個僕人到他們那裏。他們打傷他的頭，並且凌辱他。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又打發一個僕人去，他們就殺了他。後又打發好些僕人去，有被他們打的，有被他們殺的。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園主還有一位是他的愛子，末後又打發他去，意思說：『他們必尊敬我的兒子。』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不料，那些園戶彼此說：『這是承受產業的。來吧，我們殺他，產業就歸我們了！』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於是拿住他，殺了他，把他丟在園外。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這樣，葡萄園的主人要怎麼辦呢？他要來除滅那些園戶，將葡萄園轉給別人。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經上寫着說： 匠人所棄的石頭 已作了房角的頭塊石頭。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這是主所做的， 在我們眼中看為希奇。 這經你們沒有念過嗎？」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他們看出這比喻是指着他們說的，就想要捉拿他，只是懼怕百姓，於是離開他走了。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後來，他們打發幾個法利賽人和幾個希律黨的人到耶穌那裏，要就着他的話陷害他。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他們來了，就對他說：「夫子，我們知道你是誠實的，甚麼人你都不徇情面；因為你不看人的外貌，乃是誠誠實實傳上帝的道。納稅給凱撒可以不可以？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我們該納不該納？」耶穌知道他們的假意，就對他們說：「你們為甚麼試探我？拿一個銀錢來給我看！」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他們就拿了來。耶穌說：「這像和這號是誰的？」他們說：「是凱撒的。」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耶穌說：「凱撒的物當歸給凱撒，上帝的物當歸給上帝。」他們就很希奇他。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撒都該人常說沒有復活的事。他們來問耶穌說：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「夫子，摩西為我們寫着說：『人若死了，撇下妻子，沒有孩子，他兄弟當娶他的妻，為哥哥生子立後。』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有弟兄七人，第一個娶了妻，死了，沒有留下孩子。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第二個娶了她，也死了，沒有留下孩子。第三個也是這樣。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那七個人都沒有留下孩子；末了，那婦人也死了。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當復活的時候，她是哪一個的妻子呢？因為他們七個人都娶過她。」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耶穌說：「你們所以錯了，豈不是因為不明白聖經，不曉得上帝的大能嗎？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人從死裏復活，也不娶也不嫁，乃像天上的使者一樣。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論到死人復活，你們沒有念過摩西的書荊棘篇上所載的嗎？上帝對摩西說：『我是亞伯拉罕的上帝，以撒的上帝，雅各的上帝。』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上帝不是死人的上帝，乃是活人的上帝。你們是大錯了。」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有一個文士來，聽見他們辯論，曉得耶穌回答的好，就問他說：「誡命中哪是第一要緊的呢？」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耶穌回答說：「第一要緊的就是說：『以色列啊，你要聽，主－我們上帝是獨一的主。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你要盡心、盡性、盡意、盡力愛主－你的上帝。』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其次就是說：『要愛人如己。 』再沒有比這兩條誡命更大的了。」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那文士對耶穌說：「夫子說，上帝是一位，實在不錯；除了他以外，再沒有別的上帝；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並且盡心、盡智、盡力愛他，又愛人如己，就比一切燔祭和各樣祭祀好的多。」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耶穌見他回答的有智慧，就對他說：「你離上帝的國不遠了。」從此以後，沒有人敢再問他甚麼。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耶穌在殿裏教訓人，就問他們說：「文士怎麼說基督是大衛的子孫呢？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大衛被聖靈感動，說： 主對我主說： 你坐在我的右邊， 等我使你仇敵作你的腳凳。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大衛既自己稱他為主，他怎麼又是大衛的子孫呢？」眾人都喜歡聽他。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耶穌在教訓之間，說：「你們要防備文士；他們好穿長衣遊行，喜愛人在街市上問他們的安，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又喜愛會堂裏的高位，筵席上的首座。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他們侵吞寡婦的家產，假意作很長的禱告。這些人要受更重的刑罰！」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耶穌對銀庫坐着，看眾人怎樣投錢入庫。有好些財主往裏投了若干的錢。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有一個窮寡婦來，往裏投了兩個小錢，就是一個大錢。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耶穌叫門徒來，說：「我實在告訴你們，這窮寡婦投入庫裏的，比眾人所投的更多。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因為，他們都是自己有餘，拿出來投在裏頭；但這寡婦是自己不足，把她一切養生的都投上了。」</w:t>
      </w:r>
    </w:p>
    <w:p>
      <w:pPr>
        <w:pStyle w:val="Heading2"/>
      </w:pPr>
      <w:r>
        <w:rPr>
          <w:lang w:val="zh_TW" w:bidi="zh_TW"/>
        </w:rPr>
        <w:t>馬可福音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耶穌從殿裏出來的時候，有一個門徒對他說：「夫子，請看，這是何等的石頭！何等的殿宇！」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耶穌對他說：「你看見這大殿宇嗎？將來在這裏沒有一塊石頭留在石頭上，不被拆毀了。」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耶穌在橄欖山上對聖殿而坐。彼得、雅各、約翰，和安得烈暗暗地問他說：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「請告訴我們，甚麼時候有這些事呢？這一切事將成的時候有甚麼預兆呢？」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耶穌說：「你們要謹慎，免得有人迷惑你們。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將來有好些人冒我的名來，說：『我是基督』，並且要迷惑許多人。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你們聽見打仗和打仗的風聲，不要驚慌。這些事是必須有的，只是末期還沒有到。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民要攻打民，國要攻打國；多處必有地震、饑荒。這都是災難的起頭。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但你們要謹慎；因為人要把你們交給公會， 並且你們在會堂裏要受鞭打，又為我的緣故站在諸侯與君王面前，對他們作見證。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然而，福音必須先傳給萬民。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人把你們拉去交官的時候，不要預先思慮說甚麼；到那時候，賜給你們甚麼話，你們就說甚麼；因為說話的不是你們，乃是聖靈。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弟兄要把弟兄，父親要把兒子，送到死地；兒女要起來與父母為敵，害死他們；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並且你們要為我的名被眾人恨惡。惟有忍耐到底的，必然得救。」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「你們看見那行毀壞可憎的，站在不當站的地方（讀這經的人須要會意）。那時，在猶太的，應當逃到山上；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在房上的，不要下來，也不要進去拿家裏的東西；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在田裏的，也不要回去取衣裳。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當那些日子，懷孕的和奶孩子的有禍了！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你們應當祈求，叫這些事不在冬天臨到。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因為在那些日子必有災難，自從上帝創造萬物直到如今，並沒有這樣的災難，後來也必沒有。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若不是主減少那日子，凡有血氣的，總沒有一個得救的；只是為主的選民，他將那日子減少了。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那時若有人對你們說：『看哪，基督在這裏』，或說：『基督在那裏』，你們不要信！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因為假基督、假先知將要起來，顯神蹟奇事，倘若能行，就把選民迷惑了。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你們要謹慎。看哪，凡事我都預先告訴你們了。」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「在那些日子，那災難以後， 日頭要變黑了， 月亮也不放光，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眾星要從天上墜落， 天勢都要震動。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那時，他們要看見人子有大能力、大榮耀，駕雲降臨。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他要差遣天使，把他的選民，從四方，從地極直到天邊，都招聚了來。」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「你們可以從無花果樹學個比方：當樹枝發嫩長葉的時候，你們就知道夏天近了。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這樣，你們幾時看見這些事成就，也該知道人子近了，正在門口了。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我實在告訴你們，這世代還沒有過去，這些事都要成就。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天地要廢去，我的話卻不能廢去。」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「但那日子，那時辰，沒有人知道，連天上的使者也不知道，子也不知道，惟有父知道。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你們要謹慎，警醒祈禱，因為你們不曉得那日期幾時來到。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這事正如一個人離開本家，寄居外邦，把權柄交給僕人，分派各人當做的工，又吩咐看門的警醒。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所以，你們要警醒；因為你們不知道家主甚麼時候來，或晚上，或半夜，或雞叫，或早晨；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恐怕他忽然來到，看見你們睡着了。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我對你們所說的話，也是對眾人說：要警醒！」</w:t>
      </w:r>
    </w:p>
    <w:p>
      <w:pPr>
        <w:pStyle w:val="Heading2"/>
      </w:pPr>
      <w:r>
        <w:rPr>
          <w:lang w:val="zh_TW" w:bidi="zh_TW"/>
        </w:rPr>
        <w:t>馬可福音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過兩天是逾越節，又是除酵節，祭司長和文士想法子怎麼用詭計捉拿耶穌，殺他。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只是說：「當節的日子不可，恐怕百姓生亂。」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耶穌在伯大尼長大痲瘋的西門家裏坐席的時候，有一個女人拿着一玉瓶至貴的真哪噠香膏來，打破玉瓶，把膏澆在耶穌的頭上。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有幾個人心中很不喜悅，說：「何用這樣枉費香膏呢？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這香膏可以賣三十多兩銀子賙濟窮人。」他們就向那女人生氣。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耶穌說：「由她吧！為甚麼難為她呢？她在我身上做的是一件美事。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因為常有窮人和你們同在，要向他們行善隨時都可以；只是你們不常有我。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她所做的，是盡她所能的；她是為我安葬的事把香膏預先澆在我身上。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我實在告訴你們，普天之下，無論在甚麼地方傳這福音，也要述說這女人所做的，以為記念。」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十二門徒之中，有一個加略人猶大去見祭司長，要把耶穌交給他們。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他們聽見就歡喜，又應許給他銀子；他就尋思如何得便把耶穌交給他們。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除酵節的第一天，就是宰逾越羊羔的那一天，門徒對耶穌說：「你吃逾越節的筵席要我們往哪裏去預備呢？」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耶穌就打發兩個門徒，對他們說：「你們進城去，必有人拿着一瓶水迎面而來，你們就跟着他。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他進哪家去，你們就對那家的主人說：『夫子說：客房在哪裏？我與門徒好在那裏吃逾越節的筵席。』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他必指給你們擺設整齊的一間大樓，你們就在那裏為我們預備。」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門徒出去，進了城，所遇見的正如耶穌所說的。他們就預備了逾越節的筵席。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到了晚上，耶穌和十二個門徒都來了。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他們坐席正吃的時候，耶穌說：「我實在告訴你們，你們中間有一個與我同吃的人要賣我了。」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他們就憂愁起來，一個一個地問他說：「是我嗎？」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耶穌對他們說：「是十二個門徒中同我蘸手在盤子裏的那個人。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人子必要去世，正如經上指着他所寫的；但賣人子的人有禍了！那人不生在世上倒好。」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他們吃的時候，耶穌拿起餅來，祝了福，就擘開，遞給他們，說：「你們拿着吃，這是我的身體」；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又拿起杯來，祝謝了，遞給他們；他們都喝了。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耶穌說：「這是我立約的血，為多人流出來的。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我實在告訴你們，我不再喝這葡萄汁，直到我在上帝的國裏喝新的那日子。」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他們唱了詩，就出來，往橄欖山去。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耶穌對他們說：「你們都要跌倒了，因為經上記着說： 我要擊打牧人， 羊就分散了。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但我復活以後，要在你們以先往加利利去。」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彼得說：「眾人雖然跌倒，我總不能。」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耶穌對他說：「我實在告訴你，就在今天夜裏，雞叫兩遍以先，你要三次不認我。」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彼得卻極力地說：「我就是必須和你同死，也總不能不認你。」眾門徒都是這樣說。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他們來到一個地方，名叫客西馬尼。耶穌對門徒說：「你們坐在這裏，等我禱告。」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於是帶着彼得、雅各、約翰同去，就驚恐起來，極其難過，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對他們說：「我心裏甚是憂傷，幾乎要死；你們在這裏等候，警醒。」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他就稍往前走，俯伏在地，禱告說：「倘若可行，便叫那時候過去。」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他說：「阿爸！父啊！在你凡事都能；求你將這杯撤去。然而，不要從我的意思，只要從你的意思。」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耶穌回來，見他們睡着了，就對彼得說：「西門，你睡覺嗎？不能警醒片時嗎？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總要警醒禱告，免得入了迷惑。你們心靈固然願意，肉體卻軟弱了。」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耶穌又去禱告，說的話還是與先前一樣，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又來見他們睡着了，因為他們的眼睛甚是困倦；他們也不知道怎麼回答。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第三次來，對他們說：「現在你們仍然睡覺安歇吧！夠了，時候到了。看哪，人子被賣在罪人手裏了。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起來！我們走吧。看哪，那賣我的人近了！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說話之間，忽然那十二個門徒裏的猶大來了，並有許多人帶着刀棒，從祭司長和文士並長老那裏與他同來。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賣耶穌的人曾給他們一個暗號，說：「我與誰親嘴，誰就是他。你們把他拿住，牢牢靠靠地帶去。」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猶大來了，隨即到耶穌跟前，說：「拉比」，便與他親嘴。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他們就下手拿住他。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旁邊站着的人，有一個拔出刀來，將大祭司的僕人砍了一刀，削掉了他一個耳朵。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耶穌對他們說：「你們帶着刀棒出來拿我，如同拿強盜嗎？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我天天教訓人，同你們在殿裏，你們並沒有拿我。但這事成就，為要應驗經上的話。」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門徒都離開他，逃走了。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有一個少年人，赤身披着一塊麻布，跟隨耶穌，眾人就捉拿他。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他卻丟了麻布，赤身逃走了。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他們把耶穌帶到大祭司那裏，又有眾祭司長和長老並文士都來和大祭司一同聚集。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彼得遠遠地跟着耶穌，一直進入大祭司的院裏，和差役一同坐在火光裏烤火。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祭司長和全公會尋找見證控告耶穌，要治死他，卻尋不着。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因為有好些人作假見證告他，只是他們的見證各不相合。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又有幾個人站起來作假見證告他，說：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「我們聽見他說：『我要拆毀這人手所造的殿，三日內就另造一座不是人手所造的。』」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他們就是這麼作見證，也是各不相合。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大祭司起來站在中間，問耶穌說：「你甚麼都不回答嗎？這些人作見證告你的是甚麼呢？」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耶穌卻不言語，一句也不回答。大祭司又問他說：「你是那當稱頌者的兒子基督不是？」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耶穌說：「我是。你們必看見人子坐在那權能者的右邊，駕着天上的雲降臨。」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大祭司就撕開衣服，說：「我們何必再用見證人呢？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你們已經聽見他這僭妄的話了。你們的意見如何？」他們都定他該死的罪。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就有人吐唾沫在他臉上，又蒙着他的臉，用拳頭打他，對他說：「你說預言吧！」差役接過他來，用手掌打他。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彼得在下邊院子裏；來了大祭司的一個使女，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見彼得烤火，就看着他，說：「你素來也是同拿撒勒人耶穌一夥的。」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彼得卻不承認，說：「我不知道，也不明白你說的是甚麼。」於是出來，到了前院， 雞就叫了。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那使女看見他，又對旁邊站着的人說：「這也是他們一黨的。」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彼得又不承認。過了不多的時候，旁邊站着的人又對彼得說：「你真是他們一黨的！因為你是加利利人。」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彼得就發咒起誓地說：「我不認得你們說的這個人。」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立時雞叫了第二遍。彼得想起耶穌對他所說的話：「雞叫兩遍以先，你要三次不認我。」思想起來，就哭了。</w:t>
      </w:r>
    </w:p>
    <w:p>
      <w:pPr>
        <w:pStyle w:val="Heading2"/>
      </w:pPr>
      <w:r>
        <w:rPr>
          <w:lang w:val="zh_TW" w:bidi="zh_TW"/>
        </w:rPr>
        <w:t>馬可福音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一到早晨，祭司長和長老、文士、全公會的人大家商議，就把耶穌捆綁，解去交給彼拉多。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彼拉多問他說：「你是猶太人的王嗎？」耶穌回答說：「你說的是。」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祭司長告他許多的事。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彼拉多又問他說：「你看，他們告你這麼多的事，你甚麼都不回答嗎？」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耶穌仍不回答，以致彼拉多覺得希奇。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每逢這節期，巡撫照眾人所求的，釋放一個囚犯給他們。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有一個人名叫巴拉巴，和作亂的人一同捆綁。他們作亂的時候，曾殺過人。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眾人上去求巡撫，照常例給他們辦。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彼拉多說：「你們要我釋放猶太人的王給你們嗎？」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他原曉得，祭司長是因為嫉妒才把耶穌解了來。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只是祭司長挑唆眾人，寧可釋放巴拉巴給他們。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彼拉多又說：「那麼樣，你們所稱為猶太人的王，我怎麼辦他呢？」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他們又喊着說：「把他釘十字架！」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彼拉多說：「為甚麼呢？他做了甚麼惡事呢？」他們便極力地喊着說：「把他釘十字架！」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彼拉多要叫眾人喜悅，就釋放巴拉巴給他們，將耶穌鞭打了，交給人釘十字架。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兵丁把耶穌帶進衙門院裏，叫齊了全營的兵。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他們給他穿上紫袍，又用荊棘編做冠冕給他戴上，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就慶賀他說：「恭喜，猶太人的王啊！」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又拿一根葦子打他的頭，吐唾沫在他臉上，屈膝拜他。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戲弄完了，就給他脫了紫袍，仍穿上他自己的衣服，帶他出去，要釘十字架。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有一個古利奈人西門，就是亞歷山大和魯孚的父親，從鄉下來，經過那地方，他們就勉強他同去，好背着耶穌的十字架。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他們帶耶穌到了各各他地方（各各他翻出來就是髑髏地），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拿沒藥調和的酒給耶穌，他卻不受。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於是將他釘在十字架上，拈鬮分他的衣服，看是誰得甚麼。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釘他在十字架上是巳初的時候。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在上面有他的罪狀，寫的是：「猶太人的王。」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他們又把兩個強盜和他同釘十字架，一個在右邊，一個在左邊。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從那裏經過的人辱罵他，搖着頭說：「咳！你這拆毀聖殿、三日又建造起來的，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可以救自己，從十字架上下來吧！」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祭司長和文士也是這樣戲弄他，彼此說：「他救了別人，不能救自己。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以色列的王基督，現在可以從十字架上下來，叫我們看見，就信了。」那和他同釘的人也是譏誚他。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從午正到申初，遍地都黑暗了。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申初的時候，耶穌大聲喊着說：「以羅伊！以羅伊！拉馬撒巴各大尼？」（翻出來就是：我的上帝！我的上帝！為甚麼離棄我？）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旁邊站着的人，有的聽見就說：「看哪，他叫以利亞呢！」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有一個人跑去，把海絨蘸滿了醋，綁在葦子上，送給他喝，說：「且等着，看以利亞來不來把他取下。」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耶穌大聲喊叫，氣就斷了。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殿裏的幔子從上到下裂為兩半。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對面站着的百夫長看見耶穌這樣喊叫斷氣，就說：「這人真是上帝的兒子！」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還有些婦女遠遠地觀看；內中有抹大拉的馬利亞，又有小雅各和約西的母親馬利亞，並有撒羅米，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就是耶穌在加利利的時候，跟隨他、服事他的那些人，還有同耶穌上耶路撒冷的好些婦女在那裏觀看。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到了晚上，因為這是預備日，就是安息日的前一日，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有亞利馬太的約瑟前來，他是尊貴的議士，也是等候上帝國的。他放膽進去見彼拉多，求耶穌的身體；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彼拉多詫異耶穌已經死了，便叫百夫長來，問他耶穌死了久不久。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既從百夫長得知實情，就把耶穌的屍首賜給約瑟。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約瑟買了細麻布，把耶穌取下來，用細麻布裹好，安放在磐石中鑿出來的墳墓裏，又滾過一塊石頭來擋住墓門。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抹大拉的馬利亞和約西的母親馬利亞都看見安放他的地方。</w:t>
      </w:r>
    </w:p>
    <w:p>
      <w:pPr>
        <w:pStyle w:val="Heading2"/>
      </w:pPr>
      <w:r>
        <w:rPr>
          <w:lang w:val="zh_TW" w:bidi="zh_TW"/>
        </w:rPr>
        <w:t>馬可福音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過了安息日，抹大拉的馬利亞和雅各的母親馬利亞並撒羅米，買了香膏要去膏耶穌的身體。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七日的第一日清早，出太陽的時候，她們來到墳墓那裏，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彼此說：「誰給我們把石頭從墓門滾開呢？」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那石頭原來很大，她們抬頭一看，卻見石頭已經滾開了。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她們進了墳墓，看見一個少年人坐在右邊，穿着白袍，就甚驚恐。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那少年人對她們說：「不要驚恐！你們尋找那釘十字架的拿撒勒人耶穌，他已經復活了，不在這裏。請看安放他的地方。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你們可以去告訴他的門徒和彼得，說：『他在你們以先往加利利去。在那裏你們要見他，正如他從前所告訴你們的。』」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她們就出來，從墳墓那裏逃跑，又發抖又驚奇，甚麼也不告訴人，因為她們害怕。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在七日的第一日清早，耶穌復活了，就先向抹大拉的馬利亞顯現（耶穌從她身上曾趕出七個鬼）。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她去告訴那向來跟隨耶穌的人；那時他們正哀慟哭泣。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他們聽見耶穌活了，被馬利亞看見，卻是不信。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這事以後，門徒中間有兩個人往鄉下去。走路的時候，耶穌變了形像，向他們顯現。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他們就去告訴其餘的門徒；其餘的門徒也是不信。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後來，十一個門徒坐席的時候，耶穌向他們顯現，責備他們不信，心裏剛硬，因為他們不信那些在他復活以後看見他的人。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他又對他們說：「你們往普天下去，傳福音給萬民聽。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信而受洗的，必然得救；不信的，必被定罪。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信的人必有神蹟隨着他們，就是奉我的名趕鬼；說新方言；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手能拿蛇；若喝了甚麼毒物，也必不受害；手按病人，病人就必好了。」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主耶穌和他們說完了話，後來被接到天上，坐在上帝的右邊。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門徒出去，到處宣傳福音。主和他們同工，用神蹟隨着，證實所傳的道。阿們！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