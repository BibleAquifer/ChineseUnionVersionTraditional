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Chinese Union Version (Traditional)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Chinese Union Version (Traditional)</w:t>
      </w:r>
      <w:r>
        <w:rPr>
          <w:lang w:val="zh_TW" w:bidi="zh_TW"/>
        </w:rPr>
        <w:t xml:space="preserve"> ©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Public Domain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Public Domain CC0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Chinese Union Version (Traditional)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利未記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耶和華從會幕中呼叫摩西，對他說：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「你曉諭以色列人說：你們中間若有人獻供物給耶和華，要從牛群羊群中獻牲畜為供物。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「他的供物若以牛為燔祭，就要在會幕門口獻一隻沒有殘疾的公牛，可以在耶和華面前蒙悅納。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他要按手在燔祭牲的頭上，燔祭便蒙悅納，為他贖罪。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他要在耶和華面前宰公牛；亞倫子孫作祭司的，要奉上血，把血灑在會幕門口、壇的周圍。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那人要剝去燔祭牲的皮，把燔祭牲切成塊子。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祭司亞倫的子孫要把火放在壇上，把柴擺在火上。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亞倫子孫作祭司的，要把肉塊和頭並脂油擺在壇上火的柴上。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但燔祭的臟腑與腿要用水洗。祭司就要把一切全燒在壇上，當作燔祭，獻與耶和華為馨香的火祭。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「人的供物若以綿羊或山羊為燔祭，就要獻上沒有殘疾的公羊。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要把羊宰於壇的北邊，在耶和華面前；亞倫子孫作祭司的，要把羊血灑在壇的周圍。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要把燔祭牲切成塊子，連頭和脂油，祭司就要擺在壇上火的柴上；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但臟腑與腿要用水洗，祭司就要全然奉獻，燒在壇上。這是燔祭，是獻與耶和華為馨香的火祭。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「人奉給耶和華的供物，若以鳥為燔祭，就要獻斑鳩或是雛鴿為供物。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祭司要把鳥拿到壇前，揪下頭來，把鳥燒在壇上；鳥的血要流在壇的旁邊；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又要把鳥的嗉子和髒物除掉，丟在壇的東邊倒灰的地方。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要拿着鳥的兩個翅膀，把鳥撕開，只是不可撕斷；祭司要在壇上、在火的柴上焚燒。這是燔祭，是獻與耶和華為馨香的火祭。」</w:t>
      </w:r>
    </w:p>
    <w:p>
      <w:pPr>
        <w:pStyle w:val="Heading2"/>
      </w:pPr>
      <w:r>
        <w:rPr>
          <w:lang w:val="zh_TW" w:bidi="zh_TW"/>
        </w:rPr>
        <w:t>利未記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「若有人獻素祭為供物給耶和華，要用細麵澆上油，加上乳香，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帶到亞倫子孫作祭司的那裏；祭司就要從細麵中取出一把來，並取些油和所有的乳香，然後要把所取的這些作為紀念，燒在壇上，是獻與耶和華為馨香的火祭。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素祭所剩的要歸給亞倫和他的子孫；這是獻與耶和華的火祭中為至聖的。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「若用爐中烤的物為素祭，就要用調油的無酵細麵餅，或是抹油的無酵薄餅。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若用鐵鏊上做的物為素祭，就要用調油的無酵細麵，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分成塊子，澆上油；這是素祭。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若用煎盤做的物為素祭，就要用油與細麵做成。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要把這些東西做的素祭帶到耶和華面前，並奉給祭司，帶到壇前。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祭司要從素祭中取出作為紀念的，燒在壇上，是獻與耶和華為馨香的火祭。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素祭所剩的要歸給亞倫和他的子孫。這是獻與耶和華的火祭中為至聖的。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「凡獻給耶和華的素祭都不可有酵；因為你們不可燒一點酵、一點蜜當作火祭獻給耶和華。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這些物要獻給耶和華作為初熟的供物，只是不可在壇上獻為馨香的祭。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凡獻為素祭的供物都要用鹽調和，在素祭上不可缺了你上帝立約的鹽。一切的供物都要配鹽而獻。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若向耶和華獻初熟之物為素祭，要獻上烘了的禾穗子，就是軋了的新穗子，當作初熟之物的素祭。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並要抹上油，加上乳香；這是素祭。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祭司要把其中作為紀念的，就是一些軋了的禾穗子和一些油，並所有的乳香，都焚燒，是向耶和華獻的火祭。」</w:t>
      </w:r>
    </w:p>
    <w:p>
      <w:pPr>
        <w:pStyle w:val="Heading2"/>
      </w:pPr>
      <w:r>
        <w:rPr>
          <w:lang w:val="zh_TW" w:bidi="zh_TW"/>
        </w:rPr>
        <w:t>利未記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「人獻供物為平安祭，若是從牛群中獻，無論是公的是母的，必用沒有殘疾的獻在耶和華面前。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他要按手在供物的頭上，宰於會幕門口。亞倫子孫作祭司的，要把血灑在壇的周圍。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從平安祭中，將火祭獻給耶和華，也要把蓋臟的脂油和臟上所有的脂油，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並兩個腰子和腰子上的脂油，就是靠腰兩旁的脂油，與肝上的網子和腰子，一概取下。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亞倫的子孫要把這些燒在壇的燔祭上，就是在火的柴上，是獻與耶和華為馨香的火祭。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「人向耶和華獻供物為平安祭，若是從羊群中獻，無論是公的是母的，必用沒有殘疾的。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若獻一隻羊羔為供物，必在耶和華面前獻上，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並要按手在供物的頭上，宰於會幕前。亞倫的子孫要把血灑在壇的周圍。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從平安祭中，將火祭獻給耶和華，其中的脂油和整肥尾巴都要在靠近脊骨處取下，並要把蓋臟的脂油和臟上所有的脂油，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兩個腰子和腰子上的脂油，就是靠腰兩旁的脂油，並肝上的網子和腰子，一概取下。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祭司要在壇上焚燒，是獻給耶和華為食物的火祭。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「人的供物若是山羊，必在耶和華面前獻上。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要按手在山羊頭上，宰於會幕前。亞倫的子孫要把血灑在壇的周圍，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14-15</w:t>
      </w:r>
      <w:r>
        <w:rPr>
          <w:lang w:val="zh_TW" w:bidi="zh_TW"/>
        </w:rPr>
        <w:t xml:space="preserve"> 又把蓋臟的脂油和臟上所有的脂油，兩個腰子和腰子上的脂油，就是靠腰兩旁的脂油，並肝上的網子和腰子，一概取下，獻給耶和華為火祭。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祭司要在壇上焚燒，作為馨香火祭的食物。脂油都是耶和華的。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在你們一切的住處，脂油和血都不可吃；這要成為你們世世代代永遠的定例。」</w:t>
      </w:r>
    </w:p>
    <w:p>
      <w:pPr>
        <w:pStyle w:val="Heading2"/>
      </w:pPr>
      <w:r>
        <w:rPr>
          <w:lang w:val="zh_TW" w:bidi="zh_TW"/>
        </w:rPr>
        <w:t>利未記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耶和華對摩西說：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「你曉諭以色列人說：若有人在耶和華所吩咐不可行的甚麼事上誤犯了一件，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或是受膏的祭司犯罪，使百姓陷在罪裏，就當為他所犯的罪把沒有殘疾的公牛犢獻給耶和華為贖罪祭。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他要牽公牛到會幕門口，在耶和華面前按手在牛的頭上，把牛宰於耶和華面前。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受膏的祭司要取些公牛的血帶到會幕，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把指頭蘸於血中，在耶和華面前對着聖所的幔子彈血七次，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又要把些血抹在會幕內、耶和華面前香壇的四角上，再把公牛所有的血倒在會幕門口、燔祭壇的腳那裏。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要把贖罪祭公牛所有的脂油，乃是蓋臟的脂油和臟上所有的脂油，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並兩個腰子和腰子上的脂油，就是靠腰兩旁的脂油，與肝上的網子和腰子，一概取下，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與平安祭公牛上所取的一樣；祭司要把這些燒在燔祭的壇上。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公牛的皮和所有的肉，並頭、腿、臟、腑、糞，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就是全公牛，要搬到營外潔淨之地、倒灰之所，用火燒在柴上。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「以色列全會眾若行了耶和華所吩咐不可行的甚麼事，誤犯了罪，是隱而未現、會眾看不出來的，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會眾一知道所犯的罪就要獻一隻公牛犢為贖罪祭，牽到會幕前。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會中的長老就要在耶和華面前按手在牛的頭上，將牛在耶和華面前宰了。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受膏的祭司要取些公牛的血帶到會幕，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把指頭蘸於血中，在耶和華面前對着幔子彈血七次，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又要把些血抹在會幕內、耶和華面前壇的四角上，再把所有的血倒在會幕門口、燔祭壇的腳那裏。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把牛所有的脂油都取下，燒在壇上；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收拾這牛，與那贖罪祭的牛一樣。祭司要為他們贖罪，他們必蒙赦免。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他要把牛搬到營外燒了，像燒頭一個牛一樣；這是會眾的贖罪祭。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「官長若行了耶和華－他上帝所吩咐不可行的甚麼事，誤犯了罪，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所犯的罪自己知道了，就要牽一隻沒有殘疾的公山羊為供物，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按手在羊的頭上，宰於耶和華面前、宰燔祭牲的地方；這是贖罪祭。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祭司要用指頭蘸些贖罪祭牲的血，抹在燔祭壇的四角上，把血倒在燔祭壇的腳那裏。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所有的脂油，祭司都要燒在壇上，正如平安祭的脂油一樣。至於他的罪，祭司要為他贖了，他必蒙赦免。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「民中若有人行了耶和華所吩咐不可行的甚麼事，誤犯了罪，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所犯的罪自己知道了，就要為所犯的罪牽一隻沒有殘疾的母山羊為供物，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按手在贖罪祭牲的頭上，在那宰燔祭牲的地方宰了。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祭司要用指頭蘸些羊的血，抹在燔祭壇的四角上，所有的血都要倒在壇的腳那裏，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又要把羊所有的脂油都取下，正如取平安祭牲的脂油一樣。祭司要在壇上焚燒，在耶和華面前作為馨香的祭，為他贖罪，他必蒙赦免。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「人若牽一隻綿羊羔為贖罪祭的供物，必要牽一隻沒有殘疾的母羊，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按手在贖罪祭牲的頭上，在那宰燔祭牲的地方宰了作贖罪祭。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祭司要用指頭蘸些贖罪祭牲的血，抹在燔祭壇的四角上，所有的血都要倒在壇的腳那裏，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又要把所有的脂油都取下，正如取平安祭羊羔的脂油一樣。祭司要按獻給耶和華火祭的條例，燒在壇上。至於所犯的罪，祭司要為他贖了，他必蒙赦免。」</w:t>
      </w:r>
    </w:p>
    <w:p>
      <w:pPr>
        <w:pStyle w:val="Heading2"/>
      </w:pPr>
      <w:r>
        <w:rPr>
          <w:lang w:val="zh_TW" w:bidi="zh_TW"/>
        </w:rPr>
        <w:t>利未記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「若有人聽見發誓的聲音，他本是見證，卻不把所看見的、所知道的說出來，這就是罪；他要擔當他的罪孽。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或是有人摸了不潔的物，無論是不潔的死獸，是不潔的死畜，是不潔的死蟲，他卻不知道，因此成了不潔，就有了罪。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或是他摸了別人的污穢，無論是染了甚麼污穢，他卻不知道，一知道了就有了罪。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或是有人嘴裏冒失發誓，要行惡，要行善，無論人在甚麼事上冒失發誓，他卻不知道，一知道了就要在這其中的一件上有了罪。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他有了罪的時候，就要承認所犯的罪，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並要因所犯的罪，把他的贖愆祭牲－就是羊群中的母羊，或是一隻羊羔，或是一隻山羊－牽到耶和華面前為贖罪祭。至於他的罪，祭司要為他贖了。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「他的力量若不夠獻一隻羊羔，就要因所犯的罪，把兩隻斑鳩或是兩隻雛鴿帶到耶和華面前為贖愆祭：一隻作贖罪祭，一隻作燔祭。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把這些帶到祭司那裏，祭司就要先把那贖罪祭獻上，從鳥的頸項上揪下頭來，只是不可把鳥撕斷，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也把些贖罪祭牲的血彈在壇的旁邊，剩下的血要流在壇的腳那裏；這是贖罪祭。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他要照例獻第二隻為燔祭。至於他所犯的罪，祭司要為他贖了，他必蒙赦免。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「他的力量若不夠獻兩隻斑鳩或是兩隻雛鴿，就要因所犯的罪帶供物來，就是細麵伊法十分之一為贖罪祭；不可加上油，也不可加上乳香，因為是贖罪祭。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他要把供物帶到祭司那裏，祭司要取出自己的一把來作為紀念，按獻給耶和華火祭的條例燒在壇上；這是贖罪祭。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至於他在這幾件事中所犯的罪，祭司要為他贖了，他必蒙赦免。剩下的麵都歸與祭司，和素祭一樣。」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耶和華曉諭摩西說：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「人若在耶和華的聖物上誤犯了罪，有了過犯，就要照你所估的，按聖所的舍客勒拿銀子，將贖愆祭牲－就是羊群中一隻沒有殘疾的公綿羊－牽到耶和華面前為贖愆祭；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並且他因在聖物上的差錯要償還，另外加五分之一，都給祭司。祭司要用贖愆祭的公綿羊為他贖罪，他必蒙赦免。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「若有人犯罪，行了耶和華所吩咐不可行的甚麼事，他雖然不知道，還是有了罪，就要擔當他的罪孽；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也要照你所估定的價，從羊群中牽一隻沒有殘疾的公綿羊來，給祭司作贖愆祭。至於他誤行的那錯事，祭司要為他贖罪，他必蒙赦免。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這是贖愆祭，因他在耶和華面前實在有了罪。」</w:t>
      </w:r>
    </w:p>
    <w:p>
      <w:pPr>
        <w:pStyle w:val="Heading2"/>
      </w:pPr>
      <w:r>
        <w:rPr>
          <w:lang w:val="zh_TW" w:bidi="zh_TW"/>
        </w:rPr>
        <w:t>利未記 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耶和華曉諭摩西說：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「若有人犯罪，干犯耶和華，在鄰舍交付他的物上，或是在交易上行了詭詐，或是搶奪人的財物，或是欺壓鄰舍，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或是在撿了遺失的物上行了詭詐，說謊起誓，在這一切的事上犯了甚麼罪；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他既犯了罪，有了過犯，就要歸還他所搶奪的，或是因欺壓所得的，或是人交付他的，或是人遺失他所撿的物，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或是他因甚麼物起了假誓，就要如數歸還，另外加上五分之一，在查出他有罪的日子要交還本主。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也要照你所估定的價，把贖愆祭牲－就是羊群中一隻沒有殘疾的公綿羊－牽到耶和華面前，給祭司為贖愆祭。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祭司要在耶和華面前為他贖罪；他無論行了甚麼事，使他有了罪，都必蒙赦免。」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耶和華曉諭摩西說：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「你要吩咐亞倫和他的子孫說，燔祭的條例乃是這樣：燔祭要放在壇的柴上，從晚上到天亮，壇上的火要常常燒着。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祭司要穿上細麻布衣服，又要把細麻布褲子穿在身上，把壇上所燒的燔祭灰收起來，倒在壇的旁邊；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隨後要脫去這衣服，穿上別的衣服，把灰拿到營外潔淨之處。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壇上的火要在其上常常燒着，不可熄滅。祭司要每日早晨在上面燒柴，並要把燔祭擺在壇上，在其上燒平安祭牲的脂油。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在壇上必有常常燒着的火，不可熄滅。」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「素祭的條例乃是這樣：亞倫的子孫要在壇前把這祭獻在耶和華面前。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祭司要從其中－就是從素祭的細麵中－取出自己的一把，又要取些油和素祭上所有的乳香，燒在壇上，奉給耶和華為馨香素祭的紀念。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所剩下的，亞倫和他子孫要吃，必在聖處不帶酵而吃，要在會幕的院子裏吃。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烤的時候不可攙酵。這是從所獻給我的火祭中賜給他們的分，是至聖的，和贖罪祭並贖愆祭一樣。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凡獻給耶和華的火祭，亞倫子孫中的男丁都要吃這一分，直到萬代，作他們永得的分。摸這些祭物的，都要成為聖。」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耶和華曉諭摩西說：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「當亞倫受膏的日子，他和他子孫所要獻給耶和華的供物，就是細麵伊法十分之一，為常獻的素祭：早晨一半，晚上一半。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要在鐵鏊上用油調和做成，調勻了，你就拿進來；烤好了分成塊子，獻給耶和華為馨香的素祭。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亞倫的子孫中，接續他為受膏的祭司，要把這素祭獻上，要全燒給耶和華。這是永遠的定例。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祭司的素祭都要燒了，卻不可吃。」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耶和華曉諭摩西說：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「你對亞倫和他的子孫說，贖罪祭的條例乃是這樣：要在耶和華面前、宰燔祭牲的地方宰贖罪祭牲；這是至聖的。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為贖罪獻這祭的祭司要吃，要在聖處，就是在會幕的院子裏吃。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凡摸這祭肉的要成為聖；這祭牲的血若彈在甚麼衣服上，所彈的那一件要在聖處洗淨。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惟有煮祭物的瓦器要打碎；若是煮在銅器裏，這銅器要擦磨，在水中涮淨。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凡祭司中的男丁都可以吃；這是至聖的。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凡贖罪祭，若將血帶進會幕在聖所贖罪，那肉都不可吃，必用火焚燒。」</w:t>
      </w:r>
    </w:p>
    <w:p>
      <w:pPr>
        <w:pStyle w:val="Heading2"/>
      </w:pPr>
      <w:r>
        <w:rPr>
          <w:lang w:val="zh_TW" w:bidi="zh_TW"/>
        </w:rPr>
        <w:t>利未記 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「贖愆祭的條例乃是如此：這祭是至聖的。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人在那裏宰燔祭牲，也要在那裏宰贖愆祭牲；其血，祭司要灑在壇的周圍。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又要將肥尾巴和蓋臟的脂油，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兩個腰子和腰子上的脂油，就是靠腰兩旁的脂油，並肝上的網子和腰子，一概取下。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祭司要在壇上焚燒，為獻給耶和華的火祭，是贖愆祭。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祭司中的男丁都可以吃這祭物；要在聖處吃，是至聖的。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贖罪祭怎樣，贖愆祭也是怎樣，兩個祭是一個條例。獻贖愆祭贖罪的祭司要得這祭物。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獻燔祭的祭司，無論為誰奉獻，要親自得他所獻那燔祭牲的皮。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凡在爐中烤的素祭和煎盤中做的，並鐵鏊上做的，都要歸那獻祭的祭司。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凡素祭，無論是油調和的是乾的，都要歸亞倫的子孫，大家均分。」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「人獻與耶和華平安祭的條例乃是這樣：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他若為感謝獻上，就要用調油的無酵餅和抹油的無酵薄餅，並用油調勻細麵做的餅，與感謝祭一同獻上。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要用有酵的餅和為感謝獻的平安祭，與供物一同獻上。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從各樣的供物中，他要把一個餅獻給耶和華為舉祭，是要歸給灑平安祭牲血的祭司。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為感謝獻平安祭牲的肉，要在獻的日子吃，一點不可留到早晨。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若所獻的是為還願，或是甘心獻的，必在獻祭的日子吃，所剩下的第二天也可以吃。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但所剩下的祭肉，到第三天要用火焚燒；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第三天若吃了平安祭的肉，這祭必不蒙悅納，人所獻的也不算為祭，反為可憎嫌的，吃這祭肉的，就必擔當他的罪孽。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「挨了污穢物的肉就不可吃，要用火焚燒。至於平安祭的肉，凡潔淨的人都要吃；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只是獻與耶和華平安祭的肉，人若不潔淨而吃了，這人必從民中剪除。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有人摸了甚麼不潔淨的物，或是人的不潔淨，或是不潔淨的牲畜，或是不潔可憎之物，吃了獻與耶和華平安祭的肉，這人必從民中剪除。」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耶和華對摩西說：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「你曉諭以色列人說：牛的脂油、綿羊的脂油、山羊的脂油，你們都不可吃。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自死的和被野獸撕裂的，那脂油可以做別的使用，只是你們萬不可吃。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無論何人吃了獻給耶和華當火祭牲畜的脂油，那人必從民中剪除。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在你們一切的住處，無論是雀鳥的血是野獸的血，你們都不可吃。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無論是誰吃血，那人必從民中剪除。」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耶和華對摩西說：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「你曉諭以色列人說：獻平安祭給耶和華的，要從平安祭中取些來奉給耶和華。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他親手獻給耶和華的火祭，就是脂油和胸，要帶來，好把胸在耶和華面前作搖祭，搖一搖。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祭司要把脂油在壇上焚燒，但胸要歸亞倫和他的子孫。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你們要從平安祭中把右腿作舉祭，奉給祭司。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亞倫子孫中，獻平安祭牲血和脂油的，要得這右腿為分；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因為我從以色列人的平安祭中，取了這搖的胸和舉的腿給祭司亞倫和他子孫，作他們從以色列人中所永得的分。」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這是從耶和華火祭中，作亞倫受膏的分和他子孫受膏的分，正在摩西叫他們前來給耶和華供祭司職分的日子，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就是在摩西膏他們的日子，耶和華吩咐以色列人給他們的。這是他們世世代代永得的分。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這就是燔祭、素祭、贖罪祭、贖愆祭，和平安祭的條例，並承接聖職的禮，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都是耶和華在西奈山所吩咐摩西的，就是他在西奈曠野吩咐以色列人獻供物給耶和華之日所說的。</w:t>
      </w:r>
    </w:p>
    <w:p>
      <w:pPr>
        <w:pStyle w:val="Heading2"/>
      </w:pPr>
      <w:r>
        <w:rPr>
          <w:lang w:val="zh_TW" w:bidi="zh_TW"/>
        </w:rPr>
        <w:t>利未記 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耶和華曉諭摩西說：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「你將亞倫和他兒子一同帶來，並將聖衣、膏油，與贖罪祭的一隻公牛、兩隻公綿羊、一筐無酵餅都帶來，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又招聚會眾到會幕門口。」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摩西就照耶和華所吩咐的行了；於是會眾聚集在會幕門口。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摩西告訴會眾說：「這就是耶和華所吩咐當行的事。」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摩西帶了亞倫和他兒子來，用水洗了他們。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給亞倫穿上內袍，束上腰帶，穿上外袍，又加上以弗得，用其上巧工織的帶子把以弗得繫在他身上，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又給他戴上胸牌，把烏陵和土明放在胸牌內，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把冠冕戴在他頭上，在冠冕的前面釘上金牌，就是聖冠，都是照耶和華所吩咐摩西的。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摩西用膏油抹帳幕和其中所有的，使它成聖；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又用膏油在壇上彈了七次，又抹了壇和壇的一切器皿，並洗濯盆和盆座，使它成聖；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又把膏油倒在亞倫的頭上膏他，使他成聖。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摩西帶了亞倫的兒子來，給他們穿上內袍，束上腰帶，包上裹頭巾，都是照耶和華所吩咐摩西的。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他牽了贖罪祭的公牛來，亞倫和他兒子按手在贖罪祭公牛的頭上，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就宰了公牛。摩西用指頭蘸血，抹在壇上四角的周圍，使壇潔淨，把血倒在壇的腳那裏，使壇成聖，壇就潔淨了；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又取臟上所有的脂油和肝上的網子，並兩個腰子與腰子上的脂油，都燒在壇上；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惟有公牛，連皮帶肉並糞，用火燒在營外，都是照耶和華所吩咐摩西的。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他奉上燔祭的公綿羊；亞倫和他兒子按手在羊的頭上，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就宰了公羊。摩西把血灑在壇的周圍，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把羊切成塊子，把頭和肉塊並脂油都燒了。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用水洗了臟腑和腿，就把全羊燒在壇上為馨香的燔祭，是獻給耶和華的火祭，都是照耶和華所吩咐摩西的。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他又奉上第二隻公綿羊，就是承接聖職之禮的羊；亞倫和他兒子按手在羊的頭上，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就宰了羊。摩西把些血抹在亞倫的右耳垂上和右手的大拇指上，並右腳的大拇指上，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又帶了亞倫的兒子來，把些血抹在他們的右耳垂上和右手的大拇指上，並右腳的大拇指上，又把血灑在壇的周圍。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取脂油和肥尾巴，並臟上一切的脂油與肝上的網子，兩個腰子和腰子上的脂油，並右腿，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再從耶和華面前、盛無酵餅的筐子裏取出一個無酵餅，一個油餅，一個薄餅，都放在脂油和右腿上，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把這一切放在亞倫的手上和他兒子的手上作搖祭，在耶和華面前搖一搖。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摩西從他們的手上拿下來，燒在壇上的燔祭上，都是為承接聖職獻給耶和華馨香的火祭。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摩西拿羊的胸作為搖祭，在耶和華面前搖一搖，是承接聖職之禮，歸摩西的分，都是照耶和華所吩咐摩西的。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摩西取點膏油和壇上的血，彈在亞倫和他的衣服上，並他兒子和他兒子的衣服上，使他和他們的衣服一同成聖。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摩西對亞倫和他兒子說：「把肉煮在會幕門口，在那裏吃，又吃承接聖職筐子裏的餅，按我所吩咐的說 ：『這是亞倫和他兒子要吃的。』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剩下的肉和餅，你們要用火焚燒。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你們七天不可出會幕的門，等到你們承接聖職的日子滿了，因為主叫你們七天承接聖職。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像今天所行的都是耶和華吩咐行的，為你們贖罪。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七天你們要晝夜住在會幕門口，遵守耶和華的吩咐，免得你們死亡，因為所吩咐我的就是這樣。」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於是亞倫和他兒子行了耶和華藉着摩西所吩咐的一切事。</w:t>
      </w:r>
    </w:p>
    <w:p>
      <w:pPr>
        <w:pStyle w:val="Heading2"/>
      </w:pPr>
      <w:r>
        <w:rPr>
          <w:lang w:val="zh_TW" w:bidi="zh_TW"/>
        </w:rPr>
        <w:t>利未記 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到了第八天，摩西召了亞倫和他兒子，並以色列的眾長老來，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對亞倫說：「你當取牛群中的一隻公牛犢作贖罪祭，一隻公綿羊作燔祭，都要沒有殘疾的，獻在耶和華面前。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你也要對以色列人說：『你們當取一隻公山羊作贖罪祭，又取一隻牛犢和一隻綿羊羔，都要一歲、沒有殘疾的，作燔祭，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又取一隻公牛，一隻公綿羊作平安祭，獻在耶和華面前，並取調油的素祭，因為今天耶和華要向你們顯現。』」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於是他們把摩西所吩咐的，帶到會幕前；全會眾都近前來，站在耶和華面前。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摩西說：「這是耶和華吩咐你們所當行的；耶和華的榮光就要向你們顯現。」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摩西對亞倫說：「你就近壇前，獻你的贖罪祭和燔祭，為自己與百姓贖罪，又獻上百姓的供物，為他們贖罪，都照耶和華所吩咐的。」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於是，亞倫就近壇前，宰了為自己作贖罪祭的牛犢。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亞倫的兒子把血奉給他，他就把指頭蘸在血中，抹在壇的四角上，又把血倒在壇腳那裏。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惟有贖罪祭的脂油和腰子，並肝上取的網子，都燒在壇上，是照耶和華所吩咐摩西的；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又用火將肉和皮燒在營外。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亞倫宰了燔祭牲，他兒子把血遞給他，他就灑在壇的周圍，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又把燔祭一塊一塊地、連頭遞給他，他都燒在壇上；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又洗了臟腑和腿，燒在壇上的燔祭上。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他奉上百姓的供物，把那給百姓作贖罪祭的公山羊宰了，為罪獻上，和先獻的一樣；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也奉上燔祭，照例而獻。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他又奉上素祭，從其中取一滿把，燒在壇上；這是在早晨的燔祭以外。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亞倫宰了那給百姓作平安祭的公牛和公綿羊。他兒子把血遞給他，他就灑在壇的周圍；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又把公牛和公綿羊的脂油、肥尾巴，並蓋臟的脂油與腰子，和肝上的網子，都遞給他；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把脂油放在胸上，他就把脂油燒在壇上。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胸和右腿，亞倫當作搖祭，在耶和華面前搖一搖，都是照摩西所吩咐的。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亞倫向百姓舉手，為他們祝福。他獻了贖罪祭、燔祭、平安祭就下來了。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摩西、亞倫進入會幕，又出來為百姓祝福，耶和華的榮光就向眾民顯現。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有火從耶和華面前出來，在壇上燒盡燔祭和脂油；眾民一見，就都歡呼，俯伏在地。</w:t>
      </w:r>
    </w:p>
    <w:p>
      <w:pPr>
        <w:pStyle w:val="Heading2"/>
      </w:pPr>
      <w:r>
        <w:rPr>
          <w:lang w:val="zh_TW" w:bidi="zh_TW"/>
        </w:rPr>
        <w:t>利未記 10:1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亞倫的兒子拿答、亞比戶各拿自己的香爐，盛上火，加上香，在耶和華面前獻上凡火，是耶和華沒有吩咐他們的，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就有火從耶和華面前出來，把他們燒滅，他們就死在耶和華面前。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於是摩西對亞倫說：「這就是耶和華所說：『我在親近我的人中要顯為聖；在眾民面前，我要得榮耀。』」亞倫就默默不言。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摩西召了亞倫叔父烏薛的兒子米沙利、以利撒反來，對他們說：「上前來，把你們的親屬從聖所前抬到營外。」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於是二人上前來，把他們穿着袍子抬到營外，是照摩西所吩咐的。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摩西對亞倫和他兒子以利亞撒、以他瑪說：「不可蓬頭散髮，也不可撕裂衣裳，免得你們死亡，又免得耶和華向會眾發怒；只要你們的弟兄以色列全家為耶和華所發的火哀哭。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你們也不可出會幕的門，恐怕你們死亡，因為耶和華的膏油在你們的身上。」他們就照摩西的話行了。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耶和華曉諭亞倫說：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「你和你兒子進會幕的時候，清酒、濃酒都不可喝，免得你們死亡；這要作你們世世代代永遠的定例。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使你們可以將聖的、俗的，潔淨的、不潔淨的，分別出來；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又使你們可以將耶和華藉摩西曉諭以色列人的一切律例教訓他們。」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摩西對亞倫和他剩下的兒子以利亞撒、以他瑪說：「你們獻給耶和華火祭中所剩的素祭，要在壇旁不帶酵而吃，因為是至聖的。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你們要在聖處吃；因為在獻給耶和華的火祭中，這是你的分和你兒子的分；所吩咐我的本是這樣。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所搖的胸，所舉的腿，你們要在潔淨地方吃。你和你的兒女都要同吃；因為這些是從以色列人平安祭中給你，當你的分和你兒子的分。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所舉的腿，所搖的胸，他們要與火祭的脂油一同帶來當搖祭，在耶和華面前搖一搖；這要歸你和你兒子，當作永得的分，都是照耶和華所吩咐的。」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當下摩西急切地尋找作贖罪祭的公山羊，誰知已經焚燒了，便向亞倫剩下的兒子以利亞撒、以他瑪發怒，說：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「這贖罪祭既是至聖的，主又給了你們，為要你們擔當會眾的罪孽，在耶和華面前為他們贖罪，你們為何沒有在聖所吃呢？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看哪，這祭牲的血並沒有拿到聖所裏去，你們本當照我所吩咐的，在聖所裏吃這祭肉。」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亞倫對摩西說：「今天他們在耶和華面前獻上贖罪祭和燔祭，我又遇見這樣的災，若今天吃了贖罪祭，耶和華豈能看為美呢？」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摩西聽見這話，便以為美。</w:t>
      </w:r>
    </w:p>
    <w:p>
      <w:pPr>
        <w:pStyle w:val="Heading2"/>
      </w:pPr>
      <w:r>
        <w:rPr>
          <w:lang w:val="zh_TW" w:bidi="zh_TW"/>
        </w:rPr>
        <w:t>利未記 11:1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耶和華對摩西、亞倫說：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「你們曉諭以色列人說，在地上一切走獸中可吃的乃是這些：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凡蹄分兩瓣、倒嚼的走獸，你們都可以吃。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但那倒嚼或分蹄之中不可吃的乃是：駱駝－因為倒嚼不分蹄，就與你們不潔淨；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沙番－因為倒嚼不分蹄，就與你們不潔淨；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觠子－因為倒嚼不分蹄，就與你們不潔淨；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豬－因為蹄分兩瓣，卻不倒嚼，就與你們不潔淨。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這些獸的肉，你們不可吃；死的，你們不可摸，都與你們不潔淨。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「水中可吃的乃是這些：凡在水裏、海裏、河裏、有翅有鱗的，都可以吃。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凡在海裏、河裏，並一切水裏游動的活物，無翅無鱗的，你們都當以為可憎。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這些無翅無鱗、以為可憎的，你們不可吃牠的肉；死的也當以為可憎。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凡水裏無翅無鱗的，你們都當以為可憎。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「雀鳥中你們當以為可憎、不可吃的乃是：鵰、狗頭鵰、紅頭鵰、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鷂鷹、小鷹與其類；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烏鴉與其類；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鴕鳥、夜鷹、魚鷹、鷹與其類；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鴞鳥、鸕鶿、貓頭鷹、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角鴟、鵜鶘、禿鵰、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鸛、鷺鷥與其類；戴鵀與蝙蝠。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「凡有翅膀用四足爬行的物，你們都當以為可憎。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只是有翅膀用四足爬行的物中，有足有腿，在地上蹦跳的，你們還可以吃。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其中有蝗蟲、螞蚱、蟋蟀與其類；蚱蜢與其類；這些你們都可以吃。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但是有翅膀有四足的爬物，你們都當以為可憎。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「這些都能使你們不潔淨。凡摸了死的，必不潔淨到晚上。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凡拿了死的，必不潔淨到晚上，並要洗衣服。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凡走獸分蹄不成兩瓣、也不倒嚼的，是與你們不潔淨；凡摸了的就不潔淨。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凡四足的走獸，用掌行走的，是與你們不潔淨；摸其屍的，必不潔淨到晚上。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拿其屍的，必不潔淨到晚上，並要洗衣服。這些是與你們不潔淨的。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「地上爬物與你們不潔淨的乃是這些：鼬鼠、鼫鼠、蜥蜴與其類；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壁虎、龍子、守宮、蛇醫、蝘蜓。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這些爬物都是與你們不潔淨的。在牠死了以後，凡摸了的，必不潔淨到晚上。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其中死了的，掉在甚麼東西上，這東西就不潔淨，無論是木器、衣服、皮子、口袋，不拘是做甚麼工用的器皿，須要放在水中，必不潔淨到晚上，到晚上才潔淨了。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若有死了掉在瓦器裏的，其中不拘有甚麼，就不潔淨，你們要把這瓦器打破了。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其中一切可吃的食物，沾水的就不潔淨，並且那樣器皿中一切可喝的，也必不潔淨。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其中已死的，若有一點掉在甚麼物件上，那物件就不潔淨，不拘是爐子，是鍋臺，就要打碎，都不潔淨，也必與你們不潔淨。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但是泉源或是聚水的池子仍是潔淨；惟挨了那死的，就不潔淨。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若是死的，有一點掉在要種的子粒上，子粒仍是潔淨；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若水已經澆在子粒上，那死的有一點掉在上頭，這子粒就與你們不潔淨。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「你們可吃的走獸若是死了，有人摸牠，必不潔淨到晚上；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有人吃那死了的走獸，必不潔淨到晚上，並要洗衣服；拿了死走獸的，必不潔淨到晚上，並要洗衣服。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「凡地上的爬物是可憎的，都不可吃。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凡用肚子行走的和用四足行走的，或是有許多足的，就是一切爬在地上的，你們都不可吃，因為是可憎的。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你們不可因甚麼爬物使自己成為可憎的，也不可因這些使自己不潔淨，以致染了污穢。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我是耶和華－你們的上帝；所以你們要成為聖潔，因為我是聖潔的。你們也不可在地上的爬物污穢自己。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我是把你們從埃及地領出來的耶和華，要作你們的上帝；所以你們要聖潔，因為我是聖潔的。」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這是走獸、飛鳥，和水中游動的活物，並地上爬物的條例。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要把潔淨的和不潔淨的，可吃的與不可吃的活物，都分別出來。</w:t>
      </w:r>
    </w:p>
    <w:p>
      <w:pPr>
        <w:pStyle w:val="Heading2"/>
      </w:pPr>
      <w:r>
        <w:rPr>
          <w:lang w:val="zh_TW" w:bidi="zh_TW"/>
        </w:rPr>
        <w:t>利未記 12:1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耶和華對摩西說：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「你曉諭以色列人說：若有婦人懷孕生男孩，她就不潔淨七天，像在月經污穢的日子不潔淨一樣。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第八天，要給嬰孩行割禮。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婦人在產血不潔之中，要家居三十三天。她潔淨的日子未滿，不可摸聖物，也不可進入聖所。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她若生女孩，就不潔淨兩個七天，像污穢的時候一樣，要在產血不潔之中，家居六十六天。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「滿了潔淨的日子，無論是為男孩是為女孩，她要把一歲的羊羔為燔祭，一隻雛鴿或是一隻斑鳩為贖罪祭，帶到會幕門口交給祭司。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祭司要獻在耶和華面前，為她贖罪，她的血源就潔淨了。這條例是為生育的婦人，無論是生男生女。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她的力量若不夠獻一隻羊羔，她就要取兩隻斑鳩或是兩隻雛鴿，一隻為燔祭，一隻為贖罪祭。祭司要為她贖罪，她就潔淨了。」</w:t>
      </w:r>
    </w:p>
    <w:p>
      <w:pPr>
        <w:pStyle w:val="Heading2"/>
      </w:pPr>
      <w:r>
        <w:rPr>
          <w:lang w:val="zh_TW" w:bidi="zh_TW"/>
        </w:rPr>
        <w:t>利未記 13:1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耶和華曉諭摩西、亞倫說：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「人的肉皮上若長了癤子，或長了癬，或長了火斑，在他肉皮上成了大痲瘋的災病，就要將他帶到祭司亞倫或亞倫作祭司的一個子孫面前。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祭司要察看肉皮上的災病，若災病處的毛已經變白，災病的現象深於肉上的皮，這便是大痲瘋的災病。祭司要察看他，定他為不潔淨。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若火斑在他肉皮上是白的，現象不深於皮，其上的毛也沒有變白，祭司就要將有災病的人關鎖七天。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第七天，祭司要察看他，若看災病止住了，沒有在皮上發散，祭司還要將他關鎖七天。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第七天，祭司要再察看他，若災病發暗，而且沒有在皮上發散，祭司要定他為潔淨，原來是癬；那人就要洗衣服，得為潔淨。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但他為得潔淨，將身體給祭司察看以後，癬若在皮上發散開了，他要再將身體給祭司察看。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祭司要察看，癬若在皮上發散，就要定他為不潔淨，是大痲瘋。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「人有了大痲瘋的災病，就要將他帶到祭司面前。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祭司要察看，皮上若長了白癤，使毛變白，在長白癤之處有了紅瘀肉，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這是肉皮上的舊大痲瘋，祭司要定他為不潔淨，不用將他關鎖，因為他是不潔淨了。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大痲瘋若在皮上四外發散，長滿了患災病人的皮，據祭司察看，從頭到腳無處不有，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祭司就要察看，全身的肉若長滿了大痲瘋，就要定那患災病的為潔淨；全身都變為白，他乃潔淨了。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但紅肉幾時顯在他的身上就幾時不潔淨。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祭司一看那紅肉就定他為不潔淨。紅肉本是不潔淨，是大痲瘋。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紅肉若復原，又變白了，他就要來見祭司。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祭司要察看，災病處若變白了，祭司就要定那患災病的為潔淨，他乃潔淨了。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「人若在皮肉上長瘡，卻治好了，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在長瘡之處又起了白癤，或是白中帶紅的火斑，就要給祭司察看。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祭司要察看，若現象窪於皮，其上的毛也變白了，就要定他為不潔淨，是大痲瘋的災病發在瘡中。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祭司若察看，其上沒有白毛，也沒有窪於皮，乃是發暗，就要將他關鎖七天。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若在皮上發散開了，祭司就要定他為不潔淨，是災病。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火斑若在原處止住，沒有發散，便是瘡的痕跡，祭司就要定他為潔淨。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「人的皮肉上若起了火毒，火毒的瘀肉成了火斑，或是白中帶紅的，或是全白的，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祭司就要察看，火斑中的毛若變白了，現象又深於皮，是大痲瘋在火毒中發出，就要定他為不潔淨，是大痲瘋的災病。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但是祭司察看，在火斑中若沒有白毛，也沒有窪於皮，乃是發暗，就要將他關鎖七天。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到第七天，祭司要察看他，火斑若在皮上發散開了，就要定他為不潔淨，是大痲瘋的災病。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火斑若在原處止住，沒有在皮上發散，乃是發暗，是起的火毒，祭司要定他為潔淨，不過是火毒的痕跡。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「無論男女，若在頭上有災病，或是男人鬍鬚上有災病，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祭司就要察看；這災病現象若深於皮，其間有細黃毛，就要定他為不潔淨，這是頭疥，是頭上或是鬍鬚上的大痲瘋。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祭司若察看頭疥的災病，現象不深於皮，其間也沒有黑毛，就要將長頭疥災病的關鎖七天。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第七天，祭司要察看災病，若頭疥沒有發散，其間也沒有黃毛，頭疥的現象不深於皮，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那人就要剃去鬚髮，但他不可剃頭疥之處。祭司要將那長頭疥的，再關鎖七天。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第七天，祭司要察看頭疥，頭疥若沒有在皮上發散，現象也不深於皮，就要定他為潔淨，他要洗衣服，便成為潔淨。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但他得潔淨以後，頭疥若在皮上發散開了，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祭司就要察看他。頭疥若在皮上發散，就不必找那黃毛，他是不潔淨了。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祭司若看頭疥已經止住，其間也長了黑毛，頭疥已然痊癒，那人是潔淨了，就要定他為潔淨。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「無論男女，皮肉上若起了火斑，就是白火斑，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祭司就要察看，他們肉皮上的火斑若白中帶黑，這是皮上發出的白癬，那人是潔淨了。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「人頭上的髮若掉了，他不過是頭禿，還是潔淨。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他頂前若掉了頭髮，他不過是頂門禿，還是潔淨。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頭禿處或是頂門禿處若有白中帶紅的災病，這就是大痲瘋發在他頭禿處或是頂門禿處，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祭司就要察看，他起的那災病若在頭禿處或是頂門禿處有白中帶紅的，像肉皮上大痲瘋的現象，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那人就是長大痲瘋，不潔淨的，祭司總要定他為不潔淨，他的災病是在頭上。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「身上有長大痲瘋災病的，他的衣服要撕裂，也要蓬頭散髮，蒙着上唇，喊叫說：『不潔淨了！不潔淨了！』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災病在他身上的日子，他便是不潔淨；他既是不潔淨，就要獨居營外。」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「染了大痲瘋災病的衣服，無論是羊毛衣服、是麻布衣服，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無論是在經上、在緯上，是麻布的、是羊毛的，是在皮子上，或在皮子做的甚麼物件上，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或在衣服上、皮子上，經上、緯上，或在皮子做的甚麼物件上，這災病若是發綠，或是發紅，是大痲瘋的災病，要給祭司察看。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祭司就要察看那災病，把染了災病的物件關鎖七天。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第七天，他要察看那災病，災病或在衣服上，經上、緯上，皮子上，若發散，這皮子無論當作何用，這災病是蠶食的大痲瘋，都是不潔淨了。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52</w:t>
      </w:r>
      <w:r>
        <w:rPr>
          <w:lang w:val="zh_TW" w:bidi="zh_TW"/>
        </w:rPr>
        <w:t xml:space="preserve"> 那染了災病的衣服，或是經上、緯上，羊毛上，麻衣上，或是皮子做的甚麼物件上，他都要焚燒；因為這是蠶食的大痲瘋，必在火中焚燒。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53</w:t>
      </w:r>
      <w:r>
        <w:rPr>
          <w:lang w:val="zh_TW" w:bidi="zh_TW"/>
        </w:rPr>
        <w:t xml:space="preserve"> 「祭司要察看，若災病在衣服上，經上、緯上，或是皮子做的甚麼物件上，沒有發散，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54</w:t>
      </w:r>
      <w:r>
        <w:rPr>
          <w:lang w:val="zh_TW" w:bidi="zh_TW"/>
        </w:rPr>
        <w:t xml:space="preserve"> 祭司就要吩咐他們，把染了災病的物件洗了，再關鎖七天。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55</w:t>
      </w:r>
      <w:r>
        <w:rPr>
          <w:lang w:val="zh_TW" w:bidi="zh_TW"/>
        </w:rPr>
        <w:t xml:space="preserve"> 洗過以後，祭司要察看，那物件若沒有變色，災病也沒有消散，那物件就不潔淨，是透重的災病，無論正面反面，都要在火中焚燒。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56</w:t>
      </w:r>
      <w:r>
        <w:rPr>
          <w:lang w:val="zh_TW" w:bidi="zh_TW"/>
        </w:rPr>
        <w:t xml:space="preserve"> 洗過以後，祭司要察看，若見那災病發暗，他就要把那災病從衣服上，皮子上，經上、緯上，都撕去。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57</w:t>
      </w:r>
      <w:r>
        <w:rPr>
          <w:lang w:val="zh_TW" w:bidi="zh_TW"/>
        </w:rPr>
        <w:t xml:space="preserve"> 若仍現在衣服上，或是經上、緯上、皮子做的甚麼物件上，這就是災病又發了，必用火焚燒那染災病的物件。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58</w:t>
      </w:r>
      <w:r>
        <w:rPr>
          <w:lang w:val="zh_TW" w:bidi="zh_TW"/>
        </w:rPr>
        <w:t xml:space="preserve"> 所洗的衣服，或是經，或是緯，或是皮子做的甚麼物件，若災病離開了，要再洗，就潔淨了。」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59</w:t>
      </w:r>
      <w:r>
        <w:rPr>
          <w:lang w:val="zh_TW" w:bidi="zh_TW"/>
        </w:rPr>
        <w:t xml:space="preserve"> 這就是大痲瘋災病的條例，無論是在羊毛衣服上，麻布衣服上，經上、緯上，和皮子做的甚麼物件上，可以定為潔淨或是不潔淨。</w:t>
      </w:r>
    </w:p>
    <w:p>
      <w:pPr>
        <w:pStyle w:val="Heading2"/>
      </w:pPr>
      <w:r>
        <w:rPr>
          <w:lang w:val="zh_TW" w:bidi="zh_TW"/>
        </w:rPr>
        <w:t>利未記 14:1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耶和華曉諭摩西說：「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長大痲瘋得潔淨的日子，其例乃是這樣：要帶他去見祭司；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祭司要出到營外察看，若見他的大痲瘋痊癒了，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就要吩咐人為那求潔淨的拿兩隻潔淨的活鳥和香柏木、朱紅色線，並牛膝草來。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祭司要吩咐用瓦器盛活水，把一隻鳥宰在上面。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至於那隻活鳥，祭司要把牠和香柏木、朱紅色線並牛膝草一同蘸於宰在活水上的鳥血中，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用以在那長大痲瘋求潔淨的人身上灑七次，就定他為潔淨，又把活鳥放在田野裏。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求潔淨的人當洗衣服，剃去毛髮，用水洗澡，就潔淨了；然後可以進營，只是要在自己的帳棚外居住七天。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第七天，再把頭上所有的頭髮與鬍鬚、眉毛，並全身的毛，都剃了；又要洗衣服，用水洗身，就潔淨了。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「第八天，他要取兩隻沒有殘疾的公羊羔和一隻沒有殘疾、一歲的母羊羔，又要把調油的細麵伊法十分之三為素祭，並油一羅革，一同取來。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行潔淨之禮的祭司要將那求潔淨的人和這些東西安置在會幕門口、耶和華面前。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祭司要取一隻公羊羔獻為贖愆祭，和那一羅革油一同作搖祭，在耶和華面前搖一搖；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把公羊羔宰於聖地，就是宰贖罪祭牲和燔祭牲之地。贖愆祭要歸祭司，與贖罪祭一樣，是至聖的。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祭司要取些贖愆祭牲的血，抹在求潔淨人的右耳垂上和右手的大拇指上，並右腳的大拇指上。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祭司要從那一羅革油中取些倒在自己的左手掌裏，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把右手的一個指頭蘸在左手的油裏，在耶和華面前用指頭彈七次。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將手裏所剩的油抹在那求潔淨人的右耳垂上和右手的大拇指上，並右腳的大拇指上，就是抹在贖愆祭牲的血上。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祭司手裏所剩的油要抹在那求潔淨人的頭上，在耶和華面前為他贖罪。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祭司要獻贖罪祭，為那本不潔淨、求潔淨的人贖罪；然後要宰燔祭牲，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把燔祭和素祭獻在壇上，為他贖罪，他就潔淨了。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「他若貧窮不能預備夠數，就要取一隻公羊羔作贖愆祭，可以搖一搖，為他贖罪；也要把調油的細麵伊法十分之一為素祭，和油一羅革一同取來；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又照他的力量取兩隻斑鳩或是兩隻雛鴿，一隻作贖罪祭，一隻作燔祭。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第八天，要為潔淨，把這些帶到會幕門口、耶和華面前，交給祭司。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祭司要把贖愆祭的羊羔和那一羅革油一同作搖祭，在耶和華面前搖一搖。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要宰了贖愆祭的羊羔，取些贖愆祭牲的血，抹在那求潔淨人的右耳垂上和右手的大拇指上，並右腳的大拇指上。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祭司要把些油倒在自己的左手掌裏，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把左手裏的油，在耶和華面前，用右手的一個指頭彈七次，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又把手裏的油抹些在那求潔淨人的右耳垂上和右手的大拇指上，並右腳的大拇指上，就是抹贖愆祭之血的原處。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祭司手裏所剩的油要抹在那求潔淨人的頭上，在耶和華面前為他贖罪。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那人又要照他的力量獻上一隻斑鳩或是一隻雛鴿，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就是他所能辦的，一隻為贖罪祭，一隻為燔祭，與素祭一同獻上；祭司要在耶和華面前為他贖罪。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這是那有大痲瘋災病的人、不能將關乎得潔淨之物預備夠數的條例。」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耶和華曉諭摩西、亞倫說：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「你們到了我賜給你們為業的迦南地，我若使你們所得為業之地的房屋中有大痲瘋的災病，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房主就要去告訴祭司說：『據我看，房屋中似乎有災病。』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祭司還沒有進去察看災病以前，就要吩咐人把房子騰空，免得房子裏所有的都成了不潔淨；然後祭司要進去察看房子。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他要察看那災病，災病若在房子的牆上有發綠或發紅的凹斑紋，現象窪於牆，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祭司就要出到房門外，把房子封鎖七天。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第七天，祭司要再去察看，災病若在房子的牆上發散，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就要吩咐人把那有災病的石頭挖出來，扔在城外不潔淨之處；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也要叫人刮房內的四圍，所刮掉的灰泥要倒在城外不潔淨之處；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又要用別的石頭代替那挖出來的石頭，要另用灰泥墁房子。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「他挖出石頭，刮了房子，墁了以後，災病若在房子裏又發現，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祭司就要進去察看，災病若在房子裏發散，這就是房內蠶食的大痲瘋，是不潔淨。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他就要拆毀房子，把石頭、木頭、灰泥都搬到城外不潔淨之處。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在房子封鎖的時候，進去的人必不潔淨到晚上；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在房子裏躺着的必洗衣服；在房子裏吃飯的也必洗衣服。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「房子墁了以後，祭司若進去察看，見災病在房內沒有發散，就要定房子為潔淨，因為災病已經消除。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要為潔淨房子取兩隻鳥和香柏木、朱紅色線並牛膝草，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用瓦器盛活水，把一隻鳥宰在上面，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把香柏木、牛膝草、朱紅色線，並那活鳥，都蘸在被宰的鳥血中與活水中，用以灑房子七次。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52</w:t>
      </w:r>
      <w:r>
        <w:rPr>
          <w:lang w:val="zh_TW" w:bidi="zh_TW"/>
        </w:rPr>
        <w:t xml:space="preserve"> 要用鳥血、活水、活鳥、香柏木、牛膝草，並朱紅色線，潔淨那房子。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53</w:t>
      </w:r>
      <w:r>
        <w:rPr>
          <w:lang w:val="zh_TW" w:bidi="zh_TW"/>
        </w:rPr>
        <w:t xml:space="preserve"> 但要把活鳥放在城外田野裏。這樣潔淨房子，房子就潔淨了。」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54</w:t>
      </w:r>
      <w:r>
        <w:rPr>
          <w:lang w:val="zh_TW" w:bidi="zh_TW"/>
        </w:rPr>
        <w:t xml:space="preserve"> 這是為各類大痲瘋的災病和頭疥，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55</w:t>
      </w:r>
      <w:r>
        <w:rPr>
          <w:lang w:val="zh_TW" w:bidi="zh_TW"/>
        </w:rPr>
        <w:t xml:space="preserve"> 並衣服與房子的大痲瘋，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56</w:t>
      </w:r>
      <w:r>
        <w:rPr>
          <w:lang w:val="zh_TW" w:bidi="zh_TW"/>
        </w:rPr>
        <w:t xml:space="preserve"> 以及癤子、癬、火斑所立的條例，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57</w:t>
      </w:r>
      <w:r>
        <w:rPr>
          <w:lang w:val="zh_TW" w:bidi="zh_TW"/>
        </w:rPr>
        <w:t xml:space="preserve"> 指明何時為潔淨，何時為不潔淨。這是大痲瘋的條例。</w:t>
      </w:r>
    </w:p>
    <w:p>
      <w:pPr>
        <w:pStyle w:val="Heading2"/>
      </w:pPr>
      <w:r>
        <w:rPr>
          <w:lang w:val="zh_TW" w:bidi="zh_TW"/>
        </w:rPr>
        <w:t>利未記 15:1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耶和華對摩西、亞倫說：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「你們曉諭以色列人說：人若身患漏症，他因這漏症就不潔淨了。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他患漏症，無論是下流的，是止住的，都是不潔淨。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他所躺的床都為不潔淨，所坐的物也為不潔淨。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凡摸那床的，必不潔淨到晚上，並要洗衣服，用水洗澡。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那坐患漏症人所坐之物的，必不潔淨到晚上，並要洗衣服，用水洗澡。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那摸患漏症人身體的，必不潔淨到晚上，並要洗衣服，用水洗澡。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若患漏症人吐在潔淨的人身上，那人必不潔淨到晚上，並要洗衣服，用水洗澡。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患漏症人所騎的鞍子也為不潔淨。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凡摸了他身下之物的，必不潔淨到晚上；拿了那物的，必不潔淨到晚上，並要洗衣服，用水洗澡。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患漏症的人沒有用水涮手，無論摸了誰，誰必不潔淨到晚上，並要洗衣服，用水洗澡。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患漏症人所摸的瓦器就必打破；所摸的一切木器也必用水涮洗。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「患漏症的人痊癒了，就要為潔淨自己計算七天，也必洗衣服，用活水洗身，就潔淨了。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第八天，要取兩隻斑鳩或是兩隻雛鴿，來到會幕門口、耶和華面前，把鳥交給祭司。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祭司要獻上一隻為贖罪祭，一隻為燔祭；因那人患的漏症，祭司要在耶和華面前為他贖罪。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「人若夢遺，他必不潔淨到晚上，並要用水洗全身。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無論是衣服是皮子，被精所染，必不潔淨到晚上，並要用水洗。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若男女交合，兩個人必不潔淨到晚上，並要用水洗澡。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「女人行經，必污穢七天；凡摸她的，必不潔淨到晚上。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女人在污穢之中，凡她所躺的物件都為不潔淨，所坐的物件也都不潔淨。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凡摸她床的，必不潔淨到晚上，並要洗衣服，用水洗澡。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凡摸她所坐甚麼物件的，必不潔淨到晚上，並要洗衣服，用水洗澡。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在女人的床上，或在她坐的物上，若有別的物件，人一摸了，必不潔淨到晚上。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男人若與那女人同房，染了她的污穢，就要七天不潔淨；所躺的床也為不潔淨。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「女人若在經期以外患多日的血漏，或是經期過長，有了漏症，她就因這漏症不潔淨，與她在經期不潔淨一樣。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她在患漏症的日子所躺的床、所坐的物都要看為不潔淨，與她月經的時候一樣。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凡摸這些物件的，就為不潔淨，必不潔淨到晚上，並要洗衣服，用水洗澡。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女人的漏症若好了，就要計算七天，然後才為潔淨。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第八天，要取兩隻斑鳩或是兩隻雛鴿，帶到會幕門口給祭司。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祭司要獻一隻為贖罪祭，一隻為燔祭；因那人血漏不潔，祭司要在耶和華面前為她贖罪。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「你們要這樣使以色列人與他們的污穢隔絕，免得他們玷污我的帳幕，就因自己的污穢死亡。」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這是患漏症和夢遺而不潔淨的，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並有月經病的和患漏症的，無論男女，並人與不潔淨女人同房的條例。</w:t>
      </w:r>
    </w:p>
    <w:p>
      <w:pPr>
        <w:pStyle w:val="Heading2"/>
      </w:pPr>
      <w:r>
        <w:rPr>
          <w:lang w:val="zh_TW" w:bidi="zh_TW"/>
        </w:rPr>
        <w:t>利未記 16:1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亞倫的兩個兒子近到耶和華面前死了。死了之後，耶和華曉諭摩西說：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「要告訴你哥哥亞倫，不可隨時進聖所的幔子內、到櫃上的施恩座前，免得他死亡，因為我要從雲中顯現在施恩座上。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亞倫進聖所，要帶一隻公牛犢為贖罪祭，一隻公綿羊為燔祭。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要穿上細麻布聖內袍，把細麻布褲子穿在身上，腰束細麻布帶子，頭戴細麻布冠冕；這都是聖服。他要用水洗身，然後穿戴。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要從以色列會眾取兩隻公山羊為贖罪祭，一隻公綿羊為燔祭。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「亞倫要把贖罪祭的公牛奉上，為自己和本家贖罪；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也要把兩隻公山羊安置在會幕門口、耶和華面前，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為那兩隻羊拈鬮，一鬮歸與耶和華，一鬮歸與阿撒瀉勒。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亞倫要把那拈鬮歸與耶和華的羊獻為贖罪祭，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但那拈鬮歸與阿撒瀉勒的羊要活着安置在耶和華面前，用以贖罪，打發人送到曠野去，歸與阿撒瀉勒。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「亞倫要把贖罪祭的公牛牽來宰了，為自己和本家贖罪；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拿香爐，從耶和華面前的壇上盛滿火炭，又拿一捧搗細的香料，都帶入幔子內，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在耶和華面前，把香放在火上，使香的煙雲遮掩法櫃上的施恩座，免得他死亡；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也要取些公牛的血，用指頭彈在施恩座的東面，又在施恩座的前面彈血七次。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「隨後他要宰那為百姓作贖罪祭的公山羊，把羊的血帶入幔子內，彈在施恩座的上面和前面，好像彈公牛的血一樣。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他因以色列人諸般的污穢、過犯，就是他們一切的罪愆，當這樣在聖所行贖罪之禮，並因會幕在他們污穢之中，也要照樣而行。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他進聖所贖罪的時候，會幕裏不可有人，直等到他為自己和本家並以色列全會眾贖了罪出來。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他出來，要到耶和華面前的壇那裏，在壇上行贖罪之禮，又要取些公牛的血和公山羊的血，抹在壇上四角的周圍；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也要用指頭把血彈在壇上七次，潔淨了壇，從壇上除掉以色列人諸般的污穢，使壇成聖。」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「亞倫為聖所和會幕並壇獻完了贖罪祭，就要把那隻活着的公山羊奉上。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兩手按在羊頭上，承認以色列人諸般的罪孽過犯，就是他們一切的罪愆，把這罪都歸在羊的頭上，藉着所派之人的手，送到曠野去。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要把這羊放在曠野，這羊要擔當他們一切的罪孽，帶到無人之地。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「亞倫要進會幕，把他進聖所時所穿的細麻布衣服脫下，放在那裏，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又要在聖處用水洗身，穿上衣服，出來，把自己的燔祭和百姓的燔祭獻上，為自己和百姓贖罪。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贖罪祭牲的脂油要在壇上焚燒。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那放羊歸與阿撒瀉勒的人要洗衣服，用水洗身，然後進營。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作贖罪祭的公牛和公山羊的血既帶入聖所贖罪，這牛羊就要搬到營外，將皮、肉、糞用火焚燒。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焚燒的人要洗衣服，用水洗身，然後進營。」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「每逢七月初十日，你們要刻苦己心，無論是本地人，是寄居在你們中間的外人，甚麼工都不可做；這要作你們永遠的定例。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因在這日要為你們贖罪，使你們潔淨。你們要在耶和華面前得以潔淨，脫盡一切的罪愆。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這日你們要守為聖安息日，要刻苦己心；這為永遠的定例。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那受膏、接續他父親承接聖職的祭司要穿上細麻布的聖衣，行贖罪之禮。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他要在至聖所和會幕與壇行贖罪之禮，並要為眾祭司和會眾的百姓贖罪。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這要作你們永遠的定例－就是因以色列人一切的罪，要一年一次為他們贖罪。」 於是，亞倫照耶和華所吩咐摩西的行了。</w:t>
      </w:r>
    </w:p>
    <w:p>
      <w:pPr>
        <w:pStyle w:val="Heading2"/>
      </w:pPr>
      <w:r>
        <w:rPr>
          <w:lang w:val="zh_TW" w:bidi="zh_TW"/>
        </w:rPr>
        <w:t>利未記 17:1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耶和華對摩西說：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「你曉諭亞倫和他兒子並以色列眾人說，耶和華所吩咐的乃是這樣：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凡以色列家中的人宰公牛，或是綿羊羔，或是山羊，不拘宰於營內營外，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若未曾牽到會幕門口、耶和華的帳幕前獻給耶和華為供物，流血的罪必歸到那人身上。他流了血，要從民中剪除。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這是為要使以色列人把他們在田野裏所獻的祭帶到會幕門口、耶和華面前，交給祭司，獻與耶和華為平安祭。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祭司要把血灑在會幕門口、耶和華的壇上，把脂油焚燒，獻給耶和華為馨香的祭。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他們不可再獻祭給他們行邪淫所隨從的鬼魔；這要作他們世世代代永遠的定例。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「你要曉諭他們說：凡以色列家中的人，或是寄居在他們中間的外人，獻燔祭或是平安祭，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若不帶到會幕門口獻給耶和華，那人必從民中剪除。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「凡以色列家中的人，或是寄居在他們中間的外人，若吃甚麼血，我必向那吃血的人變臉，把他從民中剪除。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因為活物的生命是在血中。我把這血賜給你們，可以在壇上為你們的生命贖罪；因血裏有生命，所以能贖罪。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因此，我對以色列人說：你們都不可吃血；寄居在你們中間的外人也不可吃血。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凡以色列人，或是寄居在他們中間的外人，若打獵得了可吃的禽獸，必放出牠的血來，用土掩蓋。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「論到一切活物的生命，就在血中。所以我對以色列人說：無論甚麼活物的血，你們都不可吃，因為一切活物的血就是他的生命。凡吃了血的，必被剪除。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凡吃自死的，或是被野獸撕裂的，無論是本地人，是寄居的，必不潔淨到晚上，都要洗衣服，用水洗身，到了晚上才為潔淨。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但他若不洗衣服，也不洗身，就必擔當他的罪孽。」</w:t>
      </w:r>
    </w:p>
    <w:p>
      <w:pPr>
        <w:pStyle w:val="Heading2"/>
      </w:pPr>
      <w:r>
        <w:rPr>
          <w:lang w:val="zh_TW" w:bidi="zh_TW"/>
        </w:rPr>
        <w:t>利未記 18:1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耶和華對摩西說：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「你曉諭以色列人說：我是耶和華－你們的上帝。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你們從前住的埃及地，那裏人的行為，你們不可效法，我要領你們到的迦南地，那裏人的行為也不可效法，也不可照他們的惡俗行。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你們要遵我的典章，守我的律例，按此而行。我是耶和華－你們的上帝。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所以，你們要守我的律例典章；人若遵行，就必因此活着。我是耶和華。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「你們都不可露骨肉之親的下體，親近他們。我是耶和華。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不可露你母親的下體，羞辱了你父親。她是你的母親，不可露她的下體。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不可露你繼母的下體；這本是你父親的下體。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你的姊妹，不拘是異母同父的，是異父同母的，無論是生在家生在外的，都不可露她們的下體。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不可露你孫女或是外孫女的下體，露了她們的下體就是露了自己的下體。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你繼母從你父親生的女兒本是你的妹妹，不可露她的下體。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不可露你姑母的下體；她是你父親的骨肉之親。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不可露你姨母的下體；她是你母親的骨肉之親。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不可親近你伯叔之妻，羞辱了你伯叔；她是你的伯叔母。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不可露你兒婦的下體；她是你兒子的妻，不可露她的下體。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不可露你弟兄妻子的下體；這本是你弟兄的下體。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不可露了婦人的下體，又露她女兒的下體，也不可娶她孫女或是外孫女，露她們的下體；她們是骨肉之親，這本是大惡。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你妻還在的時候，不可另娶她的姊妹作對頭，露她的下體。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「女人行經不潔淨的時候，不可露她的下體，與她親近。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不可與鄰舍的妻行淫，玷污自己。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不可使你的兒女經火歸與摩洛，也不可褻瀆你上帝的名。我是耶和華。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不可與男人苟合，像與女人一樣；這本是可憎惡的。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不可與獸淫合，玷污自己。女人也不可站在獸前，與牠淫合；這本是逆性的事。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「在這一切的事上，你們都不可玷污自己；因為我在你們面前所逐出的列邦，在這一切的事上玷污了自己；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連地也玷污了，所以我追討那地的罪孽，那地也吐出它的居民。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故此，你們要守我的律例典章。這一切可憎惡的事，無論是本地人，是寄居在你們中間的外人，都不可行，（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在你們以先居住那地的人行了這一切可憎惡的事，地就玷污了，）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免得你們玷污那地的時候，地就把你們吐出，像吐出在你們以先的國民一樣。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無論甚麼人，行了其中可憎的一件事，必從民中剪除。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所以，你們要守我所吩咐的，免得你們隨從那些可憎的惡俗，就是在你們以先的人所常行的，以致玷污了自己。我是耶和華－你們的上帝。」</w:t>
      </w:r>
    </w:p>
    <w:p>
      <w:pPr>
        <w:pStyle w:val="Heading2"/>
      </w:pPr>
      <w:r>
        <w:rPr>
          <w:lang w:val="zh_TW" w:bidi="zh_TW"/>
        </w:rPr>
        <w:t>利未記 19:1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耶和華對摩西說：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「你曉諭以色列全會眾說：你們要聖潔，因為我耶和華－你們的上帝是聖潔的。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你們各人都當孝敬父母，也要守我的安息日。我是耶和華－你們的上帝。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你們不可偏向虛無的神，也不可為自己鑄造神像。我是耶和華－你們的上帝。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你們獻平安祭給耶和華的時候，要獻得可蒙悅納。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這祭物要在獻的那一天和第二天吃，若有剩到第三天的，就必用火焚燒。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第三天若再吃，這就為可憎惡的，必不蒙悅納。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凡吃的人必擔當他的罪孽；因為他褻瀆了耶和華的聖物，那人必從民中剪除。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「在你們的地收割莊稼，不可割盡田角，也不可拾取所遺落的。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不可摘盡葡萄園的果子，也不可拾取葡萄園所掉的果子；要留給窮人和寄居的。我是耶和華－你們的上帝。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「你們不可偷盜，不可欺騙，也不可彼此說謊。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不可指着我的名起假誓，褻瀆你上帝的名。我是耶和華。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「不可欺壓你的鄰舍，也不可搶奪他的物。雇工人的工價，不可在你那裏過夜，留到早晨。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不可咒罵聾子，也不可將絆腳石放在瞎子面前，只要敬畏你的上帝。我是耶和華。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「你們施行審判，不可行不義；不可偏護窮人，也不可重看有勢力的人，只要按着公義審判你的鄰舍。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不可在民中往來搬弄是非，也不可與鄰舍為敵，置之於死。我是耶和華。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「不可心裏恨你的弟兄；總要指摘你的鄰舍，免得因他擔罪。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不可報仇，也不可埋怨你本國的子民，卻要愛人如己。我是耶和華。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「你們要守我的律例。不可叫你的牲畜與異類配合；不可用兩樣攙雜的種種你的地，也不可用兩樣攙雜的料做衣服穿在身上。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「婢女許配了丈夫，還沒有被贖、得釋放，人若與她行淫，二人要受刑罰，卻不把他們治死，因為婢女還沒有得自由。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那人要把贖愆祭，就是一隻公綿羊牽到會幕門口、耶和華面前。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祭司要用贖愆祭的羊在耶和華面前贖他所犯的罪，他的罪就必蒙赦免。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「你們到了迦南地，栽種各樣結果子的樹木，就要以所結的果子如未受割禮的一樣。三年之久，你們要以這些果子，如未受割禮的，是不可吃的。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但第四年所結的果子全要成為聖，用以讚美耶和華。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第五年，你們要吃那樹上的果子，好叫樹給你們結果子更多。我是耶和華－你們的上帝。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「你們不可吃帶血的物；不可用法術，也不可觀兆。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頭的周圍不可剃，鬍鬚的周圍也不可損壞。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不可為死人用刀劃身，也不可在身上刺花紋。我是耶和華。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「不可辱沒你的女兒，使她為娼妓，恐怕地上的人專向淫亂，地就滿了大惡。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你們要守我的安息日，敬我的聖所。我是耶和華。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「不可偏向那些交鬼的和行巫術的；不可求問他們，以致被他們玷污了。我是耶和華－你們的上帝。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「在白髮的人面前，你要站起來；也要尊敬老人，又要敬畏你的上帝。我是耶和華。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「若有外人在你們國中和你同居，就不可欺負他。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和你們同居的外人，你們要看他如本地人一樣，並要愛他如己，因為你們在埃及地也作過寄居的。我是耶和華－你們的上帝。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「你們施行審判，不可行不義；在尺、秤、升、斗上也是如此。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要用公道天平、公道法碼、公道升斗、公道秤。我是耶和華－你們的上帝，曾把你們從埃及地領出來的。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你們要謹守遵行我一切的律例典章。我是耶和華。」</w:t>
      </w:r>
    </w:p>
    <w:p>
      <w:pPr>
        <w:pStyle w:val="Heading2"/>
      </w:pPr>
      <w:r>
        <w:rPr>
          <w:lang w:val="zh_TW" w:bidi="zh_TW"/>
        </w:rPr>
        <w:t>利未記 20:1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耶和華對摩西說：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「你還要曉諭以色列人說：凡以色列人，或是在以色列中寄居的外人，把自己的兒女獻給摩洛的，總要治死他；本地人要用石頭把他打死。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我也要向那人變臉，把他從民中剪除；因為他把兒女獻給摩洛，玷污我的聖所，褻瀆我的聖名。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那人把兒女獻給摩洛，本地人若佯為不見，不把他治死，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我就要向這人和他的家變臉，把他和一切隨他與摩洛行邪淫的人都從民中剪除。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「人偏向交鬼的和行巫術的，隨他們行邪淫，我要向那人變臉，把他從民中剪除。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所以你們要自潔成聖，因為我是耶和華－你們的上帝。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你們要謹守遵行我的律例；我是叫你們成聖的耶和華。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凡咒罵父母的，總要治死他；他咒罵了父母，他的罪要歸到他身上。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「與鄰舍之妻行淫的，姦夫淫婦都必治死。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與繼母行淫的，就是羞辱了他父親，總要把他們二人治死，罪要歸到他們身上。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與兒婦同房的，總要把他們二人治死；他們行了逆倫的事，罪要歸到他們身上。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人若與男人苟合，像與女人一樣，他們二人行了可憎的事，總要把他們治死，罪要歸到他們身上。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人若娶妻，並娶其母，便是大惡，要把這三人用火焚燒，使你們中間免去大惡。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人若與獸淫合，總要治死他，也要殺那獸。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女人若與獸親近，與牠淫合，你要殺那女人和那獸，總要把他們治死，罪要歸到他們身上。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「人若娶他的姊妹，無論是異母同父的，是異父同母的，彼此見了下體，這是可恥的事；他們必在本民的眼前被剪除。他露了姊妹的下體，必擔當自己的罪孽。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婦人有月經，若與她同房，露了她的下體，就是露了婦人的血源，婦人也露了自己的血源，二人必從民中剪除。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不可露姨母或是姑母的下體，這是露了骨肉之親的下體；二人必擔當自己的罪孽。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人若與伯叔之妻同房，就羞辱了他的伯叔；二人要擔當自己的罪，必無子女而死。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人若娶弟兄之妻，這本是污穢的事，羞辱了他的弟兄；二人必無子女。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「所以，你們要謹守遵行我一切的律例典章，免得我領你們去住的那地把你們吐出。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我在你們面前所逐出的國民，你們不可隨從他們的風俗；因為他們行了這一切的事，所以我厭惡他們。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但我對你們說過，你們要承受他們的地，就是我要賜給你們為業、流奶與蜜之地。我是耶和華－你們的上帝，使你們與萬民有分別的。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所以，你們要把潔淨和不潔淨的禽獸分別出來；不可因我給你們分為不潔淨的禽獸，或是滋生在地上的活物，使自己成為可憎惡的。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你們要歸我為聖，因為我－耶和華是聖的，並叫你們與萬民有分別，使你們作我的民。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「無論男女，是交鬼的或行巫術的，總要治死他們。人必用石頭把他們打死，罪要歸到他們身上。」</w:t>
      </w:r>
    </w:p>
    <w:p>
      <w:pPr>
        <w:pStyle w:val="Heading2"/>
      </w:pPr>
      <w:r>
        <w:rPr>
          <w:lang w:val="zh_TW" w:bidi="zh_TW"/>
        </w:rPr>
        <w:t>利未記 21:1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耶和華對摩西說：「你告訴亞倫子孫作祭司的說：祭司不可為民中的死人沾染自己，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除非為他骨肉之親的父母、兒女、弟兄，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和未曾出嫁、作處女的姊妹，才可以沾染自己。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祭司既在民中為首，就不可從俗沾染自己。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不可使頭光禿；不可剃除鬍鬚的周圍，也不可用刀劃身。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要歸上帝為聖，不可褻瀆上帝的名；因為耶和華的火祭，就是上帝的食物，是他們獻的，所以他們要成為聖。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不可娶妓女或被污的女人為妻，也不可娶被休的婦人為妻，因為祭司是歸上帝為聖。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所以你要使他成聖，因為他奉獻你上帝的食物；你要以他為聖，因為我－使你們成聖的耶和華－是聖的。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祭司的女兒若行淫辱沒自己，就辱沒了父親，必用火將她焚燒。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「在弟兄中作大祭司、頭上倒了膏油、又承接聖職、穿了聖衣的，不可蓬頭散髮，也不可撕裂衣服。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不可挨近死屍，也不可為父母沾染自己。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不可出聖所，也不可褻瀆上帝的聖所，因為上帝膏油的冠冕在他頭上。我是耶和華。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他要娶處女為妻。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寡婦或是被休的婦人，或是被污為妓的女人，都不可娶；只可娶本民中的處女為妻。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不可在民中辱沒他的兒女，因為我是叫他成聖的耶和華。」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耶和華對摩西說：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「你告訴亞倫說：你世世代代的後裔，凡有殘疾的，都不可近前來獻他上帝的食物。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因為凡有殘疾的，無論是瞎眼的、瘸腿的、塌鼻子的、肢體有餘的、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折腳折手的、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駝背的、矮矬的、眼睛有毛病的、長癬的、長疥的，或是損壞腎子的，都不可近前來。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祭司亞倫的後裔，凡有殘疾的，都不可近前來，將火祭獻給耶和華。他有殘疾，不可近前來獻上帝的食物。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上帝的食物，無論是聖的，至聖的，他都可以吃。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但不可進到幔子前，也不可就近壇前；因為他有殘疾，免得褻瀆我的聖所。我是叫他成聖的耶和華。」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於是，摩西曉諭亞倫和亞倫的子孫，並以色列眾人。</w:t>
      </w:r>
    </w:p>
    <w:p>
      <w:pPr>
        <w:pStyle w:val="Heading2"/>
      </w:pPr>
      <w:r>
        <w:rPr>
          <w:lang w:val="zh_TW" w:bidi="zh_TW"/>
        </w:rPr>
        <w:t>利未記 22:1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耶和華對摩西說：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「你吩咐亞倫和他子孫說：要遠離以色列人所分別為聖、歸給我的聖物，免得褻瀆我的聖名。我是耶和華。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你要對他們說：你們世世代代的後裔，凡身上有污穢、親近以色列人所分別為聖、歸耶和華聖物的，那人必在我面前剪除。我是耶和華。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亞倫的後裔，凡長大痲瘋的，或是有漏症的，不可吃聖物，直等他潔淨了。無論誰摸那因死屍不潔淨的物，或是遺精的人，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或是摸甚麼使他不潔淨的爬物，或是摸那使他不潔淨的人（不拘那人有甚麼不潔淨），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摸了這些人、物的，必不潔淨到晚上；若不用水洗身，就不可吃聖物。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日落的時候，他就潔淨了，然後可以吃聖物，因為這是他的食物。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自死的或是被野獸撕裂的，他不可吃，因此污穢自己。我是耶和華。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所以他們要守我所吩咐的，免得輕忽了，因此擔罪而死。我是叫他們成聖的耶和華。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「凡外人不可吃聖物；寄居在祭司家的，或是雇工人，都不可吃聖物；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倘若祭司買人，是他的錢買的，那人就可以吃聖物；生在他家的人也可以吃。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祭司的女兒若嫁外人，就不可吃舉祭的聖物。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但祭司的女兒若是寡婦，或是被休的，沒有孩子，又歸回父家，與她青年一樣，就可以吃她父親的食物；只是外人不可吃。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若有人誤吃了聖物，要照聖物的原數加上五分之一交給祭司。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祭司不可褻瀆以色列人所獻給耶和華的聖物，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免得他們在吃聖物上自取罪孽，因為我是叫他們成聖的耶和華。」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耶和華對摩西說：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「你曉諭亞倫和他子孫，並以色列眾人說：以色列家中的人，或在以色列中寄居的，凡獻供物，無論是所許的願，是甘心獻的，就是獻給耶和華作燔祭的，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要將沒有殘疾的公牛，或是綿羊，或是山羊獻上，如此方蒙悅納。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凡有殘疾的，你們不可獻上，因為這不蒙悅納。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凡從牛群或是羊群中，將平安祭獻給耶和華，為要還特許的願，或是作甘心獻的，所獻的必純全無殘疾的才蒙悅納。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瞎眼的、折傷的、殘廢的、有瘤子的、長癬的、長疥的都不可獻給耶和華，也不可在壇上作為火祭獻給耶和華。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無論是公牛是綿羊羔，若肢體有餘的，或是缺少的，只可作甘心祭獻上；用以還願，卻不蒙悅納。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腎子損傷的，或是壓碎的，或是破裂的，或是騸了的，不可獻給耶和華，在你們的地上也不可這樣行。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這類的物，你們從外人的手，一樣也不可接受作你們上帝的食物獻上；因為這些都有損壞，有殘疾，不蒙悅納。」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耶和華曉諭摩西說：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「才生的公牛，或是綿羊或是山羊，七天當跟着母；從第八天以後，可以當供物蒙悅納，作為耶和華的火祭。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無論是母牛是母羊，不可同日宰母和子。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你們獻感謝祭給耶和華，要獻得可蒙悅納。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要當天吃，一點不可留到早晨。我是耶和華。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「你們要謹守遵行我的誡命。我是耶和華。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你們不可褻瀆我的聖名；我在以色列人中，卻要被尊為聖。我是叫你們成聖的耶和華，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把你們從埃及地領出來，作你們的上帝。我是耶和華。」</w:t>
      </w:r>
    </w:p>
    <w:p>
      <w:pPr>
        <w:pStyle w:val="Heading2"/>
      </w:pPr>
      <w:r>
        <w:rPr>
          <w:lang w:val="zh_TW" w:bidi="zh_TW"/>
        </w:rPr>
        <w:t>利未記 23:1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耶和華對摩西說：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「你曉諭以色列人說：耶和華的節期，你們要宣告為聖會的節期。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六日要做工，第七日是聖安息日，當有聖會；你們甚麼工都不可做。這是在你們一切的住處向耶和華守的安息日。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耶和華的節期，就是你們到了日期要宣告為聖會的，乃是這些。」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「正月十四日，黃昏的時候，是耶和華的逾越節。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這月十五日是向耶和華守的無酵節；你們要吃無酵餅七日。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第一日當有聖會，甚麼勞碌的工都不可做；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要將火祭獻給耶和華七日。第七日是聖會，甚麼勞碌的工都不可做。」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耶和華對摩西說：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「你曉諭以色列人說：你們到了我賜給你們的地，收割莊稼的時候，要將初熟的莊稼一捆帶給祭司。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他要把這一捆在耶和華面前搖一搖，使你們得蒙悅納。祭司要在安息日的次日把這捆搖一搖。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搖這捆的日子，你們要把一歲、沒有殘疾的公綿羊羔獻給耶和華為燔祭。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同獻的素祭，就是調油的細麵伊法十分之二，作為馨香的火祭，獻給耶和華。同獻的奠祭，要酒一欣四分之一。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無論是餅，是烘的子粒，是新穗子，你們都不可吃，直等到把你們獻給上帝的供物帶來的那一天才可以吃。這在你們一切的住處作為世世代代永遠的定例。」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「你們要從安息日的次日，獻禾捆為搖祭的那日算起，要滿了七個安息日。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到第七個安息日的次日，共計五十天，又要將新素祭獻給耶和華。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要從你們的住處取出細麵伊法十分之二，加酵，烤成兩個搖祭的餅，當作初熟之物獻給耶和華。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又要將一歲、沒有殘疾的羊羔七隻、公牛犢一隻、公綿羊兩隻，和餅一同奉上。這些與同獻的素祭和奠祭要作為燔祭獻給耶和華，就是作馨香的火祭獻給耶和華。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你們要獻一隻公山羊為贖罪祭，兩隻一歲的公綿羊羔為平安祭。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祭司要把這些和初熟麥子做的餅一同作搖祭，在耶和華面前搖一搖；這是獻與耶和華為聖物歸給祭司的。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當這日，你們要宣告聖會；甚麼勞碌的工都不可做。這在你們一切的住處作為世世代代永遠的定例。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「在你們的地收割莊稼，不可割盡田角，也不可拾取所遺落的；要留給窮人和寄居的。我是耶和華－你們的上帝。」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耶和華對摩西說：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「你曉諭以色列人說：七月初一，你們要守為聖安息日，要吹角作紀念，當有聖會。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甚麼勞碌的工都不可做；要將火祭獻給耶和華。」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耶和華曉諭摩西說：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「七月初十是贖罪日；你們要守為聖會，並要刻苦己心，也要將火祭獻給耶和華。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當這日，甚麼工都不可做；因為是贖罪日，要在耶和華－你們的上帝面前贖罪。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當這日，凡不刻苦己心的，必從民中剪除。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凡這日做甚麼工的，我必將他從民中除滅。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你們甚麼工都不可做。這在你們一切的住處作為世世代代永遠的定例。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你們要守這日為聖安息日，並要刻苦己心。從這月初九日晚上到次日晚上，要守為安息日。」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耶和華對摩西說：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「你曉諭以色列人說：這七月十五日是住棚節，要在耶和華面前守這節七日。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第一日當有聖會，甚麼勞碌的工都不可做。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七日內要將火祭獻給耶和華。第八日當守聖會，要將火祭獻給耶和華。這是嚴肅會，甚麼勞碌的工都不可做。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「這是耶和華的節期，就是你們要宣告為聖會的節期；要將火祭、燔祭、素祭、祭物，並奠祭，各歸各日，獻給耶和華。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這是在耶和華的安息日以外，又在你們的供物和所許的願，並甘心獻給耶和華的以外。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「你們收藏了地的出產，就從七月十五日起，要守耶和華的節七日。第一日為聖安息；第八日也為聖安息。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第一日要拿美好樹上的果子和棕樹上的枝子，與茂密樹的枝條並河旁的柳枝，在耶和華－你們的上帝面前歡樂七日。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每年七月間，要向耶和華守這節七日。這為你們世世代代永遠的定例。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你們要住在棚裏七日；凡以色列家的人都要住在棚裏，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好叫你們世世代代知道，我領以色列人出埃及地的時候曾使他們住在棚裏。我是耶和華－你們的上帝。」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於是，摩西將耶和華的節期傳給以色列人。</w:t>
      </w:r>
    </w:p>
    <w:p>
      <w:pPr>
        <w:pStyle w:val="Heading2"/>
      </w:pPr>
      <w:r>
        <w:rPr>
          <w:lang w:val="zh_TW" w:bidi="zh_TW"/>
        </w:rPr>
        <w:t>利未記 24:1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耶和華曉諭摩西說：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「要吩咐以色列人，把那為點燈搗成的清橄欖油拿來給你，使燈常常點着。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在會幕中法櫃的幔子外，亞倫從晚上到早晨必在耶和華面前經理這燈。這要作你們世世代代永遠的定例。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他要在耶和華面前常收拾精金燈臺上的燈。」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「你要取細麵，烤成十二個餅，每餅用麵伊法十分之二。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要把餅擺列兩行，每行六個，在耶和華面前精金的桌子上；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又要把淨乳香放在每行餅上，作為紀念，就是作為火祭獻給耶和華。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每安息日要常擺在耶和華面前；這為以色列人作永遠的約。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這餅是要給亞倫和他子孫的；他們要在聖處吃，為永遠的定例，因為在獻給耶和華的火祭中是至聖的。」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有一個以色列婦人的兒子，他父親是埃及人，一日閒遊在以色列人中。這以色列婦人的兒子和一個以色列人在營裏爭鬥。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這以色列婦人的兒子褻瀆了聖名，並且咒詛，就有人把他送到摩西那裏。（他母親名叫示羅密，是但支派底伯利的女兒。）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他們把那人收在監裏，要得耶和華所指示的話。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耶和華曉諭摩西說：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「把那咒詛聖名的人帶到營外。叫聽見的人都放手在他頭上；全會眾就要用石頭打死他。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你要曉諭以色列人說：凡咒詛上帝的，必擔當他的罪。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那褻瀆耶和華名的，必被治死；全會眾總要用石頭打死他。不管是寄居的是本地人，他褻瀆耶和華名的時候，必被治死。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打死人的，必被治死；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打死牲畜的，必賠上牲畜，以命償命。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人若使他鄰舍的身體有殘疾，他怎樣行，也要照樣向他行：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以傷還傷，以眼還眼，以牙還牙。他怎樣叫人的身體有殘疾，也要照樣向他行。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打死牲畜的，必賠上牲畜；打死人的，必被治死。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不管是寄居的是本地人，同歸一例。我是耶和華－你們的上帝。」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於是，摩西曉諭以色列人，他們就把那咒詛聖名的人帶到營外，用石頭打死。以色列人就照耶和華所吩咐摩西的行了。</w:t>
      </w:r>
    </w:p>
    <w:p>
      <w:pPr>
        <w:pStyle w:val="Heading2"/>
      </w:pPr>
      <w:r>
        <w:rPr>
          <w:lang w:val="zh_TW" w:bidi="zh_TW"/>
        </w:rPr>
        <w:t>利未記 25:1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耶和華在西奈山對摩西說：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「你曉諭以色列人說：你們到了我所賜你們那地的時候，地就要向耶和華守安息。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六年要耕種田地，也要修理葡萄園，收藏地的出產。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第七年，地要守聖安息，就是向耶和華守的安息，不可耕種田地，也不可修理葡萄園。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遺落自長的莊稼不可收割；沒有修理的葡萄樹也不可摘取葡萄。這年，地要守聖安息。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地在安息年所出的，要給你和你的僕人、婢女、雇工人，並寄居的外人當食物。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這年的土產也要給你的牲畜和你地上的走獸當食物。」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「你要計算七個安息年，就是七七年。這便為你成了七個安息年，共是四十九年。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當年七月初十日，你要大發角聲；這日就是贖罪日，要在遍地發出角聲。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第五十年，你們要當作聖年，在遍地給一切的居民宣告自由。這年必為你們的禧年，各人要歸自己的產業，各歸本家。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第五十年要作為你們的禧年。這年不可耕種；地中自長的，不可收割；沒有修理的葡萄樹也不可摘取葡萄。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因為這是禧年，你們要當作聖年，吃地中自出的土產。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「這禧年，你們各人要歸自己的地業。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你若賣甚麼給鄰舍，或是從鄰舍的手中買甚麼，彼此不可虧負。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你要按禧年以後的年數向鄰舍買；他也要按年數的收成賣給你。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年歲若多，要照數加添價值；年歲若少，要照數減去價值，因為他照收成的數目賣給你。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你們彼此不可虧負，只要敬畏你們的上帝，因為我是耶和華－你們的上帝。」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「我的律例，你們要遵行，我的典章，你們要謹守，就可以在那地上安然居住。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地必出土產，你們就要吃飽，在那地上安然居住。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你們若說：『這第七年我們不耕種，也不收藏土產，吃甚麼呢？』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我必在第六年將我所命的福賜給你們，地便生三年的土產。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第八年，你們要耕種，也要吃陳糧，等到第九年出產收來的時候，你們還吃陳糧。」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「地不可永賣，因為地是我的；你們在我面前是客旅，是寄居的。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在你們所得為業的全地，也要准人將地贖回。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你的弟兄若漸漸窮乏，賣了幾分地業，他至近的親屬就要來把弟兄所賣的贖回。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若沒有能給他贖回的，他自己漸漸富足，能夠贖回，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就要算出賣地的年數，把餘剩年數的價值還那買主，自己便歸回自己的地業。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倘若不能為自己得回所賣的，仍要存在買主的手裏直到禧年；到了禧年，地業要出買主的手，自己便歸回自己的地業。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「人若賣城內的住宅，賣了以後，一年之內可以贖回；在一整年，必有贖回的權柄。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若在一整年之內不贖回，這城內的房屋就定准永歸買主，世世代代為業；在禧年也不得出買主的手。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但房屋在無城牆的村莊裏，要看如鄉下的田地一樣，可以贖回；到了禧年，都要出買主的手。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然而利未人所得為業的城邑，其中的房屋，利未人可以隨時贖回。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若是一個利未人不將所賣的房屋贖回，是在所得為業的城內，到了禧年就要出買主的手，因為利未人城邑的房屋是他們在以色列人中的產業。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只是他們各城郊野之地不可賣，因為是他們永遠的產業。」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「你的弟兄在你那裏若漸漸貧窮，手中缺乏，你就要幫補他，使他與你同住，像外人和寄居的一樣。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不可向他取利，也不可向他多要；只要敬畏你的上帝，使你的弟兄與你同住。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你借錢給他，不可向他取利；借糧給他，也不可向他多要。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我是耶和華－你們的上帝，曾領你們從埃及地出來，為要把迦南地賜給你們，要作你們的上帝。」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「你的弟兄若在你那裏漸漸窮乏，將自己賣給你，不可叫他像奴僕服事你。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他要在你那裏像雇工人和寄居的一樣，要服事你直到禧年。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到了禧年，他和他兒女要離開你，一同出去歸回本家，到他祖宗的地業那裏去。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因為他們是我的僕人，是我從埃及地領出來的，不可賣為奴僕。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不可嚴嚴地轄管他，只要敬畏你的上帝。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至於你的奴僕、婢女，可以從你四圍的國中買。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並且那寄居在你們中間的外人和他們的家屬，在你們地上所生的，你們也可以從其中買人；他們要作你們的產業。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你們要將他們遺留給你們的子孫為產業，要永遠從他們中間揀出奴僕；只是你們的弟兄以色列人，你們不可嚴嚴地轄管。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「住在你那裏的外人，或是寄居的，若漸漸富足，你的弟兄卻漸漸窮乏，將自己賣給那外人，或是寄居的，或是外人的宗族，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賣了以後，可以將他贖回。無論是他的弟兄，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或伯叔、伯叔的兒子，本家的近支，都可以贖他。他自己若漸漸富足，也可以自贖。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他要和買主計算，從賣自己的那年起，算到禧年；所賣的價值照着年數多少，好像工人每年的工價。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若缺少的年數多，就要按着年數從買價中償還他的贖價。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52</w:t>
      </w:r>
      <w:r>
        <w:rPr>
          <w:lang w:val="zh_TW" w:bidi="zh_TW"/>
        </w:rPr>
        <w:t xml:space="preserve"> 若到禧年只缺少幾年，就要按着年數和買主計算，償還他的贖價。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53</w:t>
      </w:r>
      <w:r>
        <w:rPr>
          <w:lang w:val="zh_TW" w:bidi="zh_TW"/>
        </w:rPr>
        <w:t xml:space="preserve"> 他和買主同住，要像每年雇的工人，買主不可嚴嚴地轄管他。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54</w:t>
      </w:r>
      <w:r>
        <w:rPr>
          <w:lang w:val="zh_TW" w:bidi="zh_TW"/>
        </w:rPr>
        <w:t xml:space="preserve"> 他若不這樣被贖，到了禧年，要和他的兒女一同出去。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55</w:t>
      </w:r>
      <w:r>
        <w:rPr>
          <w:lang w:val="zh_TW" w:bidi="zh_TW"/>
        </w:rPr>
        <w:t xml:space="preserve"> 因為以色列人都是我的僕人，是我從埃及地領出來的。我是耶和華－你們的上帝。」</w:t>
      </w:r>
    </w:p>
    <w:p>
      <w:pPr>
        <w:pStyle w:val="Heading2"/>
      </w:pPr>
      <w:r>
        <w:rPr>
          <w:lang w:val="zh_TW" w:bidi="zh_TW"/>
        </w:rPr>
        <w:t>利未記 26:1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「你們不可做甚麼虛無的神像，不可立雕刻的偶像或是柱像，也不可在你們的地上安甚麼鏨成的石像，向它跪拜，因為我是耶和華－你們的上帝。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你們要守我的安息日，敬我的聖所。我是耶和華。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「你們若遵行我的律例，謹守我的誡命，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我就給你們降下時雨，叫地生出土產，田野的樹木結果子。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你們打糧食要打到摘葡萄的時候，摘葡萄要摘到撒種的時候；並且要吃得飽足，在你們的地上安然居住。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我要賜平安在你們的地上；你們躺臥，無人驚嚇。我要叫惡獸從你們的地上熄滅；刀劍也必不經過你們的地。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你們要追趕仇敵，他們必倒在你們刀下。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你們五個人要追趕一百人，一百人要追趕一萬人；仇敵必倒在你們刀下。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我要眷顧你們，使你們生養眾多，也要與你們堅定所立的約。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你們要吃陳糧，又因新糧挪開陳糧。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我要在你們中間立我的帳幕；我的心也不厭惡你們。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我要在你們中間行走；我要作你們的上帝，你們要作我的子民。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我是耶和華－你們的上帝，曾將你們從埃及地領出來，使你們不作埃及人的奴僕；我也折斷你們所負的軛，叫你們挺身而走。」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「你們若不聽從我，不遵行我的誡命，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厭棄我的律例，厭惡我的典章，不遵行我一切的誡命，背棄我的約，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我待你們就要這樣：我必命定驚惶，叫眼目乾癟、精神消耗的癆病熱病轄制你們。你們也要白白地撒種，因為仇敵要吃你們所種的。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我要向你們變臉，你們就要敗在仇敵面前。恨惡你們的，必轄管你們；無人追趕，你們卻要逃跑。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你們因這些事若還不聽從我，我就要為你們的罪加七倍懲罰你們。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我必斷絕你們因勢力而有的驕傲，又要使覆你們的天如鐵，載你們的地如銅。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你們要白白地勞力；因為你們的地不出土產，其上的樹木也不結果子。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「你們行事若與我反對，不肯聽從我，我就要按你們的罪加七倍降災與你們。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我也要打發野地的走獸到你們中間，搶吃你們的兒女，吞滅你們的牲畜，使你們的人數減少，道路荒涼。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「你們因這些事若仍不改正歸我，行事與我反對，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我就要行事與你們反對，因你們的罪擊打你們七次。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我又要使刀劍臨到你們，報復你們背約的仇；聚集你們在各城內，降瘟疫在你們中間，也必將你們交在仇敵的手中。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我要折斷你們的杖，就是斷絕你們的糧。那時，必有十個女人在一個爐子給你們烤餅，按分量秤給你們；你們要吃，也吃不飽。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「你們因這一切的事若不聽從我，卻行事與我反對，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我就要發烈怒，行事與你們反對，又因你們的罪懲罰你們七次。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並且你們要吃兒子的肉，也要吃女兒的肉。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我又要毀壞你們的邱壇，砍下你們的日像，把你們的屍首扔在你們偶像的身上；我的心也必厭惡你們。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我要使你們的城邑變為荒涼，使你們的眾聖所成為荒場；我也不聞你們馨香的香氣。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我要使地成為荒場，住在其上的仇敵就因此詫異。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我要把你們散在列邦中；我也要拔刀追趕你們。你們的地要成為荒場；你們的城邑要變為荒涼。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「你們在仇敵之地居住的時候，你們的地荒涼，要享受眾安息；正在那時候，地要歇息，享受安息。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地多時為荒場，就要多時歇息；地這樣歇息，是你們住在其上的安息年所不能得的。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至於你們剩下的人，我要使他們在仇敵之地心驚膽怯。葉子被風吹的響聲，要追趕他們；他們要逃避，像人逃避刀劍，無人追趕，卻要跌倒。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無人追趕，他們要彼此撞跌，像在刀劍之前。你們在仇敵面前也必站立不住。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你們要在列邦中滅亡；仇敵之地要吞吃你們。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你們剩下的人必因自己的罪孽和祖宗的罪孽在仇敵之地消滅。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「他們要承認自己的罪和他們祖宗的罪，就是干犯我的那罪，並且承認自己行事與我反對，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我所以行事與他們反對，把他們帶到仇敵之地。那時，他們未受割禮的心若謙卑了，他們也服了罪孽的刑罰，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我就要記念我與雅各所立的約，與以撒所立的約，與亞伯拉罕所立的約，並要記念這地。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他們離開這地，地在荒廢無人的時候就要享受安息。並且他們要服罪孽的刑罰；因為他們厭棄了我的典章，心中厭惡了我的律例。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雖是這樣，他們在仇敵之地，我卻不厭棄他們，也不厭惡他們，將他們盡行滅絕，也不背棄我與他們所立的約，因為我是耶和華－他們的上帝。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我卻要為他們的緣故記念我與他們先祖所立的約。他們的先祖是我在列邦人眼前、從埃及地領出來的，為要作他們的上帝。我是耶和華。」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這些律例、典章，和法度是耶和華與以色列人在西奈山藉着摩西立的。</w:t>
      </w:r>
    </w:p>
    <w:p>
      <w:pPr>
        <w:pStyle w:val="Heading2"/>
      </w:pPr>
      <w:r>
        <w:rPr>
          <w:lang w:val="zh_TW" w:bidi="zh_TW"/>
        </w:rPr>
        <w:t>利未記 27:1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耶和華對摩西說：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「你曉諭以色列人說：人還特許的願，被許的人要按你所估的價值歸給耶和華。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你估定的，從二十歲到六十歲的男人，要按聖所的平，估定價銀五十舍客勒。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若是女人，你要估定三十舍客勒。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若是從五歲到二十歲，男子你要估定二十舍客勒，女子估定十舍客勒。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若是從一月到五歲，男子你要估定五舍客勒，女子估定三舍客勒。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若是從六十歲以上，男人你要估定十五舍客勒，女人估定十舍客勒。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他若貧窮，不能照你所估定的價，就要把他帶到祭司面前，祭司要按許願人的力量估定他的價。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「所許的若是牲畜，就是人獻給耶和華為供物的，凡這一類獻給耶和華的，都要成為聖。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人不可改換，也不可更換，或是好的換壞的，或是壞的換好的。若以牲畜更換牲畜，所許的與所換的都要成為聖。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若牲畜不潔淨，是不可獻給耶和華為供物的，就要把牲畜安置在祭司面前。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祭司就要估定價值；牲畜是好是壞，祭司怎樣估定，就要以怎樣為是。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他若一定要贖回，就要在你所估定的價值以外加上五分之一。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「人將房屋分別為聖，歸給耶和華，祭司就要估定價值。房屋是好是壞，祭司怎樣估定，就要以怎樣為定。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將房屋分別為聖的人，若要贖回房屋，就必在你所估定的價值以外加上五分之一，房屋仍舊歸他。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「人若將承受為業的幾分地分別為聖，歸給耶和華，你要按這地撒種多少估定價值，若撒大麥一賀梅珥，要估價五十舍客勒。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他若從禧年將地分別為聖，就要以你所估定的價為定。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倘若他在禧年以後將地分別為聖，祭司就要按着未到禧年所剩的年數推算價值，也要從你所估的減去價值。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將地分別為聖的人若定要把地贖回，他便要在你所估的價值以外加上五分之一，地就准定歸他。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他若不贖回那地，或是將地賣給別人，就再不能贖了。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但到了禧年，那地從買主手下出來的時候，就要歸耶和華為聖，和永獻的地一樣，要歸祭司為業。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他若將所買的一塊地，不是承受為業的，分別為聖歸給耶和華，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祭司就要將你所估的價值給他推算到禧年。當日，他要以你所估的價銀為聖，歸給耶和華。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到了禧年，那地要歸賣主，就是那承受為業的原主。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凡你所估定的價銀都要按着聖所的平：二十季拉為一舍客勒。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「惟獨牲畜中頭生的，無論是牛是羊，既歸耶和華，誰也不可再分別為聖，因為這是耶和華的。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若是不潔淨的牲畜生的，就要按你所估定的價值加上五分之一贖回；若不贖回，就要按你所估定的價值賣了。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「但一切永獻的，就是人從他所有永獻給耶和華的，無論是人，是牲畜，是他承受為業的地，都不可賣，也不可贖。凡永獻的是歸給耶和華為至聖。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凡從人中當滅的都不可贖，必被治死。」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「地上所有的，無論是地上的種子是樹上的果子，十分之一是耶和華的，是歸給耶和華為聖的。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人若要贖這十分之一的甚麼物，就要加上五分之一。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凡牛群羊群中，一切從杖下經過的，每第十隻要歸給耶和華為聖。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不可問是好是壞，也不可更換；若定要更換，所更換的與本來的牲畜都要成為聖，不可贖回。」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這就是耶和華在西奈山為以色列人所吩咐摩西的命令。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