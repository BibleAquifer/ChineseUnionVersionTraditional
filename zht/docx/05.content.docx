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申命記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以下所記的是摩西在約旦河東的曠野、疏弗對面的亞拉巴－就是巴蘭、陀弗、拉班、哈洗錄、底撒哈中間－向以色列眾人所說的話。（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從何烈山經過西珥山到加低斯‧巴尼亞有十一天的路程。）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出埃及第四十年十一月初一日，摩西照耶和華藉着他所吩咐以色列人的話都曉諭他們。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那時，他已經擊殺了住希實本的亞摩利王西宏和住以得來、亞斯他錄的巴珊王噩。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摩西在約旦河東的摩押地講律法說：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「耶和華－我們的上帝在何烈山曉諭我們說：你們在這山上住的日子夠了；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要起行轉到亞摩利人的山地和靠近這山地的各處，就是亞拉巴、山地、高原、南地，沿海一帶迦南人的地，並黎巴嫩山又到幼發拉底大河。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如今我將這地擺在你們面前；你們要進去得這地，就是耶和華向你們列祖亞伯拉罕、以撒、雅各起誓應許賜給他們和他們後裔為業之地。」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「那時，我對你們說：『管理你們的重任，我獨自擔當不起。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耶和華－你們的上帝使你們多起來。看哪，你們今日像天上的星那樣多。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惟願耶和華－你們列祖的上帝使你們比如今更多千倍，照他所應許你們的話賜福與你們。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但你們的麻煩，和管理你們的重任，並你們的爭訟，我獨自一人怎能擔當得起呢？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你們要按着各支派選舉有智慧、有見識、為眾人所認識的，我立他們為你們的首領。』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你們回答我說：『照你所說的行了為妙。』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我便將你們各支派的首領，有智慧、為眾人所認識的，照你們的支派，立他們為官長、千夫長、百夫長、五十夫長、十夫長，管理你們。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「當時，我囑咐你們的審判官說：『你們聽訟，無論是弟兄彼此爭訟，是與同居的外人爭訟，都要按公義判斷。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審判的時候，不可看人的外貌；聽訟不可分貴賤，不可懼怕人，因為審判是屬乎上帝的。若有難斷的案件，可以呈到我這裏，我就判斷。』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那時，我將你們所當行的事都吩咐你們了。」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「我們照着耶和華－我們上帝所吩咐的從何烈山起行，經過你們所看見那大而可怕的曠野，往亞摩利人的山地去，到了加低斯‧巴尼亞。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我對你們說：『你們已經到了耶和華－我們上帝所賜給我們的亞摩利人之山地。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看哪，耶和華－你的上帝已將那地擺在你面前，你要照耶和華－你列祖的上帝所說的上去得那地為業；不要懼怕，也不要驚惶。』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你們都就近我來說：『我們要先打發人去，為我們窺探那地，將我們上去該走何道，必進何城，都回報我們。』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這話我以為美，就從你們中間選了十二個人，每支派一人。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於是他們起身上山地去，到以實各谷，窺探那地。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他們手裏拿着那地的果子下來，到我們那裏，回報說：『耶和華－我們的上帝所賜給我們的是美地。』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「你們卻不肯上去，竟違背了耶和華－你們上帝的命令，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在帳棚內發怨言說：『耶和華因為恨我們，所以將我們從埃及地領出來，要交在亞摩利人手中，除滅我們。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我們上哪裏去呢？我們的弟兄使我們的心消化，說那地的民比我們又大又高，城邑又廣大又堅固，高得頂天，並且我們在那裏看見亞衲族的人。』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我就對你們說：『不要驚恐，也不要怕他們。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在你們前面行的耶和華－你們的上帝必為你們爭戰，正如他在埃及和曠野，在你們眼前所行的一樣。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你們在曠野所行的路上，也曾見耶和華－你們的上帝撫養你們，如同人撫養兒子一般，直等你們來到這地方。』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你們在這事上卻不信耶和華－你們的上帝。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他在路上，在你們前面行，為你們找安營的地方；夜間在火柱裏，日間在雲柱裏，指示你們所當行的路。」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「耶和華聽見你們這話，就發怒，起誓說：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『這惡世代的人，連一個也不得見我起誓應許賜給你們列祖的美地；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惟有耶孚尼的兒子迦勒必得看見，並且我要將他所踏過的地賜給他和他的子孫，因為他專心跟從我。』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耶和華為你的緣故也向我發怒，說：『你必不得進入那地。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伺候你、嫩的兒子約書亞，他必得進入那地；你要勉勵他，因為他要使以色列人承受那地為業。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並且你們的婦人孩子，就是你們所說、必被擄掠的，和今日不知善惡的兒女，必進入那地。我要將那地賜給他們，他們必得為業。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至於你們，要轉回，從紅海的路往曠野去。』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「那時，你們回答我說：『我們得罪了耶和華，情願照耶和華－我們上帝一切所吩咐的上去爭戰。』於是你們各人帶着兵器，爭先上山地去了。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耶和華吩咐我說：『你對他們說：不要上去，也不要爭戰；因我不在你們中間，恐怕你們被仇敵殺敗了。』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我就告訴了你們，你們卻不聽從，竟違背耶和華的命令，擅自上山地去了。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住那山地的亞摩利人就出來攻擊你們，追趕你們，如蜂擁一般，在西珥殺退你們，直到何珥瑪。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你們便回來，在耶和華面前哭號；耶和華卻不聽你們的聲音，也不向你們側耳。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於是你們在加低斯住了許多日子。」</w:t>
      </w:r>
    </w:p>
    <w:p>
      <w:pPr>
        <w:pStyle w:val="Heading2"/>
      </w:pPr>
      <w:r>
        <w:rPr>
          <w:lang w:val="zh_TW" w:bidi="zh_TW"/>
        </w:rPr>
        <w:t>申命記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「此後，我們轉回，從紅海的路往曠野去，是照耶和華所吩咐我的。我們在西珥山繞行了許多日子。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『你們繞行這山的日子夠了，要轉向北去。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你吩咐百姓說：你們弟兄以掃的子孫住在西珥，你們要經過他們的境界。他們必懼怕你們，所以你們要分外謹慎。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不可與他們爭戰；他們的地，連腳掌可踏之處，我都不給你們，因我已將西珥山賜給以掃為業。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你們要用錢向他們買糧吃，也要用錢向他們買水喝。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因為耶和華－你的上帝在你手裏所辦的一切事上已賜福與你。你走這大曠野，他都知道了。這四十年，耶和華－你的上帝常與你同在，故此你一無所缺。』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「於是，我們離了我們弟兄以掃子孫所住的西珥，從亞拉巴的路，經過以拉他、以旬‧迦別，轉向摩押曠野的路去。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耶和華吩咐我說：『不可擾害摩押人，也不可與他們爭戰。他們的地，我不賜給你為業，因我已將亞珥賜給羅得的子孫為業。』（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先前，有以米人住在那裏，民數眾多，身體高大，像亞衲人一樣。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這以米人像亞衲人；也算為利乏音人；摩押人稱他們為以米人。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先前，何利人也住在西珥，但以掃的子孫將他們除滅，得了他們的地，接着居住，就如以色列在耶和華賜給他為業之地所行的一樣。）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現在，起來過撒烈溪！於是我們過了撒烈溪。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自從離開加低斯‧巴尼亞，到過了撒烈溪的時候，共有三十八年，等那世代的兵丁都從營中滅盡，正如耶和華向他們所起的誓。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耶和華的手也攻擊他們，將他們從營中除滅，直到滅盡。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「兵丁從民中都滅盡死亡以後，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耶和華吩咐我說：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『你今天要從摩押的境界亞珥經過，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走近亞捫人之地，不可擾害他們，也不可與他們爭戰。亞捫人的地，我不賜給你們為業，因我已將那地賜給羅得的子孫為業。』（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那地也算為利乏音人之地，先前利乏音人住在那裏，亞捫人稱他們為散送冥。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那民眾多，身體高大，像亞衲人一樣，但耶和華從亞捫人面前除滅他們，亞捫人就得了他們的地，接着居住。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正如耶和華從前為住西珥的以掃子孫將何利人從他們面前除滅、他們得了何利人的地、接着居住一樣，直到今日。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從迦斐託出來的迦斐託人將先前住在鄉村直到迦薩的亞衛人除滅，接着居住。）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你們起來前往，過亞嫩谷；我已將亞摩利人希實本王西宏和他的地交在你手中，你要與他爭戰，得他的地為業。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從今日起，我要使天下萬民聽見你的名聲都驚恐懼怕，且因你發顫傷慟。」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「我從基底莫的曠野差遣使者去見希實本王西宏，用和睦的話說：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『求你容我從你的地經過，只走大道，不偏左右。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你可以賣糧給我吃，也可以賣水給我喝，只要容我步行過去，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就如住西珥的以掃子孫和住亞珥的摩押人待我一樣，等我過了約旦河，好進入耶和華－我們上帝所賜給我們的地。』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但希實本王西宏不容我們從他那裏經過；因為耶和華－你的上帝使他心中剛硬，性情頑梗，為要將他交在你手中，像今日一樣。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耶和華對我說：『從此起首，我要將西宏和他的地交給你；你要得他的地為業。』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那時，西宏和他的眾民出來攻擊我們，在雅雜與我們交戰。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耶和華－我們的上帝將他交給我們，我們就把他和他的兒子，並他的眾民，都擊殺了。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我們奪了他的一切城邑，將有人煙的各城，連女人帶孩子，盡都毀滅，沒有留下一個。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惟有牲畜和所奪的各城，並其中的財物，都取為自己的掠物。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從亞嫩谷邊的亞羅珥和谷中的城，直到基列，耶和華－我們的上帝都交給我們了，沒有一座城高得使我們不能攻取的。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惟有亞捫人之地，凡靠近雅博河的地，並山地的城邑，與耶和華－我們上帝所禁止我們去的地方，都沒有挨近。」</w:t>
      </w:r>
    </w:p>
    <w:p>
      <w:pPr>
        <w:pStyle w:val="Heading2"/>
      </w:pPr>
      <w:r>
        <w:rPr>
          <w:lang w:val="zh_TW" w:bidi="zh_TW"/>
        </w:rPr>
        <w:t>申命記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「以後，我們轉回，向巴珊去。巴珊王噩和他的眾民都出來，在以得來與我們交戰。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耶和華對我說：『不要怕他！因我已將他和他的眾民，並他的地，都交在你手中；你要待他像從前待住希實本的亞摩利王西宏一樣。』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於是耶和華－我們的上帝也將巴珊王噩和他的眾民都交在我們手中；我們殺了他們，沒有留下一個。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那時，我們奪了他所有的城，共有六十座，沒有一座城不被我們所奪。這為亞珥歌伯的全境，就是巴珊地噩王的國。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這些城都有堅固的高牆，有門有閂。此外還有許多無城牆的鄉村。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我們將這些都毀滅了，像從前待希實本王西宏一樣，把有人煙的各城，連女人帶孩子，盡都毀滅；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惟有一切牲畜和城中的財物都取為自己的掠物。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那時，我們從約旦河東兩個亞摩利王的手將亞嫩谷直到黑門山之地奪過來（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這黑門山，西頓人稱為西連，亞摩利人稱為示尼珥），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就是奪了平原的各城、基列全地、巴珊全地，直到撒迦和以得來，都是巴珊王噩國內的城邑。（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利乏音人所剩下的只有巴珊王噩。他的床是鐵的，長九肘，寬四肘，都是以人肘為度。現今豈不是在亞捫人的拉巴嗎？）」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「那時，我們得了這地。從亞嫩谷邊的亞羅珥起，我將基列山地的一半，並其中的城邑，都給了呂便人和迦得人。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其餘的基列地和巴珊全地，就是噩王的國，我給了瑪拿西半支派。亞珥歌伯全地乃是巴珊全地；這叫做利乏音人之地。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瑪拿西的子孫睚珥佔了亞珥歌伯全境，直到基述人和瑪迦人的交界，就按自己的名稱這巴珊地為哈倭特‧睚珥，直到今日。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我又將基列給了瑪吉。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從基列到亞嫩谷，以谷中為界，直到亞捫人交界的雅博河，我給了呂便人和迦得人，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又將亞拉巴和靠近約旦河之地，從基尼烈直到亞拉巴海，就是鹽海，並毗斯迦山根東邊之地，都給了他們。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「那時，我吩咐你們說：『耶和華－你們的上帝已將這地賜給你們為業；你們所有的勇士都要帶着兵器，在你們的弟兄以色列人前面過去。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但你們的妻子、孩子、牲畜（我知道你們有許多的牲畜）可以住在我所賜給你們的各城裏。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等到你們弟兄在約旦河那邊，也得耶和華－你們上帝所賜給他們的地，又使他們得享平安，與你們一樣，你們才可以回到我所賜給你們為業之地。』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那時我吩咐約書亞說：『你親眼看見了耶和華－你上帝向這二王所行的；耶和華也必向你所要去的各國照樣行。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你不要怕他們，因那為你爭戰的是耶和華－你的上帝。』」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「那時，我懇求耶和華說：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『主耶和華啊，你已將你的大力大能顯給僕人看。在天上，在地下，有甚麼神能像你行事、像你有大能的作為呢？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求你容我過去，看約旦河那邊的美地，就是那佳美的山地和黎巴嫩。』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但耶和華因你們的緣故向我發怒，不應允我，對我說：『罷了！你不要向我再提這事。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你且上毗斯迦山頂去，向東、西、南、北舉目觀望，因為你必不能過這約旦河。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你卻要囑咐約書亞，勉勵他，使他膽壯；因為他必在這百姓前面過去，使他們承受你所要觀看之地。』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於是我們住在伯‧毗珥對面的谷中。」</w:t>
      </w:r>
    </w:p>
    <w:p>
      <w:pPr>
        <w:pStyle w:val="Heading2"/>
      </w:pPr>
      <w:r>
        <w:rPr>
          <w:lang w:val="zh_TW" w:bidi="zh_TW"/>
        </w:rPr>
        <w:t>申命記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「以色列人哪，現在我所教訓你們的律例典章，你們要聽從遵行，好叫你們存活，得以進入耶和華－你們列祖之上帝所賜給你們的地，承受為業。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所吩咐你們的話，你們不可加添，也不可刪減，好叫你們遵守我所吩咐的，就是耶和華－你們上帝的命令。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耶和華因巴力‧毗珥的事所行的，你們親眼看見了。凡隨從巴力‧毗珥的人，耶和華－你們的上帝都從你們中間除滅了。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惟有你們專靠耶和華－你們上帝的人，今日全都存活。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我照着耶和華－我上帝所吩咐的將律例典章教訓你們，使你們在所要進去得為業的地上遵行。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所以你們要謹守遵行；這就是你們在萬民眼前的智慧、聰明。他們聽見這一切律例，必說：『這大國的人真是有智慧，有聰明！』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哪一大國的人有神與他們相近，像耶和華－我們的上帝、在我們求告他的時候與我們相近呢？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又哪一大國有這樣公義的律例典章、像我今日在你們面前所陳明的這一切律法呢？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「你只要謹慎，殷勤保守你的心靈，免得忘記你親眼所看見的事，又免得你一生、這事離開你的心；總要傳給你的子子孫孫。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你在何烈山站在耶和華－你上帝面前的那日，耶和華對我說：『你為我招聚百姓，我要叫他們聽見我的話，使他們存活在世的日子，可以學習敬畏我，又可以教訓兒女這樣行。』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那時你們近前來，站在山下；山上有火焰沖天，並有昏黑、密雲、幽暗。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耶和華從火焰中對你們說話，你們只聽見聲音，卻沒有看見形像。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他將所吩咐你們當守的約指示你們，就是十條誡，並將這誡寫在兩塊石版上。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那時耶和華又吩咐我將律例典章教訓你們，使你們在所要過去得為業的地上遵行。」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「所以，你們要分外謹慎；因為耶和華在何烈山、從火中對你們說話的那日，你們沒有看見甚麼形像。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惟恐你們敗壞自己，雕刻偶像，彷彿甚麼男像女像，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或地上走獸的像，或空中飛鳥的像，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或地上爬物的像，或地底下水中魚的像。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又恐怕你向天舉目觀看，見耶和華－你的上帝為天下萬民所擺列的日月星，就是天上的萬象，自己便被勾引敬拜事奉它。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耶和華將你們從埃及領出來，脫離鐵爐，要特作自己產業的子民，像今日一樣。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耶和華又因你們的緣故向我發怒，起誓必不容我過約旦河，也不容我進入耶和華－你上帝所賜你為業的那美地。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我只得死在這地，不能過約旦河；但你們必過去得那美地。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你們要謹慎，免得忘記耶和華－你們上帝與你們所立的約，為自己雕刻偶像，就是耶和華－你上帝所禁止你做的偶像；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因為耶和華－你的上帝乃是烈火，是忌邪的上帝。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「你們在那地住久了，生子生孫，就雕刻偶像，彷彿甚麼形像，敗壞自己，行耶和華－你上帝眼中看為惡的事，惹他發怒。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我今日呼天喚地向你們作見證，你們必在過約旦河得為業的地上速速滅盡！你們不能在那地上長久，必盡行除滅。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耶和華必使你們分散在萬民中；在他所領你們到的萬國裏，你們剩下的人數稀少。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在那裏，你們必事奉人手所造的神，就是用木石造成、不能看、不能聽、不能吃、不能聞的神。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但你們在那裏必尋求耶和華－你的上帝。你盡心盡性尋求他的時候，就必尋見。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日後你遭遇一切患難的時候，你必歸回耶和華－你的上帝，聽從他的話。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耶和華－你上帝原是有憐憫的上帝；他總不撇下你，不滅絕你，也不忘記他起誓與你列祖所立的約。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32-33</w:t>
      </w:r>
      <w:r>
        <w:rPr>
          <w:lang w:val="zh_TW" w:bidi="zh_TW"/>
        </w:rPr>
        <w:t xml:space="preserve"> 「你且考察在你以前的世代，自上帝造人在世以來，從天這邊到天那邊，曾有何民聽見上帝在火中說話的聲音，像你聽見還能存活呢？這樣的大事何曾有、何曾聽見呢？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上帝何曾從別的國中將一國的人民領出來，用試驗、神蹟、奇事、爭戰、大能的手，和伸出來的膀臂，並大可畏的事，像耶和華－你們的上帝在埃及，在你們眼前為你們所行的一切事呢？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這是顯給你看，要使你知道，惟有耶和華－他是上帝，除他以外，再無別神。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他從天上使你聽見他的聲音，為要教訓你，又在地上使你看見他的烈火，並且聽見他從火中所說的話。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因他愛你的列祖，所以揀選他們的後裔，用大能親自領你出了埃及，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要將比你強大的國民從你面前趕出，領你進去，將他們的地賜你為業，像今日一樣。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所以，今日你要知道，也要記在心上，天上地下惟有耶和華他是上帝，除他以外，再無別神。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我今日將他的律例誡命曉諭你，你要遵守，使你和你的子孫可以得福，並使你的日子在耶和華－你上帝所賜的地上得以長久。」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「那時，摩西在約旦河東，向日出之地，分定三座城，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使那素無仇恨、無心殺了人的，可以逃到這三城之中的一座城，就得存活：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為呂便人分定曠野平原的比悉；為迦得人分定基列的拉末；為瑪拿西人分定巴珊的哥蘭。」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摩西在以色列人面前所陳明的律法－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就是摩西在以色列人出埃及後所傳給他們的法度、律例、典章；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在約旦河東伯‧毗珥對面的谷中，在住希實本、亞摩利王西宏之地；這西宏是摩西和以色列人出埃及後所擊殺的。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他們得了他的地，又得了巴珊王噩的地，就是兩個亞摩利王，在約旦河東向日出之地。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從亞嫩谷邊的亞羅珥，直到西雲山，就是黑門山。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還有約旦河東的全亞拉巴，直到亞拉巴海，靠近毗斯迦山根。</w:t>
      </w:r>
    </w:p>
    <w:p>
      <w:pPr>
        <w:pStyle w:val="Heading2"/>
      </w:pPr>
      <w:r>
        <w:rPr>
          <w:lang w:val="zh_TW" w:bidi="zh_TW"/>
        </w:rPr>
        <w:t>申命記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摩西將以色列眾人召了來，對他們說：「以色列人哪，我今日曉諭你們的律例典章，你們要聽，可以學習，謹守遵行。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耶和華－我們的上帝在何烈山與我們立約。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這約不是與我們列祖立的，乃是與我們今日在這裏存活之人立的。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耶和華在山上，從火中，面對面與你們說話－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那時我站在耶和華和你們中間，要將耶和華的話傳給你們；因為你們懼怕那火，沒有上山－說：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「『我是耶和華－你的上帝，曾將你從埃及地為奴之家領出來。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「『除了我以外，你不可有別的神。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「『不可為自己雕刻偶像，也不可做甚麼形像，彷彿上天、下地和地底下、水中的百物。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不可跪拜那些像，也不可事奉它，因為我耶和華－你的上帝是忌邪的上帝。恨我的，我必追討他的罪，自父及子，直到三、四代；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愛我、守我誡命的，我必向他們發慈愛，直到千代。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「『不可妄稱耶和華－你上帝的名；因為妄稱耶和華名的，耶和華必不以他為無罪。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「『當照耶和華－你上帝所吩咐的守安息日為聖日。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六日要勞碌做你一切的工，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但第七日是向耶和華－你上帝當守的安息日。這一日，你和你的兒女、僕婢、牛、驢、牲畜，並在你城裏寄居的客旅，無論何工都不可做，使你的僕婢可以和你一樣安息。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你也要記念你在埃及地作過奴僕；耶和華－你上帝用大能的手和伸出來的膀臂將你從那裏領出來。因此，耶和華－你的上帝吩咐你守安息日。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「『當照耶和華－你上帝所吩咐的孝敬父母，使你得福，並使你的日子在耶和華－你上帝所賜你的地上得以長久。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「『不可殺人。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「『不可姦淫。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「『不可偷盜。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「『不可作假見證陷害人。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「『不可貪戀人的妻子；也不可貪圖人的房屋、田地、僕婢、牛、驢，並他一切所有的。』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「這些話是耶和華在山上，從火中、雲中、幽暗中，大聲曉諭你們全會眾的；此外並沒有添別的話。他就把這話寫在兩塊石版上，交給我了。」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「那時，火焰燒山，你們聽見從黑暗中出來的聲音；你們支派中所有的首領和長老都來就近我，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說：『看哪，耶和華－我們上帝將他的榮光和他的大能顯給我們看，我們又聽見他的聲音從火中出來。今日我們得見上帝與人說話，人還存活。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現在這大火將要燒滅我們，我們何必冒死呢？若再聽見耶和華－我們上帝的聲音就必死亡。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凡屬血氣的，曾有何人聽見永生上帝的聲音從火中出來，像我們聽見還能存活呢？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求你近前去，聽耶和華－我們上帝所要說的一切話，將他對你說的話都傳給我們，我們就聽從遵行。』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「你們對我說的話，耶和華都聽見了。耶和華對我說：『這百姓的話，我聽見了；他們所說的都是。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惟願他們存這樣的心敬畏我，常遵守我的一切誡命，使他們和他們的子孫永遠得福。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你去對他們說：你們回帳棚去吧！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至於你，可以站在我這裏，我要將一切誡命、律例、典章傳給你；你要教訓他們，使他們在我賜他們為業的地上遵行。』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所以，你們要照耶和華－你們上帝所吩咐的謹守遵行，不可偏離左右。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耶和華－你們上帝所吩咐你們行的，你們都要去行，使你們可以存活得福，並使你們的日子在所要承受的地上得以長久。」</w:t>
      </w:r>
    </w:p>
    <w:p>
      <w:pPr>
        <w:pStyle w:val="Heading2"/>
      </w:pPr>
      <w:r>
        <w:rPr>
          <w:lang w:val="zh_TW" w:bidi="zh_TW"/>
        </w:rPr>
        <w:t>申命記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「這是耶和華－你們上帝所吩咐教訓你們的誡命、律例、典章，使你們在所要過去得為業的地上遵行，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好叫你和你子子孫孫一生敬畏耶和華－你的上帝，謹守他的一切律例誡命，就是我所吩咐你的，使你的日子得以長久。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以色列啊，你要聽，要謹守遵行，使你可以在那流奶與蜜之地得以享福，人數極其增多，正如耶和華－你列祖的上帝所應許你的。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「以色列啊，你要聽！耶和華－我們上帝是獨一的主。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你要盡心、盡性、盡力愛耶和華－你的上帝。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我今日所吩咐你的話都要記在心上，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也要殷勤教訓你的兒女。無論你坐在家裏，行在路上，躺下，起來，都要談論。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也要繫在手上為記號，戴在額上為經文；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又要寫在你房屋的門框上，並你的城門上。」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「耶和華－你的上帝領你進他向你列祖亞伯拉罕、以撒、雅各起誓應許給你的地。那裏有城邑，又大又美，非你所建造的；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有房屋，裝滿各樣美物，非你所裝滿的；有鑿成的水井，非你所鑿成的；還有葡萄園、橄欖園，非你所栽種的；你吃了而且飽足。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那時你要謹慎，免得你忘記將你從埃及地、為奴之家領出來的耶和華。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你要敬畏耶和華－你的上帝，事奉他，指着他的名起誓。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不可隨從別神，就是你們四圍國民的神；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因為在你們中間的耶和華－你上帝是忌邪的上帝，惟恐耶和華－你上帝的怒氣向你發作，就把你從地上除滅。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「你們不可試探耶和華－你們的上帝，像你們在瑪撒那樣試探他。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要留意遵守耶和華－你們上帝所吩咐的誡命、法度、律例。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耶和華眼中看為正、看為善的，你都要遵行，使你可以享福，並可以進去得耶和華向你列祖起誓應許的那美地，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照耶和華所說的，從你面前攆出你的一切仇敵。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「日後，你的兒子問你說：『耶和華－我們上帝吩咐你們的這些法度、律例、典章是甚麼意思呢？』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你就告訴你的兒子說：『我們在埃及作過法老的奴僕；耶和華用大能的手將我們從埃及領出來，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在我們眼前，將重大可怕的神蹟奇事施行在埃及地和法老並他全家的身上，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將我們從那裏領出來，要領我們進入他向我們列祖起誓應許之地，把這地賜給我們。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耶和華又吩咐我們遵行這一切律例，要敬畏耶和華－我們的上帝，使我們常得好處，蒙他保全我們的生命，像今日一樣。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我們若照耶和華－我們上帝所吩咐的一切誡命謹守遵行，這就是我們的義了。』」</w:t>
      </w:r>
    </w:p>
    <w:p>
      <w:pPr>
        <w:pStyle w:val="Heading2"/>
      </w:pPr>
      <w:r>
        <w:rPr>
          <w:lang w:val="zh_TW" w:bidi="zh_TW"/>
        </w:rPr>
        <w:t>申命記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「耶和華－你上帝領你進入要得為業之地，從你面前趕出許多國民，就是赫人、革迦撒人、亞摩利人、迦南人、比利洗人、希未人、耶布斯人，共七國的民，都比你強大。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耶和華－你上帝將他們交給你擊殺，那時你要把他們滅絕淨盡，不可與他們立約，也不可憐恤他們。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不可與他們結親。不可將你的女兒嫁他們的兒子，也不可叫你的兒子娶他們的女兒；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因為他必使你兒子轉離不跟從主，去事奉別神，以致耶和華的怒氣向你們發作，就速速地將你們滅絕。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你們卻要這樣待他們：拆毀他們的祭壇，打碎他們的柱像，砍下他們的木偶，用火焚燒他們雕刻的偶像。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因為你歸耶和華－你上帝為聖潔的民；耶和華－你上帝從地上的萬民中揀選你，特作自己的子民。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「耶和華專愛你們，揀選你們，並非因你們的人數多於別民，原來你們的人數在萬民中是最少的。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只因耶和華愛你們，又因要守他向你們列祖所起的誓，就用大能的手領你們出來，從為奴之家救贖你們脫離埃及王法老的手。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所以，你要知道耶和華－你的上帝，他是上帝，是信實的上帝；向愛他、守他誡命的人守約，施慈愛，直到千代；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向恨他的人當面報應他們，將他們滅絕。凡恨他的人必報應他們，決不遲延。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所以，你要謹守遵行我今日所吩咐你的誡命、律例、典章。」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「你們果然聽從這些典章，謹守遵行，耶和華－你上帝就必照他向你列祖所起的誓守約，施慈愛。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他必愛你，賜福與你，使你人數增多，也必在他向你列祖起誓應許給你的地上賜福與你身所生的，地所產的，並你的五穀、新酒，和油，以及牛犢、羊羔。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你必蒙福勝過萬民；你們的男女沒有不能生養的，牲畜也沒有不能生育的。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耶和華必使一切的病症離開你；你所知道埃及各樣的惡疾，他不加在你身上，只加在一切恨你的人身上。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耶和華－你上帝所要交給你的一切人民，你要將他們除滅；你眼不可顧惜他們。你也不可事奉他們的神，因這必成為你的網羅。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「你若心裏說，這些國的民比我更多，我怎能趕出他們呢？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你不要懼怕他們，要牢牢記念耶和華－你上帝向法老和埃及全地所行的事，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就是你親眼所看見的大試驗、神蹟、奇事，和大能的手，並伸出來的膀臂，都是耶和華－你上帝領你出來所用的。耶和華－你上帝必照樣待你所懼怕的一切人民。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並且耶和華－你上帝必打發黃蜂飛到他們中間，直到那剩下而藏躲的人從你面前滅亡。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你不要因他們驚恐，因為耶和華－你上帝在你們中間是大而可畏的上帝。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耶和華－你上帝必將這些國的民從你面前漸漸趕出；你不可把他們速速滅盡，恐怕野地的獸多起來害你。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耶和華－你上帝必將他們交給你，大大地擾亂他們，直到他們滅絕了；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又要將他們的君王交在你手中，你就使他們的名從天下消滅。必無一人能在你面前站立得住，直到你將他們滅絕了。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他們雕刻的神像，你們要用火焚燒；其上的金銀，你不可貪圖，也不可收取，免得你因此陷入網羅；這原是耶和華－你上帝所憎惡的。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可憎的物，你不可帶進家去；不然，你就成了當毀滅的，與那物一樣。你要十分厭惡，十分憎嫌，因為這是當毀滅的物。」</w:t>
      </w:r>
    </w:p>
    <w:p>
      <w:pPr>
        <w:pStyle w:val="Heading2"/>
      </w:pPr>
      <w:r>
        <w:rPr>
          <w:lang w:val="zh_TW" w:bidi="zh_TW"/>
        </w:rPr>
        <w:t>申命記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「我今日所吩咐的一切誡命，你們要謹守遵行，好叫你們存活，人數增多，且進去得耶和華向你們列祖起誓應許的那地。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你也要記念耶和華－你的上帝在曠野引導你這四十年，是要苦煉你，試驗你，要知道你心內如何，肯守他的誡命不肯。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他苦煉你，任你飢餓，將你和你列祖所不認識的嗎哪賜給你吃，使你知道，人活着不是單靠食物，乃是靠耶和華口裏所出的一切話。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這四十年，你的衣服沒有穿破，你的腳也沒有腫。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你當心裏思想，耶和華－你上帝管教你，好像人管教兒子一樣。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你要謹守耶和華－你上帝的誡命，遵行他的道，敬畏他。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因為耶和華－你上帝領你進入美地，那地有河，有泉，有源，從山谷中流出水來。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那地有小麥、大麥、葡萄樹、無花果樹、石榴樹、橄欖樹，和蜜。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你在那地不缺食物，一無所缺。那地的石頭是鐵，山內可以挖銅。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你吃得飽足，就要稱頌耶和華－你的上帝，因他將那美地賜給你了。」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「你要謹慎，免得忘記耶和華－你的上帝，不守他的誡命、典章、律例，就是我今日所吩咐你的；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恐怕你吃得飽足，建造美好的房屋居住，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你的牛羊加多，你的金銀增添，並你所有的全都加增，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你就心高氣傲，忘記耶和華－你的上帝，就是將你從埃及地為奴之家領出來的，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引你經過那大而可怕的曠野，那裏有火蛇、蠍子、乾旱無水之地。他曾為你使水從堅硬的磐石中流出來，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又在曠野將你列祖所不認識的嗎哪賜給你吃，是要苦煉你，試驗你，叫你終久享福；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恐怕你心裏說：『這貨財是我力量、我能力得來的。』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你要記念耶和華－你的上帝，因為得貨財的力量是他給你的，為要堅定他向你列祖起誓所立的約，像今日一樣。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你若忘記耶和華－你的上帝，隨從別神，事奉敬拜，你們必定滅亡；這是我今日警戒你們的。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耶和華在你們面前怎樣使列國的民滅亡，你們也必照樣滅亡，因為你們不聽從耶和華－你們上帝的話。」</w:t>
      </w:r>
    </w:p>
    <w:p>
      <w:pPr>
        <w:pStyle w:val="Heading2"/>
      </w:pPr>
      <w:r>
        <w:rPr>
          <w:lang w:val="zh_TW" w:bidi="zh_TW"/>
        </w:rPr>
        <w:t>申命記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「以色列啊，你當聽！你今日要過約旦河，進去趕出比你強大的國民，得着廣大堅固、高得頂天的城邑。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那民是亞衲族的人，又大又高，是你所知道的；也曾聽見有人指着他們說：『誰能在亞衲族人面前站立得住呢？』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你今日當知道，耶和華－你的上帝在你前面過去，如同烈火，要滅絕他們，將他們制伏在你面前。這樣，你就要照耶和華所說的趕出他們，使他們速速滅亡。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「耶和華－你的上帝將這些國民從你面前攆出以後，你心裏不可說：『耶和華將我領進來得這地是因我的義。』其實，耶和華將他們從你面前趕出去是因他們的惡。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你進去得他們的地，並不是因你的義，也不是因你心裏正直，乃是因這些國民的惡，耶和華－你的上帝將他們從你面前趕出去，又因耶和華要堅定他向你列祖亞伯拉罕、以撒、雅各起誓所應許的話。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「你當知道，耶和華－你上帝將這美地賜你為業，並不是因你的義；你本是硬着頸項的百姓。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你當記念不忘，你在曠野怎樣惹耶和華－你上帝發怒。自從你出了埃及地的那日，直到你們來到這地方，你們時常悖逆耶和華。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你們在何烈山又惹耶和華發怒；他惱怒你們，要滅絕你們。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我上了山，要領受兩塊石版，就是耶和華與你們立約的版。那時我在山上住了四十晝夜，沒有吃飯，也沒有喝水。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耶和華把那兩塊石版交給我，是上帝用指頭寫的。版上所寫的是照耶和華在大會的日子、在山上、從火中對你們所說的一切話。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過了四十晝夜，耶和華把那兩塊石版，就是約版，交給我。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對我說：『你起來，趕快下去！因為你從埃及領出來的百姓已經敗壞了自己；他們快快地偏離了我所吩咐的道，為自己鑄成了偶像。』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「耶和華又對我說：『我看這百姓是硬着頸項的百姓。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你且由着我，我要滅絕他們，將他們的名從天下塗抹，使你的後裔比他們成為更大更強的國。』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於是我轉身下山，山被火燒着，兩塊約版在我兩手之中。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我一看見你們得罪了耶和華－你們的上帝，鑄成了牛犢，快快地偏離了耶和華所吩咐你們的道，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我就把那兩塊版從我手中扔下去，在你們眼前摔碎了。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因你們所犯的一切罪，行了耶和華眼中看為惡的事，惹他發怒，我就像從前俯伏在耶和華面前四十晝夜，沒有吃飯，也沒有喝水。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我因耶和華向你們大發烈怒，要滅絕你們，就甚害怕；但那次耶和華又應允了我。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耶和華也向亞倫甚是發怒，要滅絕他；那時我又為亞倫祈禱。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我把那叫你們犯罪所鑄的牛犢用火焚燒，又搗碎磨得很細，以致細如灰塵，我就把這灰塵撒在從山上流下來的溪水中。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「你們在他備拉、瑪撒、基博羅‧哈他瓦又惹耶和華發怒。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耶和華打發你們離開加低斯‧巴尼亞，說：『你們上去得我所賜給你們的地。』那時你們違背了耶和華－你們上帝的命令，不信服他，不聽從他的話。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自從我認識你們以來，你們常常悖逆耶和華。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「我因耶和華說要滅絕你們，就在耶和華面前照舊俯伏四十晝夜。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我祈禱耶和華說：『主耶和華啊，求你不要滅絕你的百姓。他們是你的產業，是你用大力救贖的，用大能從埃及領出來的。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求你記念你的僕人亞伯拉罕、以撒、雅各，不要想念這百姓的頑梗、邪惡、罪過，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免得你領我們出來的那地之人說，耶和華因為不能將這百姓領進他所應許之地，又因恨他們，所以領他們出去，要在曠野殺他們。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其實他們是你的百姓，你的產業，是你用大能和伸出來的膀臂領出來的。』」</w:t>
      </w:r>
    </w:p>
    <w:p>
      <w:pPr>
        <w:pStyle w:val="Heading2"/>
      </w:pPr>
      <w:r>
        <w:rPr>
          <w:lang w:val="zh_TW" w:bidi="zh_TW"/>
        </w:rPr>
        <w:t>申命記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「那時，耶和華吩咐我說：『你要鑿出兩塊石版，和先前的一樣，上山到我這裏來，又要做一木櫃。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你先前摔碎的那版，其上的字我要寫在這版上；你要將這版放在櫃中。』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於是我用皂莢木做了一櫃，又鑿出兩塊石版，和先前的一樣，手裏拿這兩塊版上山去了。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耶和華將那大會之日、在山上從火中所傳與你們的十條誡，照先前所寫的，寫在這版上，將版交給我了。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我轉身下山，將這版放在我所做的櫃中，現今還在那裏，正如耶和華所吩咐我的。」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以色列人從比羅比尼‧亞干起行，到了摩西拉。亞倫死在那裏，就葬在那裏。他兒子以利亞撒接續他供祭司的職分。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他們從那裏起行，到了谷歌大，又從谷歌大到了有溪水之地的約巴他。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那時，耶和華將利未支派分別出來，抬耶和華的約櫃，又侍立在耶和華面前事奉他，奉他的名祝福，直到今日。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所以利未人在他弟兄中無分無業，耶和華是他的產業，正如耶和華－你上帝所應許他的。）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「我又像從前在山上住了四十晝夜。那次耶和華也應允我，不忍將你滅絕。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耶和華吩咐我說：『你起來引導這百姓，使他們進去得我向他們列祖起誓應許所賜之地。』」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「以色列啊，現在耶和華－你上帝向你所要的是甚麼呢？只要你敬畏耶和華－你的上帝，遵行他的道，愛他，盡心盡性事奉他，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遵守他的誡命律例，就是我今日所吩咐你的，為要叫你得福。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看哪，天和天上的天，地和地上所有的，都屬耶和華－你的上帝。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耶和華但喜悅你的列祖，愛他們，從萬民中揀選他們的後裔，就是你們，像今日一樣。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所以你們要將心裏的污穢除掉，不可再硬着頸項。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因為耶和華－你們的上帝－他是萬神之神，萬主之主，至大的上帝，大有能力，大而可畏，不以貌取人，也不受賄賂。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他為孤兒寡婦伸冤，又憐愛寄居的，賜給他衣食。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所以你們要憐愛寄居的，因為你們在埃及地也作過寄居的。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你要敬畏耶和華－你的上帝，事奉他，專靠他，也要指着他的名起誓。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他是你所讚美的，是你的上帝，為你做了那大而可畏的事，是你親眼所看見的。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你的列祖七十人下埃及；現在耶和華－你的上帝使你如同天上的星那樣多。」</w:t>
      </w:r>
    </w:p>
    <w:p>
      <w:pPr>
        <w:pStyle w:val="Heading2"/>
      </w:pPr>
      <w:r>
        <w:rPr>
          <w:lang w:val="zh_TW" w:bidi="zh_TW"/>
        </w:rPr>
        <w:t>申命記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「你要愛耶和華－你的上帝，常守他的吩咐、律例、典章、誡命。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你們今日當知道，我本不是和你們的兒女說話；因為他們不知道，也沒有看見耶和華－你們上帝的管教、威嚴、大能的手，和伸出來的膀臂，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並他在埃及中向埃及王法老和其全地所行的神蹟奇事；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也沒有看見他怎樣待埃及的軍兵、車馬，他們追趕你們的時候，耶和華怎樣使紅海的水淹沒他們，將他們滅絕，直到今日，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並他在曠野怎樣待你們，以致你們來到這地方；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也沒有看見他怎樣待呂便子孫以利押的兒子大坍、亞比蘭，地怎樣在以色列人中間開口，吞了他們和他們的家眷，並帳棚與跟他們的一切活物。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惟有你們親眼看見耶和華所做的一切大事。」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「所以，你們要守我今日所吩咐的一切誡命，使你們膽壯，能以進去，得你們所要得的那地，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並使你們的日子在耶和華向你們列祖起誓、應許給他們和他們後裔的地上得以長久；那是流奶與蜜之地。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你要進去得為業的那地，本不像你出來的埃及地。你在那裏撒種，用腳澆灌，像澆灌菜園一樣。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你們要過去得為業的那地乃是有山有谷、雨水滋潤之地，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是耶和華－你上帝所眷顧的；從歲首到年終，耶和華－你上帝的眼目時常看顧那地。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「你們若留意聽從我今日所吩咐的誡命，愛耶和華－你們的上帝，盡心盡性事奉他，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他必按時降秋雨春雨在你們的地上，使你們可以收藏五穀、新酒，和油，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也必使你吃得飽足，並使田野為你的牲畜長草。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你們要謹慎，免得心中受迷惑，就偏離正路，去事奉敬拜別神。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耶和華的怒氣向你們發作，就使天閉塞不下雨，地也不出產，使你們在耶和華所賜給你們的美地上速速滅亡。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「你們要將我這話存在心內，留在意中，繫在手上為記號，戴在額上為經文；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也要教訓你們的兒女，無論坐在家裏，行在路上，躺下，起來，都要談論；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又要寫在房屋的門框上，並城門上，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使你們和你們子孫的日子在耶和華向你們列祖起誓、應許給他們的地上得以增多，如天覆地的日子那樣多。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你們若留意謹守遵行我所吩咐這一切的誡命，愛耶和華－你們的上帝，行他的道，專靠他，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他必從你們面前趕出這一切國民，就是比你們更大更強的國民，你們也要得他們的地。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凡你們腳掌所踏之地都必歸你們；從曠野和黎巴嫩，並幼發拉底大河，直到西海，都要作你們的境界。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必無一人能在你們面前站立得住；耶和華－你們的上帝必照他所說的，使懼怕驚恐臨到你們所踏之地的居民。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「看哪，我今日將祝福與咒詛的話都陳明在你們面前。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你們若聽從耶和華－你們上帝的誡命，就是我今日所吩咐你們的，就必蒙福。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你們若不聽從耶和華－你們上帝的誡命，偏離我今日所吩咐你們的道，去事奉你們素來所不認識的別神，就必受禍。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及至耶和華－你的上帝領你進入要去得為業的那地，你就要將祝福的話陳明在基利心山上，將咒詛的話陳明在以巴路山上。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這二山豈不是在約旦河那邊，日落之處，在住亞拉巴的迦南人之地與吉甲相對，靠近摩利橡樹嗎？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你們要過約旦河，進去得耶和華－你們上帝所賜你們為業之地，在那地居住。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你們要謹守遵行我今日在你們面前所陳明的一切律例典章。」</w:t>
      </w:r>
    </w:p>
    <w:p>
      <w:pPr>
        <w:pStyle w:val="Heading2"/>
      </w:pPr>
      <w:r>
        <w:rPr>
          <w:lang w:val="zh_TW" w:bidi="zh_TW"/>
        </w:rPr>
        <w:t>申命記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「你們存活於世的日子，在耶和華－你們列祖的上帝所賜你們為業的地上，要謹守遵行的律例典章乃是這些：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你們要將所趕出的國民事奉神的各地方，無論是在高山，在小山，在各青翠樹下，都毀壞了；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也要拆毀他們的祭壇，打碎他們的柱像，用火焚燒他們的木偶，砍下他們雕刻的神像，並將其名從那地方除滅。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你們不可照他們那樣事奉耶和華－你們的上帝。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但耶和華－你們的上帝從你們各支派中選擇何處為立他名的居所，你們就當往那裏去求問，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將你們的燔祭、平安祭、十分取一之物，和手中的舉祭，並還願祭、甘心祭，以及牛群羊群中頭生的，都奉到那裏。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在那裏，耶和華－你們上帝的面前，你們和你們的家屬都可以吃，並且因你手所辦的一切事蒙耶和華－你的上帝賜福，就都歡樂。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我們今日在這裏所行的是各人行自己眼中看為正的事，你們將來不可這樣行；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因為你們還沒有到耶和華－你上帝所賜你的安息地，所給你的產業。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但你們過了約旦河，得以住在耶和華－你們上帝使你們承受為業之地，又使你們太平，不被四圍的一切仇敵擾亂，安然居住。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那時要將我所吩咐你們的燔祭、平安祭、十分取一之物，和手中的舉祭，並向耶和華許願獻的一切美祭，都奉到耶和華－你們上帝所選擇要立為他名的居所。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你們和兒女、僕婢，並住在你們城裏無分無業的利未人，都要在耶和華－你們的上帝面前歡樂。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你要謹慎，不可在你所看中的各處獻燔祭。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惟獨耶和華從你那一支派中所選擇的地方，你就要在那裏獻燔祭，行我一切所吩咐你的。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「然而，在你各城裏都可以照耶和華－你上帝所賜你的福分，隨心所欲宰牲吃肉；無論潔淨人不潔淨人都可以吃，就如吃羚羊與鹿一般。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只是不可吃血，要倒在地上，如同倒水一樣。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你的五穀、新酒，和油的十分之一，或是牛群羊群中頭生的，或是你許願獻的，甘心獻的，或是手中的舉祭，都不可在你城裏吃。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但要在耶和華－你的上帝面前吃，在耶和華－你上帝所要選擇的地方，你和兒女、僕婢，並住在你城裏的利未人，都可以吃；也要因你手所辦的，在耶和華－你上帝面前歡樂。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你要謹慎，在你所住的地方永不可丟棄利未人。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「耶和華－你的上帝照他所應許擴張你境界的時候，你心裏想要吃肉，說：『我要吃肉』，就可以隨心所欲地吃肉。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耶和華－你上帝所選擇要立他名的地方若離你太遠，就可以照我所吩咐的，將耶和華賜給你的牛羊取些宰了，可以隨心所欲在你城裏吃。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你吃那肉，要像吃羚羊與鹿一般；無論潔淨人不潔淨人都可以吃。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只是你要心意堅定，不可吃血，因為血是生命；不可將血與肉同吃。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不可吃血，要倒在地上，如同倒水一樣。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不可吃血。這樣，你行耶和華眼中看為正的事，你和你的子孫就可以得福。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只是你分別為聖的物和你的還願祭要奉到耶和華所選擇的地方去。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你的燔祭，連肉帶血，都要獻在耶和華－你上帝的壇上。平安祭的血要倒在耶和華－你上帝的壇上；平安祭的肉，你自己可以吃。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你要謹守聽從我所吩咐的一切話，行耶和華－你上帝眼中看為善，看為正的事。這樣，你和你的子孫就可以永遠享福。」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「耶和華－你上帝將你要去趕出的國民從你面前剪除，你得了他們的地居住，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那時就要謹慎，不可在他們除滅之後隨從他們的惡俗，陷入網羅，也不可訪問他們的神說：『這些國民怎樣事奉他們的神，我也要照樣行。』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你不可向耶和華－你的上帝這樣行，因為他們向他們的神行了耶和華所憎嫌所恨惡的一切事，甚至將自己的兒女用火焚燒，獻與他們的神。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凡我所吩咐的，你們都要謹守遵行，不可加添，也不可刪減。</w:t>
      </w:r>
    </w:p>
    <w:p>
      <w:pPr>
        <w:pStyle w:val="Heading2"/>
      </w:pPr>
      <w:r>
        <w:rPr>
          <w:lang w:val="zh_TW" w:bidi="zh_TW"/>
        </w:rPr>
        <w:t>申命記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「你們中間若有先知或是做夢的起來，向你顯個神蹟奇事，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對你說：『我們去隨從你素來所不認識的別神，事奉它吧。』他所顯的神蹟奇事雖有應驗，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你也不可聽那先知或是那做夢之人的話；因為這是耶和華－你們的上帝試驗你們，要知道你們是盡心盡性愛耶和華－你們的上帝不是。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你們要順從耶和華－你們的上帝，敬畏他，謹守他的誡命，聽從他的話，事奉他，專靠他。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那先知或是那做夢的既用言語叛逆那領你們出埃及地、救贖你脫離為奴之家的耶和華－你們的上帝，要勾引你離開耶和華－你上帝所吩咐你行的道，你便要將他治死。這樣，就把那惡從你們中間除掉。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「你的同胞弟兄，或是你的兒女，或是你懷中的妻，或是如同你性命的朋友，若暗中引誘你，說：『我們不如去事奉你和你列祖素來所不認識的別神－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是你四圍列國的神。』無論是離你近，離你遠，從地這邊到地那邊的神，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你不可依從他，也不可聽從他，眼不可顧惜他。你不可憐恤他，也不可遮庇他，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總要殺他；你先下手，然後眾民也下手，將他治死。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要用石頭打死他，因為他想要勾引你離開那領你出埃及地為奴之家的耶和華－你的上帝。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以色列眾人都要聽見害怕，就不敢在你們中間再行這樣的惡了。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12-13</w:t>
      </w:r>
      <w:r>
        <w:rPr>
          <w:lang w:val="zh_TW" w:bidi="zh_TW"/>
        </w:rPr>
        <w:t xml:space="preserve"> 「在耶和華－你上帝所賜你居住的各城中，你若聽人說，有些匪類從你們中間的一座城出來勾引本城的居民，說：『我們不如去事奉你們素來所不認識的別神』；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你就要探聽，查究，細細地訪問，果然是真，準有這可憎惡的事行在你們中間，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你必要用刀殺那城裏的居民，把城裏所有的，連牲畜，都用刀殺盡。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你從那城裏所奪的財物都要堆積在街市上，用火將城和其內所奪的財物都在耶和華－你上帝面前燒盡；那城就永為荒堆，不可再建造。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17-18</w:t>
      </w:r>
      <w:r>
        <w:rPr>
          <w:lang w:val="zh_TW" w:bidi="zh_TW"/>
        </w:rPr>
        <w:t xml:space="preserve"> 那當毀滅的物連一點都不可粘你的手。你要聽從耶和華－你上帝的話，遵守我今日所吩咐你的一切誡命，行耶和華－你上帝眼中看為正的事，耶和華就必轉意，不發烈怒，恩待你，憐恤你，照他向你列祖所起的誓使你人數增多。」</w:t>
      </w:r>
    </w:p>
    <w:p>
      <w:pPr>
        <w:pStyle w:val="Heading2"/>
      </w:pPr>
      <w:r>
        <w:rPr>
          <w:lang w:val="zh_TW" w:bidi="zh_TW"/>
        </w:rPr>
        <w:t>申命記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「你們是耶和華－你們上帝的兒女。不可為死人用刀劃身，也不可將額上剃光；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因為你歸耶和華－你上帝為聖潔的民，耶和華從地上的萬民中揀選你特作自己的子民。」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「凡可憎的物都不可吃。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可吃的牲畜就是牛、綿羊、山羊、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鹿、羚羊、誁子、野山羊、麋鹿、黃羊、青羊。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凡分蹄成為兩瓣又倒嚼的走獸，你們都可以吃。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但那些倒嚼或是分蹄之中不可吃的乃是駱駝、觠子、沙番－因為是倒嚼不分蹄，就與你們不潔淨；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豬－因為是分蹄卻不倒嚼，就與你們不潔淨。這些獸的肉，你們不可吃，死的也不可摸。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「水中可吃的乃是這些：凡有翅有鱗的都可以吃；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凡無翅無鱗的都不可吃，是與你們不潔淨。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「凡潔淨的鳥，你們都可以吃。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不可吃的乃是鵰、狗頭鵰、紅頭鵰、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鸇、小鷹、鷂鷹與其類，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烏鴉與其類，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鴕鳥、夜鷹、魚鷹、鷹與其類，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鴞鳥、貓頭鷹、角鴟、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鵜鶘、禿鵰、鸕鶿、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鸛、鷺鷥與其類，戴鵀與蝙蝠。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凡有翅膀爬行的物是與你們不潔淨，都不可吃。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凡潔淨的鳥，你們都可以吃。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「凡自死的，你們都不可吃，可以給你城裏寄居的吃，或賣與外人吃，因為你是歸耶和華－你上帝為聖潔的民。 「不可用山羊羔母的奶煮山羊羔。」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「你要把你撒種所產的，就是你田地每年所出的，十分取一分；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又要把你的五穀、新酒、和油的十分之一，並牛群羊群中頭生的，吃在耶和華－你上帝面前，就是他所選擇要立為他名的居所。這樣，你可以學習時常敬畏耶和華－你的上帝。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當耶和華－你上帝賜福與你的時候，耶和華－你上帝所選擇要立為他名的地方若離你太遠，那路也太長，使你不能把這物帶到那裏去，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你就可以換成銀子，將銀子包起來，拿在手中，往耶和華－你上帝所要選擇的地方去。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你用這銀子，隨心所欲，或買牛羊，或買清酒濃酒，凡你心所想的都可以買；你和你的家屬在耶和華－你上帝的面前吃喝快樂。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「住在你城裏的利未人，你不可丟棄他，因為他在你們中間無分無業。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每逢三年的末一年，你要將本年的土產十分之一都取出來，積存在你的城中。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在你城裏無分無業的利未人，和你城裏寄居的，並孤兒寡婦，都可以來，吃得飽足。這樣，耶和華－你的上帝必在你手裏所辦的一切事上賜福與你。」</w:t>
      </w:r>
    </w:p>
    <w:p>
      <w:pPr>
        <w:pStyle w:val="Heading2"/>
      </w:pPr>
      <w:r>
        <w:rPr>
          <w:lang w:val="zh_TW" w:bidi="zh_TW"/>
        </w:rPr>
        <w:t>申命記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「每逢七年末一年，你要施行豁免。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豁免的定例乃是這樣：凡債主要把所借給鄰舍的豁免了；不可向鄰舍和弟兄追討，因為耶和華的豁免年已經宣告了。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若借給外邦人，你可以向他追討；但借給你弟兄，無論是甚麼，你要鬆手豁免了。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4-5</w:t>
      </w:r>
      <w:r>
        <w:rPr>
          <w:lang w:val="zh_TW" w:bidi="zh_TW"/>
        </w:rPr>
        <w:t xml:space="preserve"> 你若留意聽從耶和華－你上帝的話，謹守遵行我今日所吩咐你這一切的命令，就必在你們中間沒有窮人了（在耶和華－你上帝所賜你為業的地上，耶和華必大大賜福與你。）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因為耶和華－你的上帝必照他所應許你的賜福與你。你必借給許多國民，卻不致向他們借貸；你必管轄許多國民，他們卻不能管轄你。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「在耶和華－你上帝所賜你的地上，無論哪一座城裏，你弟兄中若有一個窮人，你不可忍着心、揝着手不幫補你窮乏的弟兄。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總要向他鬆開手，照他所缺乏的借給他，補他的不足。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你要謹慎，不可心裏起惡念，說：『第七年的豁免年快到了』，你便惡眼看你窮乏的弟兄，甚麼都不給他，以致他因你求告耶和華，罪便歸於你了。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你總要給他，給他的時候心裏不可愁煩；因耶和華－你的上帝必在你這一切所行的，並你手裏所辦的事上，賜福與你。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原來那地上的窮人永不斷絕；所以我吩咐你說：『總要向你地上困苦窮乏的弟兄鬆開手。』」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「你弟兄中，若有一個希伯來男人或希伯來女人被賣給你，服事你六年，到第七年就要任他自由出去。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你任他自由的時候，不可使他空手而去，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要從你羊群、禾場、酒醡之中多多地給他；耶和華－你的上帝怎樣賜福與你，你也要照樣給他。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要記念你在埃及地作過奴僕，耶和華－你的上帝將你救贖；因此，我今日吩咐你這件事。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他若對你說：『我不願意離開你』，是因他愛你和你的家，且因在你那裏很好，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你就要拿錐子將他的耳朵在門上刺透，他便永為你的奴僕了。你待婢女也要這樣。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你任他自由的時候，不可以為難事，因他服事你六年，較比雇工的工價多加一倍了。耶和華－你的上帝就必在你所做的一切事上賜福與你。」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「你牛群羊群中頭生的，凡是公的，都要分別為聖，歸耶和華－你的上帝。牛群中頭生的，不可用牠耕地；羊群中頭生的，不可剪毛。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這頭生的，你和你的家屬，每年要在耶和華所選擇的地方，在耶和華－你上帝面前吃。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這頭生的若有甚麼殘疾，就如瘸腿的、瞎眼的，無論有甚麼惡殘疾，都不可獻給耶和華－你的上帝；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可以在你城裏吃；潔淨人與不潔淨人都可以吃，就如吃羚羊與鹿一般。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只是不可吃牠的血；要倒在地上，如同倒水一樣。」</w:t>
      </w:r>
    </w:p>
    <w:p>
      <w:pPr>
        <w:pStyle w:val="Heading2"/>
      </w:pPr>
      <w:r>
        <w:rPr>
          <w:lang w:val="zh_TW" w:bidi="zh_TW"/>
        </w:rPr>
        <w:t>申命記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「你要注意亞筆月，向耶和華－你的上帝守逾越節，因為耶和華－你的上帝在亞筆月夜間領你出埃及。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你當在耶和華所選擇要立為他名的居所，從牛群羊群中，將逾越節的祭牲獻給耶和華－你的上帝。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你吃這祭牲，不可吃有酵的餅；七日之內要吃無酵餅，就是困苦餅－你本是急忙出了埃及地－要叫你一生一世記念你從埃及地出來的日子。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在你四境之內，七日不可見麵酵，頭一日晚上所獻的肉，一點不可留到早晨。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在耶和華－你上帝所賜的各城中，你不可獻逾越節的祭；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只當在耶和華－你上帝所選擇要立為他名的居所，晚上日落的時候，乃是你出埃及的時候，獻逾越節的祭。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當在耶和華－你上帝所選擇的地方把肉烤了吃，次日早晨就回到你的帳棚去。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你要吃無酵餅六日，第七日要向耶和華－你的上帝守嚴肅會，不可做工。」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「你要計算七七日：從你開鐮收割禾稼時算起，共計七七日。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你要照耶和華－你上帝所賜你的福，手裏拿着甘心祭，獻在耶和華－你的上帝面前，守七七節。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你和你兒女、僕婢，並住在你城裏的利未人，以及在你們中間寄居的與孤兒寡婦，都要在耶和華－你上帝所選擇立為他名的居所，在耶和華－你的上帝面前歡樂。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你也要記念你在埃及作過奴僕。你要謹守遵行這些律例。」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「你把禾場的穀、酒醡的酒收藏以後，就要守住棚節七日。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守節的時候，你和你兒女、僕婢，並住在你城裏的利未人，以及寄居的與孤兒寡婦，都要歡樂。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在耶和華所選擇的地方，你當向耶和華－你的上帝守節七日；因為耶和華－你上帝在你一切的土產上和你手裏所辦的事上要賜福與你，你就非常地歡樂。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你一切的男丁要在除酵節、七七節、住棚節，一年三次，在耶和華－你上帝所選擇的地方朝見他，卻不可空手朝見。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各人要按自己的力量，照耶和華－你上帝所賜的福分，奉獻禮物。」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「你要在耶和華－你上帝所賜的各城裏，按着各支派設立審判官和官長。他們必按公義的審判判斷百姓。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不可屈枉正直；不可看人的外貌。也不可受賄賂；因為賄賂能叫智慧人的眼變瞎了，又能顛倒義人的話。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你要追求至公至義，好叫你存活，承受耶和華－你上帝所賜你的地。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「你為耶和華－你的上帝築壇，不可在壇旁栽甚麼樹木作為木偶。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也不可為自己設立柱像；這是耶和華－你上帝所恨惡的。</w:t>
      </w:r>
    </w:p>
    <w:p>
      <w:pPr>
        <w:pStyle w:val="Heading2"/>
      </w:pPr>
      <w:r>
        <w:rPr>
          <w:lang w:val="zh_TW" w:bidi="zh_TW"/>
        </w:rPr>
        <w:t>申命記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「凡有殘疾，或有甚麼惡病的牛羊，你都不可獻給耶和華－你的上帝，因為這是耶和華－你上帝所憎惡的。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「在你們中間，在耶和華－你上帝所賜你的諸城中，無論哪座城裏，若有人，或男或女，行耶和華－你上帝眼中看為惡的事，違背了他的約，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去事奉敬拜別神，或拜日頭，或拜月亮，或拜天象，是主不曾吩咐的；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有人告訴你，你也聽見了，就要細細地探聽，果然是真，準有這可憎惡的事行在以色列中，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你就要將行這惡事的男人或女人拉到城門外，用石頭將他打死。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要憑兩三個人的口作見證將那當死的人治死；不可憑一個人的口作見證將他治死。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見證人要先下手，然後眾民也下手將他治死。這樣，就把那惡從你們中間除掉。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「你城中若起了爭訟的事，或因流血，或因爭競，或因毆打，是你難斷的案件，你就當起來，往耶和華－你上帝所選擇的地方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去見祭司利未人，並當時的審判官，求問他們，他們必將判語指示你。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他們在耶和華所選擇的地方指示你的判語，你必照着他們所指教你的一切話謹守遵行。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要按他們所指教你的律法，照他們所斷定的去行；他們所指示你的判語，你不可偏離左右。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若有人擅敢不聽從那侍立在耶和華－你上帝面前的祭司，或不聽從審判官，那人就必治死；這樣，便將那惡從以色列中除掉。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眾百姓都要聽見害怕，不再擅敢行事。」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「到了耶和華－你上帝所賜你的地，得了那地居住的時候，若說：『我要立王治理我，像四圍的國一樣。』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你總要立耶和華－你上帝所揀選的人為王。必從你弟兄中立一人；不可立你弟兄以外的人為王。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只是王不可為自己加添馬匹，也不可使百姓回埃及去，為要加添他的馬匹，因耶和華曾吩咐你們說：『不可再回那條路去。』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他也不可為自己多立妃嬪，恐怕他的心偏邪；也不可為自己多積金銀。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他登了國位，就要將祭司利未人面前的這律法書，為自己抄錄一本，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存在他那裏，要平生誦讀，好學習敬畏耶和華－他的上帝，謹守遵行這律法書上的一切言語和這些律例，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免得他向弟兄心高氣傲，偏左偏右，離了這誡命。這樣，他和他的子孫便可在以色列中，在國位上年長日久。」</w:t>
      </w:r>
    </w:p>
    <w:p>
      <w:pPr>
        <w:pStyle w:val="Heading2"/>
      </w:pPr>
      <w:r>
        <w:rPr>
          <w:lang w:val="zh_TW" w:bidi="zh_TW"/>
        </w:rPr>
        <w:t>申命記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「祭司利未人和利未全支派必在以色列中無分無業；他們所吃用的就是獻給耶和華的火祭和一切所捐的。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他們在弟兄中必沒有產業；耶和華是他們的產業，正如耶和華所應許他們的。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祭司從百姓所當得的分乃是這樣：凡獻牛或羊為祭的，要把前腿和兩腮並脾胃給祭司。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初收的五穀、新酒和油，並初剪的羊毛，也要給他；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因為耶和華－你的上帝從你各支派中將他揀選出來，使他和他子孫永遠奉耶和華的名侍立，事奉。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「利未人無論寄居在以色列中的哪一座城，若從那裏出來，一心願意到耶和華所選擇的地方，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就要奉耶和華－他上帝的名事奉，像他眾弟兄利未人侍立在耶和華面前事奉一樣。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除了他賣祖父產業所得的以外，還要得一分祭物與他們同吃。」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「你到了耶和華－你上帝所賜之地，那些國民所行可憎惡的事，你不可學着行。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你們中間不可有人使兒女經火，也不可有占卜的、觀兆的、用法術的、行邪術的、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用迷術的、交鬼的、行巫術的、過陰的。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凡行這些事的都為耶和華所憎惡；因那些國民行這可憎惡的事，所以耶和華－你的上帝將他們從你面前趕出。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你要在耶和華－你的上帝面前作完全人。」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「因你所要趕出的那些國民都聽信觀兆的和占卜的，至於你，耶和華－你的上帝從來不許你這樣行。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耶和華－你的上帝要從你們弟兄中間給你興起一位先知，像我，你們要聽從他。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正如你在何烈山大會的日子求耶和華－你上帝一切的話，說：『求你不再叫我聽見耶和華－我上帝的聲音，也不再叫我看見這大火，免得我死亡。』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耶和華就對我說：『他們所說的是。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我必在他們弟兄中間給他們興起一位先知，像你。我要將當說的話傳給他；他要將我一切所吩咐的都傳給他們。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誰不聽他奉我名所說的話，我必討誰的罪。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若有先知擅敢託我的名說我所未曾吩咐他說的話，或是奉別神的名說話，那先知就必治死。』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你心裏若說：『耶和華所未曾吩咐的話，我們怎能知道呢？』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先知託耶和華的名說話，所說的若不成就，也無效驗，這就是耶和華所未曾吩咐的，是那先知擅自說的，你不要怕他。」</w:t>
      </w:r>
    </w:p>
    <w:p>
      <w:pPr>
        <w:pStyle w:val="Heading2"/>
      </w:pPr>
      <w:r>
        <w:rPr>
          <w:lang w:val="zh_TW" w:bidi="zh_TW"/>
        </w:rPr>
        <w:t>申命記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「耶和華－你上帝將列國之民剪除的時候，耶和華－你上帝也將他們的地賜給你，你接着住他們的城邑並他們的房屋，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就要在耶和華－你上帝所賜你為業的地上分定三座城。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要將耶和華－你上帝使你承受為業的地分為三段；又要預備道路，使誤殺人的，都可以逃到那裏去。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「誤殺人的逃到那裏可以存活，定例乃是這樣：凡素無仇恨，無心殺了人的，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就如人與鄰舍同入樹林砍伐樹木，手拿斧子一砍，本想砍下樹木，不料，斧頭脫了把，飛落在鄰舍身上，以致於死，這人逃到那些城的一座城，就可以存活，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免得報血仇的，心中火熱追趕他，因路遠就追上，將他殺死；其實他不該死，因為他與被殺的素無仇恨。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所以我吩咐你說，要分定三座城。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耶和華－你上帝若照他向你列祖所起的誓擴張你的境界，將所應許賜你列祖的地全然給你，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你若謹守遵行我今日所吩咐的這一切誡命，愛耶和華－你的上帝，常常遵行他的道，就要在這三座城之外，再添三座城，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免得無辜之人的血流在耶和華－你上帝所賜你為業的地上，流血的罪就歸於你。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「若有人恨他的鄰舍，埋伏着起來擊殺他，以致於死，便逃到這些城的一座城，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本城的長老就要打發人去，從那裏帶出他來，交在報血仇的手中，將他治死。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你眼不可顧惜他，卻要從以色列中除掉流無辜血的罪，使你可以得福。」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「在耶和華－你上帝所賜你承受為業之地，不可挪移你鄰舍的地界，那是先人所定的。」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「人無論犯甚麼罪，作甚麼惡，不可憑一個人的口作見證，總要憑兩三個人的口作見證才可定案。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若有凶惡的見證人起來，見證某人作惡，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這兩個爭訟的人就要站在耶和華面前，和當時的祭司，並審判官面前，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審判官要細細地查究，若見證人果然是作假見證的，以假見證陷害弟兄，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你們就要待他如同他想要待的弟兄。這樣，就把那惡從你們中間除掉。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別人聽見都要害怕，就不敢在你們中間再行這樣的惡了。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你眼不可顧惜，要以命償命，以眼還眼，以牙還牙，以手還手，以腳還腳。」</w:t>
      </w:r>
    </w:p>
    <w:p>
      <w:pPr>
        <w:pStyle w:val="Heading2"/>
      </w:pPr>
      <w:r>
        <w:rPr>
          <w:lang w:val="zh_TW" w:bidi="zh_TW"/>
        </w:rPr>
        <w:t>申命記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「你出去與仇敵爭戰的時候，看見馬匹、車輛，並有比你多的人民，不要怕他們，因為領你出埃及地的耶和華－你上帝與你同在。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你們將要上陣的時候，祭司要到百姓面前宣告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說：『以色列人哪，你們當聽，你們今日將要與仇敵爭戰，不要膽怯，不要懼怕戰兢，也不要因他們驚恐；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因為耶和華－你們的上帝與你們同去，要為你們與仇敵爭戰，拯救你們。』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官長也要對百姓宣告說：『誰建造房屋，尚未奉獻，他可以回家去，恐怕他陣亡，別人去奉獻。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誰種葡萄園，尚未用所結的果子，他可以回家去，恐怕他陣亡，別人去用。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誰聘定了妻，尚未迎娶，他可以回家去，恐怕他陣亡，別人去娶。』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官長又要對百姓宣告說：『誰懼怕膽怯，他可以回家去，恐怕他弟兄的心消化，和他一樣。』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官長對百姓宣告完了，就當派軍長率領他們。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「你臨近一座城、要攻打的時候，先要對城裏的民宣告和睦的話。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他們若以和睦的話回答你，給你開了城，城裏所有的人都要給你效勞，服事你；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若不肯與你和好，反要與你打仗，你就要圍困那城。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耶和華－你的上帝把城交付你手，你就要用刀殺盡這城的男丁。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惟有婦女、孩子、牲畜，和城內一切的財物，你可以取為自己的掠物。耶和華－你上帝把你仇敵的財物賜給你，你可以吃用。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離你甚遠的各城，不是這些國民的城，你都要這樣待他。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但這些國民的城，耶和華－你上帝既賜你為業，其中凡有氣息的，一個不可存留；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只要照耶和華－你上帝所吩咐的將這赫人、亞摩利人、迦南人、比利洗人、希未人、耶布斯人都滅絕淨盡，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免得他們教導你們學習一切可憎惡的事，就是他們向自己神所行的，以致你們得罪耶和華－你們的上帝。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「你若許久圍困、攻打所要取的一座城，就不可舉斧子砍壞樹木；因為你可以吃那樹上的果子，不可砍伐。田間的樹木豈是人，叫你糟蹋嗎？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惟獨你所知道不是結果子的樹木可以毀壞、砍伐，用以修築營壘，攻擊那與你打仗的城，直到攻塌了。」</w:t>
      </w:r>
    </w:p>
    <w:p>
      <w:pPr>
        <w:pStyle w:val="Heading2"/>
      </w:pPr>
      <w:r>
        <w:rPr>
          <w:lang w:val="zh_TW" w:bidi="zh_TW"/>
        </w:rPr>
        <w:t>申命記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「在耶和華－你上帝所賜你為業的地上，若遇見被殺的人倒在田野，不知道是誰殺的，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長老和審判官就要出去，從被殺的人那裏量起，直量到四圍的城邑，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看哪城離被殺的人最近，那城的長老就要從牛群中取一隻未曾耕地、未曾負軛的母牛犢，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把母牛犢牽到流水、未曾耕種的山谷去，在谷中打折母牛犢的頸項。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祭司利未的子孫要近前來；因為耶和華－你的上帝揀選了他們事奉他，奉耶和華的名祝福，所有爭訟毆打的事都要憑他們判斷。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那城的眾長老，就是離被殺的人最近的，要在那山谷中，在所打折頸項的母牛犢以上洗手，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禱告說：『我們的手未曾流這人的血；我們的眼也未曾看見這事。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耶和華啊，求你赦免你所救贖的以色列民，不要使流無辜血的罪歸在你的百姓以色列中間。』這樣，流血的罪必得赦免。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你行耶和華眼中看為正的事，就可以從你們中間除掉流無辜血的罪。」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「你出去與仇敵爭戰的時候，耶和華－你的上帝將他們交在你手中，你就擄了他們去。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若在被擄的人中見有美貌的女子，戀慕她，要娶她為妻，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就可以領她到你家裏去；她便要剃頭髮，修指甲，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脫去被擄時所穿的衣服，住在你家裏哀哭父母一個整月，然後可以與她同房。你作她的丈夫，她作你的妻子。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後來你若不喜悅她，就要由她隨意出去，決不可為錢賣她，也不可當婢女待她，因為你玷污了她。」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「人若有二妻，一為所愛，一為所惡，所愛的、所惡的都給他生了兒子，但長子是所惡之妻生的。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到了把產業分給兒子承受的時候，不可將所愛之妻生的兒子立為長子，在所惡之妻生的兒子以上，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卻要認所惡之妻生的兒子為長子，將產業多加一分給他；因這兒子是他力量強壯的時候生的，長子的名分本當歸他。」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「人若有頑梗悖逆的兒子，不聽從父母的話，他們雖懲治他，他仍不聽從，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父母就要抓住他，將他帶到本地的城門、本城的長老那裏，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對長老說：『我們這兒子頑梗悖逆，不聽從我們的話，是貪食好酒的人。』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本城的眾人就要用石頭將他打死。這樣，就把那惡從你們中間除掉，以色列眾人都要聽見害怕。」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「人若犯該死的罪，被治死了，你將他掛在木頭上，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他的屍首不可留在木頭上過夜，必要當日將他葬埋，免得玷污了耶和華－你上帝所賜你為業之地。因為被掛的人是在上帝面前受咒詛的。</w:t>
      </w:r>
    </w:p>
    <w:p>
      <w:pPr>
        <w:pStyle w:val="Heading2"/>
      </w:pPr>
      <w:r>
        <w:rPr>
          <w:lang w:val="zh_TW" w:bidi="zh_TW"/>
        </w:rPr>
        <w:t>申命記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「你若看見弟兄的牛或羊失迷了路，不可佯為不見，總要把牠牽回來交給你的弟兄。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你弟兄若離你遠，或是你不認識他，就要牽到你家去，留在你那裏，等你弟兄來尋找就還給他。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你的弟兄無論失落甚麼，或是驢，或是衣服，你若遇見，都要這樣行，不可佯為不見。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你若看見弟兄的牛或驢跌倒在路上，不可佯為不見，總要幫助他拉起來。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「婦女不可穿戴男子所穿戴的，男子也不可穿婦女的衣服，因為這樣行都是耶和華－你上帝所憎惡的。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「你若路上遇見鳥窩，或在樹上或在地上，裏頭有雛或有蛋，母鳥伏在雛上或在蛋上，你不可連母帶雛一併取去。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總要放母，只可取雛；這樣你就可以享福，日子得以長久。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「你若建造房屋，要在房上的四圍安欄杆，免得有人從房上掉下來，流血的罪就歸於你家。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「不可把兩樣種子種在你的葡萄園裏，免得你撒種所結的和葡萄園的果子都要充公。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不可並用牛、驢耕地。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不可穿羊毛、細麻兩樣攙雜料做的衣服。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「你要在所披的外衣上四圍做繸子。」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「人若娶妻，與她同房之後恨惡她，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信口說她，將醜名加在她身上，說：『我娶了這女子，與她同房，見她沒有貞潔的憑據』；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女子的父母就要把女子貞潔的憑據拿出來，帶到本城門長老那裏。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女子的父親要對長老說：『我將我的女兒給這人為妻，他恨惡她，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信口說她，說：我見你的女兒沒有貞潔的憑據；其實這就是我女兒貞潔的憑據。』父母就把那布鋪在本城的長老面前。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本城的長老要拿住那人，懲治他，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並要罰他一百舍客勒銀子，給女子的父親，因為他將醜名加在以色列的一個處女身上。女子仍作他的妻，終身不可休她。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但這事若是真的，女子沒有貞潔的憑據，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就要將女子帶到她父家的門口，本城的人要用石頭將她打死；因為她在父家行了淫亂，在以色列中做了醜事。這樣，就把那惡從你們中間除掉。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「若遇見人與有丈夫的婦人行淫，就要將姦夫淫婦一併治死。這樣，就把那惡從以色列中除掉。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「若有處女已經許配丈夫，有人在城裏遇見她，與她行淫，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你們就要把這二人帶到本城門，用石頭打死－女子是因為雖在城裏卻沒有喊叫；男子是因為玷污別人的妻。這樣，就把那惡從你們中間除掉。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「若有男子在田野遇見已經許配人的女子，強與她行淫，只要將那男子治死。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但不可辦女子；她本沒有該死的罪，這事就類乎人起來攻擊鄰舍，將他殺了一樣。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因為男子是在田野遇見那已經許配人的女子，女子喊叫，並無人救她。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「若有男子遇見沒有許配人的處女，抓住她，與她行淫，被人看見，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這男子就要拿五十舍客勒銀子給女子的父親；因他玷污了這女子，就要娶她為妻，終身不可休她。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「人不可娶繼母為妻；不可掀開他父親的衣襟。」</w:t>
      </w:r>
    </w:p>
    <w:p>
      <w:pPr>
        <w:pStyle w:val="Heading2"/>
      </w:pPr>
      <w:r>
        <w:rPr>
          <w:lang w:val="zh_TW" w:bidi="zh_TW"/>
        </w:rPr>
        <w:t>申命記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「凡外腎受傷的，或被閹割的，不可入耶和華的會。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「私生子不可入耶和華的會；他的子孫，直到十代，也不可入耶和華的會。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「亞捫人或是摩押人不可入耶和華的會；他們的子孫，雖過十代，也永不可入耶和華的會。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因為你們出埃及的時候，他們沒有拿食物和水在路上迎接你們，又因他們雇了美索不達米亞的毗奪人比珥的兒子巴蘭來咒詛你們。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然而耶和華－你的上帝不肯聽從巴蘭，卻使那咒詛的言語變為祝福的話，因為耶和華－你的上帝愛你。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你一生一世永不可求他們的平安和他們的利益。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「不可憎惡以東人，因為他是你的弟兄。不可憎惡埃及人，因為你在他的地上作過寄居的。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他們第三代子孫可以入耶和華的會。」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「你出兵攻打仇敵，就要遠避諸惡。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「你們中間，若有人夜間偶然夢遺，不潔淨，就要出到營外，不可入營；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到傍晚的時候，他要用水洗澡，及至日落了才可以入營。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「你在營外也該定出一個地方作為便所。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在你器械之中當預備一把鍬，你出營外便溺以後，用以鏟土，轉身掩蓋。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因為耶和華－你的上帝常在你營中行走，要救護你，將仇敵交給你，所以你的營理當聖潔，免得他見你那裏有污穢，就離開你。」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「若有奴僕脫了主人的手，逃到你那裏，你不可將他交付他的主人。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他必在你那裏與你同住，在你的城邑中，要由他選擇一個所喜悅的地方居住；你不可欺負他。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「以色列的女子中不可有妓女；以色列的男子中不可有孌童。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娼妓所得的錢，或孌童所得的價，你不可帶入耶和華－你上帝的殿還願，因為這兩樣都是耶和華－你上帝所憎惡的。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「你借給你弟兄的，或是錢財或是糧食，無論甚麼可生利的物，都不可取利。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借給外邦人可以取利，只是借給你弟兄不可取利。這樣，耶和華－你上帝必在你所去得為業的地上和你手裏所辦的一切事上賜福與你。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「你向耶和華－你的上帝許願，償還不可遲延；因為耶和華－你的上帝必定向你追討，你不償還就有罪。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你若不許願，倒無罪。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你嘴裏所出的，就是你口中應許甘心所獻的，要照你向耶和華－你上帝所許的願謹守遵行。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「你進了鄰舍的葡萄園，可以隨意吃飽了葡萄，只是不可裝在器皿中。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你進了鄰舍站着的禾稼，可以用手摘穗子，只是不可用鐮刀割取禾稼。」</w:t>
      </w:r>
    </w:p>
    <w:p>
      <w:pPr>
        <w:pStyle w:val="Heading2"/>
      </w:pPr>
      <w:r>
        <w:rPr>
          <w:lang w:val="zh_TW" w:bidi="zh_TW"/>
        </w:rPr>
        <w:t>申命記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「人若娶妻以後，見她有甚麼不合理的事，不喜悅她，就可以寫休書交在她手中，打發她離開夫家。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婦人離開夫家以後，可以去嫁別人。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後夫若恨惡她，寫休書交在她手中，打發她離開夫家，或是娶她為妻的後夫死了，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打發她去的前夫不可在婦人玷污之後再娶她為妻，因為這是耶和華所憎惡的；不可使耶和華－你上帝所賜為業之地被玷污了。」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「新娶妻之人不可從軍出征，也不可託他辦理甚麼公事，可以在家清閒一年，使他所娶的妻快活。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「不可拿人的全盤磨石或是上磨石作當頭，因為這是拿人的命作當頭。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「若遇見人拐帶以色列中的一個弟兄，當奴才待他，或是賣了他，那拐帶人的就必治死。這樣，便將那惡從你們中間除掉。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「在大痲瘋的災病上，你們要謹慎，照祭司利未人一切所指教你們的留意遵行。我怎樣吩咐他們，你們要怎樣遵行。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當記念出埃及後，在路上，耶和華－你上帝向米利暗所行的事。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「你借給鄰舍，不拘是甚麼，不可進他家拿他的當頭。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要站在外面，等那向你借貸的人把當頭拿出來交給你。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他若是窮人，你不可留他的當頭過夜。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日落的時候，總要把當頭還他，使他用那件衣服蓋着睡覺，他就為你祝福；這在耶和華－你上帝面前就是你的義了。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「困苦窮乏的雇工，無論是你的弟兄或是在你城裏寄居的，你不可欺負他。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要當日給他工價，不可等到日落－因為他窮苦，把心放在工價上－恐怕他因你求告耶和華，罪便歸你了。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「不可因子殺父，也不可因父殺子；凡被殺的都為本身的罪。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「你不可向寄居的和孤兒屈枉正直，也不可拿寡婦的衣裳作當頭。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要記念你在埃及作過奴僕。耶和華－你的上帝從那裏將你救贖，所以我吩咐你這樣行。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「你在田間收割莊稼，若忘下一捆，不可回去再取，要留給寄居的與孤兒寡婦。這樣，耶和華－你上帝必在你手裏所辦的一切事上賜福與你。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你打橄欖樹，枝上剩下的，不可再打；要留給寄居的與孤兒寡婦。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你摘葡萄園的葡萄，所剩下的，不可再摘；要留給寄居的與孤兒寡婦。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你也要記念你在埃及地作過奴僕，所以我吩咐你這樣行。</w:t>
      </w:r>
    </w:p>
    <w:p>
      <w:pPr>
        <w:pStyle w:val="Heading2"/>
      </w:pPr>
      <w:r>
        <w:rPr>
          <w:lang w:val="zh_TW" w:bidi="zh_TW"/>
        </w:rPr>
        <w:t>申命記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「人若有爭訟，來聽審判，審判官就要定義人有理，定惡人有罪。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惡人若該受責打，審判官就要叫他當面伏在地上，按着他的罪照數責打。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只可打他四十下，不可過數；若過數，便是輕賤你的弟兄了。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「牛在場上踹穀的時候，不可籠住牠的嘴。」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「弟兄同居，若死了一個，沒有兒子，死人的妻不可出嫁外人，她丈夫的兄弟當盡弟兄的本分，娶她為妻，與她同房。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婦人生的長子必歸死兄的名下，免得他的名在以色列中塗抹了。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那人若不願意娶他哥哥的妻，他哥哥的妻就要到城門長老那裏，說：『我丈夫的兄弟不肯在以色列中興起他哥哥的名字，不給我盡弟兄的本分。』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本城的長老就要召那人來問他，他若執意說：『我不願意娶她』，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他哥哥的妻就要當着長老到那人的跟前，脫了他的鞋，吐唾沫在他臉上，說：『凡不為哥哥建立家室的都要這樣待他。』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在以色列中，他的名必稱為脫鞋之家。」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「若有二人爭鬥，這人的妻近前來，要救她丈夫脫離那打她丈夫之人的手，抓住那人的下體，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就要砍斷婦人的手，眼不可顧惜她。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「你囊中不可有一大一小兩樣的法碼。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你家裏不可有一大一小兩樣的升斗。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當用對準公平的法碼，公平的升斗。這樣，在耶和華－你上帝所賜你的地上，你的日子就可以長久。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因為行非義之事的人都是耶和華－你上帝所憎惡的。」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「你要記念你們出埃及的時候，亞瑪力人在路上怎樣待你。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他們在路上遇見你，趁你疲乏困倦擊殺你儘後邊軟弱的人，並不敬畏上帝。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所以耶和華－你上帝使你不被四圍一切的仇敵擾亂，在耶和華－你上帝賜你為業的地上得享平安。那時，你要將亞瑪力的名號從天下塗抹了，不可忘記。」</w:t>
      </w:r>
    </w:p>
    <w:p>
      <w:pPr>
        <w:pStyle w:val="Heading2"/>
      </w:pPr>
      <w:r>
        <w:rPr>
          <w:lang w:val="zh_TW" w:bidi="zh_TW"/>
        </w:rPr>
        <w:t>申命記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「你進去得了耶和華－你上帝所賜你為業之地居住，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就要從耶和華－你上帝賜你的地上將所收的各種初熟的土產取些來，盛在筐子裏，往耶和華－你上帝所選擇要立為他名的居所去，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見當時作祭司的，對他說：『我今日向耶和華－你上帝明認，我已來到耶和華向我們列祖起誓應許賜給我們的地。』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祭司就從你手裏取過筐子來，放在耶和華－你上帝的壇前。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你要在耶和華－你上帝面前說：『我祖原是一個將亡的亞蘭人，下到埃及寄居。他人口稀少，在那裏卻成了又大又強、人數很多的國民。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埃及人惡待我們，苦害我們，將苦工加在我們身上。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於是我們哀求耶和華－我們列祖的上帝，耶和華聽見我們的聲音，看見我們所受的困苦、勞碌、欺壓，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他就用大能的手和伸出來的膀臂，並大可畏的事與神蹟奇事，領我們出了埃及，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將我們領進這地方，把這流奶與蜜之地賜給我們。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耶和華啊，現在我把你所賜給我地上初熟的土產奉了來。』隨後你要把筐子放在耶和華－你上帝面前，向耶和華－你的上帝下拜。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你和利未人，並在你們中間寄居的，要因耶和華－你上帝所賜你和你家的一切福分歡樂。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「每逢三年，就是十分取一之年，你取完了一切土產的十分之一，要分給利未人和寄居的，與孤兒寡婦，使他們在你城中可以吃得飽足。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你又要在耶和華－你上帝面前說：『我已將聖物從我家裏拿出來，給了利未人和寄居的，與孤兒寡婦，是照你所吩咐我的一切命令。你的命令我都沒有違背，也沒有忘記。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我守喪的時候，沒有吃這聖物；不潔淨的時候，也沒有拿出來，又沒有為死人送去。我聽從了耶和華－我上帝的話，都照你所吩咐的行了。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求你從天上、你的聖所垂看，賜福給你的百姓以色列與你所賜給我們的地，就是你向我們列祖起誓賜我們流奶與蜜之地。』」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「耶和華－你的上帝今日吩咐你行這些律例典章，所以你要盡心盡性謹守遵行。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你今日認耶和華為你的上帝，應許遵行他的道，謹守他的律例、誡命、典章，聽從他的話。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耶和華今日照他所應許你的，也認你為他的子民，使你謹守他的一切誡命，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又使你得稱讚、美名、尊榮，超乎他所造的萬民之上，並照他所應許的使你歸耶和華－你上帝為聖潔的民。」</w:t>
      </w:r>
    </w:p>
    <w:p>
      <w:pPr>
        <w:pStyle w:val="Heading2"/>
      </w:pPr>
      <w:r>
        <w:rPr>
          <w:lang w:val="zh_TW" w:bidi="zh_TW"/>
        </w:rPr>
        <w:t>申命記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摩西和以色列的眾長老吩咐百姓說：「你們要遵守我今日所吩咐的一切誡命。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你們過約旦河，到了耶和華－你上帝所賜給你的地，當天要立起幾塊大石頭，墁上石灰，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把這律法的一切話寫在石頭上。你過了河，可以進入耶和華－你上帝所賜你流奶與蜜之地，正如耶和華－你列祖之上帝所應許你的。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你們過了約旦河，就要在以巴路山上照我今日所吩咐的，將這些石頭立起來，墁上石灰。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在那裏要為耶和華－你的上帝築一座石壇；在石頭上不可動鐵器。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要用沒有鑿過的石頭築耶和華－你上帝的壇，在壇上要將燔祭獻給耶和華－你的上帝。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又要獻平安祭，且在那裏吃，在耶和華－你的上帝面前歡樂。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你要將這律法的一切話明明地寫在石頭上。」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摩西和祭司利未人曉諭以色列眾人說：「以色列啊，要默默靜聽。你今日成為耶和華－你上帝的百姓了。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所以要聽從耶和華－你上帝的話，遵行他的誡命律例，就是我今日所吩咐你的。」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當日，摩西囑咐百姓說：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「你們過了約旦河，西緬、利未、猶大、以薩迦、約瑟、便雅憫六個支派的人都要站在基利心山上為百姓祝福。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呂便、迦得、亞設、西布倫、但、拿弗他利六個支派的人都要站在以巴路山上宣布咒詛。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利未人要向以色列眾人高聲說：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「『有人製造耶和華所憎惡的偶像，或雕刻，或鑄造，就是工匠手所做的，在暗中設立，那人必受咒詛！』百姓都要答應說：『阿們！』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「『輕慢父母的，必受咒詛！』百姓都要說：『阿們！』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「『挪移鄰舍地界的，必受咒詛！』百姓都要說：『阿們！』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「『使瞎子走差路的，必受咒詛！』百姓都要說：『阿們！』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「『向寄居的和孤兒寡婦屈枉正直的，必受咒詛！』百姓都要說：『阿們！』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「『與繼母行淫的，必受咒詛！因為掀開他父親的衣襟。』百姓都要說：『阿們！』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「『與獸淫合的，必受咒詛！』百姓都要說：『阿們！』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「『與異母同父，或異父同母的姊妹行淫的，必受咒詛！』百姓都要說：『阿們！』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「『與岳母行淫的，必受咒詛！』百姓都要說：『阿們！』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「『暗中殺人的，必受咒詛！』百姓都要說：『阿們！』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「『受賄賂害死無辜之人的，必受咒詛！』百姓都要說：『阿們！』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「『不堅守遵行這律法言語的，必受咒詛！』百姓都要說：『阿們！』」</w:t>
      </w:r>
    </w:p>
    <w:p>
      <w:pPr>
        <w:pStyle w:val="Heading2"/>
      </w:pPr>
      <w:r>
        <w:rPr>
          <w:lang w:val="zh_TW" w:bidi="zh_TW"/>
        </w:rPr>
        <w:t>申命記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「你若留意聽從耶和華－你上帝的話，謹守遵行他的一切誡命，就是我今日所吩咐你的，他必使你超乎天下萬民之上。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你若聽從耶和華－你上帝的話，這以下的福必追隨你，臨到你身上：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你在城裏必蒙福，在田間也必蒙福。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你身所生的，地所產的，牲畜所下的，以及牛犢、羊羔，都必蒙福。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你的筐子和你的摶麵盆都必蒙福。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你出也蒙福，入也蒙福。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「仇敵起來攻擊你，耶和華必使他們在你面前被你殺敗；他們從一條路來攻擊你，必從七條路逃跑。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在你倉房裏，並你手所辦的一切事上，耶和華所命的福必臨到你。耶和華－你上帝也要在所給你的地上賜福與你。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你若謹守耶和華－你上帝的誡命，遵行他的道，他必照着向你所起的誓立你作為自己的聖民。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天下萬民見你歸在耶和華的名下，就要懼怕你。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你在耶和華向你列祖起誓應許賜你的地上，他必使你身所生的，牲畜所下的，地所產的，都綽綽有餘。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耶和華必為你開天上的府庫，按時降雨在你的地上。在你手裏所辦的一切事上賜福與你。你必借給許多國民，卻不致向他們借貸。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13-14</w:t>
      </w:r>
      <w:r>
        <w:rPr>
          <w:lang w:val="zh_TW" w:bidi="zh_TW"/>
        </w:rPr>
        <w:t xml:space="preserve"> 你若聽從耶和華－你上帝的誡命，就是我今日所吩咐你的，謹守遵行，不偏左右，也不隨從事奉別神，耶和華就必使你作首不作尾，但居上不居下。」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「你若不聽從耶和華－你上帝的話，不謹守遵行他的一切誡命律例，就是我今日所吩咐你的，這以下的咒詛都必追隨你，臨到你身上：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你在城裏必受咒詛，在田間也必受咒詛。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你的筐子和你的摶麵盆都必受咒詛。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你身所生的，地所產的，以及牛犢、羊羔，都必受咒詛。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你出也受咒詛，入也受咒詛。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耶和華因你行惡離棄他，必在你手裏所辦的一切事上，使咒詛、擾亂、責罰臨到你，直到你被毀滅，速速地滅亡。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耶和華必使瘟疫貼在你身上，直到他將你從所進去得為業的地上滅絕。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耶和華要用癆病、熱病、火症、瘧疾、刀劍、旱風、霉爛攻擊你。這都要追趕你，直到你滅亡。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你頭上的天要變為銅，腳下的地要變為鐵。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耶和華要使那降在你地上的雨變為塵沙，從天臨在你身上，直到你滅亡。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「耶和華必使你敗在仇敵面前，你從一條路去攻擊他們，必從七條路逃跑。你必在天下萬國中拋來拋去。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你的屍首必給空中的飛鳥和地上的走獸作食物，並無人鬨趕。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耶和華必用埃及人的瘡並痔瘡、牛皮癬與疥攻擊你，使你不能醫治。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耶和華必用癲狂、眼瞎、心驚攻擊你。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你必在午間摸索，好像瞎子在暗中摸索一樣。你所行的必不亨通，時常遭遇欺壓、搶奪，無人搭救。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你聘定了妻，別人必與她同房；你建造房屋，不得住在其內；你栽種葡萄園，也不得用其中的果子。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你的牛在你眼前宰了，你必不得吃牠的肉；你的驢在你眼前被搶奪，不得歸還；你的羊歸了仇敵，無人搭救。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你的兒女必歸與別國的民；你的眼目終日切望，甚至失明，你手中無力拯救。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你的土產和你勞碌得來的，必被你所不認識的國民吃盡。你時常被欺負，受壓制，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甚至你因眼中所看見的，必致瘋狂。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耶和華必攻擊你，使你膝上腿上，從腳掌到頭頂，長毒瘡無法醫治。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「耶和華必將你和你所立的王領到你和你列祖素不認識的國去；在那裏你必事奉木頭石頭的神。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你在耶和華領你到的各國中，要令人驚駭、笑談、譏誚。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你帶到田間的種子雖多，收進來的卻少，因為被蝗蟲吃了。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你栽種、修理葡萄園，卻不得收葡萄，也不得喝葡萄酒，因為被蟲子吃了。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你全境有橄欖樹，卻不得其油抹身，因為樹上的橄欖不熟自落了。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你生兒養女，卻不算是你的，因為必被擄去。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你所有的樹木和你地裏的出產必被蝗蟲所吃。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在你中間寄居的，必漸漸上升，比你高而又高；你必漸漸下降，低而又低。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他必借給你，你卻不能借給他；他必作首，你必作尾。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這一切咒詛必追隨你，趕上你，直到你滅亡；因為你不聽從耶和華－你上帝的話，不遵守他所吩咐的誡命律例。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這些咒詛必在你和你後裔的身上成為異蹟奇事，直到永遠！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「因為你富有的時候，不歡心樂意地事奉耶和華－你的上帝，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所以你必在飢餓、乾渴、赤露、缺乏之中事奉耶和華所打發來攻擊你的仇敵。他必把鐵軛加在你的頸項上，直到將你滅絕。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「耶和華要從遠方、地極帶一國的民，如鷹飛來攻擊你。這民的言語，你不懂得。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這民的面貌凶惡，不顧恤年老的，也不恩待年少的。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他們必吃你牲畜所下的和你地土所產的，直到你滅亡。你的五穀、新酒，和油，以及牛犢、羊羔，都不給你留下，直到將你滅絕。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他們必將你困在你各城裏，直到你所倚靠、高大堅固的城牆都被攻塌。他們必將你困在耶和華－你上帝所賜你遍地的各城裏。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你在仇敵圍困窘迫之中，必吃你本身所生的，就是耶和華－你上帝所賜給你的兒女之肉。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你們中間，柔弱嬌嫩的人必惡眼看他弟兄和他懷中的妻，並他餘剩的兒女；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甚至在你受仇敵圍困窘迫的城中，他要吃兒女的肉，不肯分一點給他的親人，因為他一無所剩。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你們中間，柔弱嬌嫩的婦人，是因嬌嫩柔弱不肯把腳踏地的，必惡眼看她懷中的丈夫和她的兒女。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她兩腿中間出來的嬰孩與她所要生的兒女，她因缺乏一切就要在你受仇敵圍困窘迫的城中將他們暗暗地吃了。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58-59</w:t>
      </w:r>
      <w:r>
        <w:rPr>
          <w:lang w:val="zh_TW" w:bidi="zh_TW"/>
        </w:rPr>
        <w:t xml:space="preserve"> 「這書上所寫律法的一切話是叫你敬畏耶和華－你上帝可榮可畏的名。你若不謹守遵行，耶和華就必將奇災，就是至大至長的災，至重至久的病，加在你和你後裔的身上，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也必使你所懼怕、埃及人的病都臨到你，貼在你身上，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又必將沒有寫在這律法書上的各樣疾病、災殃降在你身上，直到你滅亡。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你們先前雖然像天上的星那樣多，卻因不聽從耶和華－你上帝的話，所剩的人數就稀少了。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先前耶和華怎樣喜悅善待你們，使你們眾多，也要照樣喜悅毀滅你們，使你們滅亡；並且你們從所要進去得的地上必被拔除。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耶和華必使你們分散在萬民中，從地這邊到地那邊，你必在那裏事奉你和你列祖素不認識、木頭石頭的神。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在那些國中，你必不得安逸，也不得落腳之地；耶和華卻使你在那裏心中跳動，眼目失明，精神消耗。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你的性命必懸懸無定；你晝夜恐懼，自料性命難保。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你因心裏所恐懼的，眼中所看見的，早晨必說，巴不得到晚上才好；晚上必說，巴不得到早晨才好。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耶和華必使你坐船回埃及去，走我曾告訴你不得再見的路；在那裏你必賣己身與仇敵作奴婢，卻無人買。」</w:t>
      </w:r>
    </w:p>
    <w:p>
      <w:pPr>
        <w:pStyle w:val="Heading2"/>
      </w:pPr>
      <w:r>
        <w:rPr>
          <w:lang w:val="zh_TW" w:bidi="zh_TW"/>
        </w:rPr>
        <w:t>申命記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這是耶和華在摩押地吩咐摩西與以色列人立約的話，是在他和他們於何烈山所立的約之外。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摩西召了以色列眾人來，對他們說：「耶和華在埃及地，在你們眼前向法老和他眾臣僕，並他全地所行的一切事，你們都看見了，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就是你親眼看見的大試驗和神蹟，並那些大奇事。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但耶和華到今日沒有使你們心能明白，眼能看見，耳能聽見。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我領你們在曠野四十年，你們身上的衣服並沒有穿破，腳上的鞋也沒有穿壞。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你們沒有吃餅，也沒有喝清酒濃酒。這要使你們知道，耶和華是你們的上帝。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你們來到這地方，希實本王西宏、巴珊王噩都出來與我們交戰，我們就擊殺了他們，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取了他們的地給呂便支派、迦得支派，和瑪拿西半支派為業。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所以你們要謹守遵行這約的話，好叫你們在一切所行的事上亨通。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10-11</w:t>
      </w:r>
      <w:r>
        <w:rPr>
          <w:lang w:val="zh_TW" w:bidi="zh_TW"/>
        </w:rPr>
        <w:t xml:space="preserve"> 「今日，你們的首領、族長、長老、官長、以色列的男丁，你們的妻子兒女，和營中寄居的，以及為你們劈柴挑水的人，都站在耶和華－你們的上帝面前，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為要你順從耶和華－你上帝今日與你所立的約，向你所起的誓。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這樣，他要照他向你所應許的話，又向你列祖亞伯拉罕、以撒、雅各所起的誓，今日立你作他的子民，他作你的上帝。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我不但與你們立這約，起這誓，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凡與我們一同站在耶和華－我們上帝面前的，並今日不在我們這裏的人，我也與他們立這約，起這誓。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「我們曾住過埃及地，也從列國經過；這是你們知道的。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你們也看見他們中間可憎之物，並他們木、石、金、銀的偶像。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惟恐你們中間，或男或女，或族長或支派長，今日心裏偏離耶和華－我們的上帝，去事奉那些國的神；又怕你們中間有惡根生出苦菜和茵蔯來，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聽見這咒詛的話，心裏仍是自誇說：『我雖然行事心裏頑梗，連累眾人，卻還是平安。』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耶和華必不饒恕他；耶和華的怒氣與憤恨要向他發作，如煙冒出，將這書上所寫的一切咒詛都加在他身上。耶和華又要從天下塗抹他的名，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也必照着寫在律法書上、約中的一切咒詛將他從以色列眾支派中分別出來，使他受禍。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你們的後代，就是以後興起來的子孫，和遠方來的外人，看見這地的災殃，並耶和華所降與這地的疾病，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又看見遍地有硫磺，有鹽鹵，有火跡，沒有耕種，沒有出產，連草都不生長－好像耶和華在忿怒中所傾覆的所多瑪、蛾摩拉、押瑪、洗扁一樣－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所看見的人，連萬國人，都必問說：『耶和華為何向此地這樣行呢？這樣大發烈怒是甚麼意思呢？』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人必回答說：『是因這地的人離棄了耶和華－他們列祖的上帝，領他們出埃及地的時候與他們所立的約，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去事奉敬拜素不認識的別神，是耶和華所未曾給他們安排的。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所以耶和華的怒氣向這地發作，將這書上所寫的一切咒詛都降在這地上。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耶和華在怒氣、忿怒、大惱恨中將他們從本地拔出來，扔在別的地上，像今日一樣。』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「隱祕的事是屬耶和華－我們上帝的；惟有明顯的事是永遠屬我們和我們子孫的，好叫我們遵行這律法上的一切話。」</w:t>
      </w:r>
    </w:p>
    <w:p>
      <w:pPr>
        <w:pStyle w:val="Heading2"/>
      </w:pPr>
      <w:r>
        <w:rPr>
          <w:lang w:val="zh_TW" w:bidi="zh_TW"/>
        </w:rPr>
        <w:t>申命記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「我所陳明在你面前的這一切咒詛都臨到你身上；你在耶和華－你上帝追趕你到的萬國中必心裏追念祝福的話；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你和你的子孫若盡心盡性歸向耶和華－你的上帝，照着我今日一切所吩咐的聽從他的話；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那時，耶和華－你的上帝必憐恤你，救回你這被擄的子民；耶和華－你的上帝要回轉過來，從分散你到的萬民中將你招聚回來。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你被趕散的人，就是在天涯的，耶和華－你的上帝也必從那裏將你招聚回來。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耶和華－你的上帝必領你進入你列祖所得的地，使你可以得着；又必善待你，使你的人數比你列祖眾多。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耶和華－你上帝必將你心裏和你後裔心裏的污穢除掉，好叫你盡心盡性愛耶和華－你的上帝，使你可以存活。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耶和華－你的上帝必將這一切咒詛加在你仇敵和恨惡你、逼迫你的人身上。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你必歸回，聽從耶和華的話，遵行他的一切誡命，就是我今日所吩咐你的。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9-10</w:t>
      </w:r>
      <w:r>
        <w:rPr>
          <w:lang w:val="zh_TW" w:bidi="zh_TW"/>
        </w:rPr>
        <w:t xml:space="preserve"> 你若聽從耶和華－你上帝的話，謹守這律法書上所寫的誡命律例，又盡心盡性歸向耶和華－你的上帝，他必使你手裏所辦的一切事，並你身所生的，牲畜所下的，地土所產的，都綽綽有餘；因為耶和華必再喜悅你，降福與你，像從前喜悅你列祖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「我今日所吩咐你的誡命不是你難行的，也不是離你遠的；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不是在天上，使你說：『誰替我們上天取下來，使我們聽見可以遵行呢？』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也不是在海外，使你說：『誰替我們過海取了來，使我們聽見可以遵行呢？』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這話卻離你甚近，就在你口中，在你心裏，使你可以遵行。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「看哪，我今日將生與福，死與禍，陳明在你面前。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吩咐你愛耶和華－你的上帝，遵行他的道，謹守他的誡命、律例、典章，使你可以存活，人數增多，耶和華－你上帝就必在你所要進去得為業的地上賜福與你。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倘若你心裏偏離，不肯聽從，卻被勾引去敬拜事奉別神，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我今日明明告訴你們，你們必要滅亡；在你過約旦河、進去得為業的地上，你的日子必不長久。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我今日呼天喚地向你作見證；我將生死禍福陳明在你面前，所以你要揀選生命，使你和你的後裔都得存活；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且愛耶和華－你的上帝，聽從他的話，專靠他；因為他是你的生命，你的日子長久也在乎他。這樣，你就可以在耶和華向你列祖亞伯拉罕、以撒、雅各起誓應許所賜的地上居住。」</w:t>
      </w:r>
    </w:p>
    <w:p>
      <w:pPr>
        <w:pStyle w:val="Heading2"/>
      </w:pPr>
      <w:r>
        <w:rPr>
          <w:lang w:val="zh_TW" w:bidi="zh_TW"/>
        </w:rPr>
        <w:t>申命記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摩西去告訴以色列眾人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說：「我現在一百二十歲了，不能照常出入；耶和華也曾對我說：『你必不得過這約旦河。』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耶和華－你們的上帝必引導你們過去，將這些國民在你們面前滅絕，你們就得他們的地。約書亞必引導你們過去，正如耶和華所說的。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耶和華必待他們，如同從前待他所滅絕的亞摩利二王西宏與噩以及他們的國一樣。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耶和華必將他們交給你們；你們要照我所吩咐的一切命令待他們。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你們當剛強壯膽，不要害怕，也不要畏懼他們，因為耶和華－你的上帝和你同去。他必不撇下你，也不丟棄你。」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摩西召了約書亞來，在以色列眾人眼前對他說：「你當剛強壯膽！因為，你要和這百姓一同進入耶和華向他們列祖起誓應許所賜之地；你也要使他們承受那地為業。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耶和華必在你前面行；他必與你同在，必不撇下你，也不丟棄你。不要懼怕，也不要驚惶。」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摩西將這律法寫出來，交給抬耶和華約櫃的祭司利未子孫和以色列的眾長老。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摩西吩咐他們說：「每逢七年的末一年，就在豁免年的定期住棚節的時候，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以色列眾人來到耶和華－你上帝所選擇的地方朝見他。那時，你要在以色列眾人面前將這律法念給他們聽。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要招聚他們男、女、孩子，並城裏寄居的，使他們聽，使他們學習，好敬畏耶和華－你們的上帝，謹守、遵行這律法的一切話，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也使他們未曾曉得這律法的兒女得以聽見，學習敬畏耶和華－你們的上帝，在你們過約旦河要得為業之地，存活的日子，常常這樣行。」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耶和華對摩西說：「你的死期臨近了；要召約書亞來，你們二人站在會幕裏，我好囑咐他。」於是摩西和約書亞去站在會幕裏。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耶和華在會幕裏雲柱中顯現，雲柱停在會幕門以上。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耶和華又對摩西說：「你必和你列祖同睡。這百姓要起來，在他們所要去的地上，在那地的人中，隨從外邦神行邪淫，離棄我，違背我與他們所立的約。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那時，我的怒氣必向他們發作；我也必離棄他們，掩面不顧他們，以致他們被吞滅，並有許多的禍患災難臨到他們。那日他們必說：『這些禍患臨到我們，豈不是因我們的上帝不在我們中間嗎？』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那時，因他們偏向別神所行的一切惡，我必定掩面不顧他們。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現在你要寫一篇歌，教導以色列人，傳給他們，使這歌見證他們的不是；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因為我將他們領進我向他們列祖起誓應許那流奶與蜜之地，他們在那裏吃得飽足，身體肥胖，就必偏向別神，事奉他們，藐視我，背棄我的約。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那時，有許多禍患災難臨到他們，這歌必在他們面前作見證，他們後裔的口中必念誦不忘。我未領他們到我所起誓應許之地以先，他們所懷的意念我都知道了。」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當日摩西就寫了一篇歌，教導以色列人。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耶和華囑咐嫩的兒子約書亞說：「你當剛強壯膽，因為你必領以色列人進我所起誓應許他們的地；我必與你同在。」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摩西將這律法的話寫在書上，及至寫完了，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就吩咐抬耶和華約櫃的利未人說：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「將這律法書放在耶和華－你們上帝的約櫃旁，可以在那裏見證以色列人的不是；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因為我知道你們是悖逆的，是硬着頸項的。我今日還活着與你們同在，你們尚且悖逆耶和華，何況我死後呢？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你們要將你們支派的眾長老和官長都招聚了來，我好將這些話說與他們聽，並呼天喚地見證他們的不是。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我知道我死後，你們必全然敗壞，偏離我所吩咐你們的道，行耶和華眼中看為惡的事，以手所做的惹他發怒；日後必有禍患臨到你們。」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摩西將這一篇歌的話都說與以色列全會眾聽。</w:t>
      </w:r>
    </w:p>
    <w:p>
      <w:pPr>
        <w:pStyle w:val="Heading2"/>
      </w:pPr>
      <w:r>
        <w:rPr>
          <w:lang w:val="zh_TW" w:bidi="zh_TW"/>
        </w:rPr>
        <w:t>申命記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諸天哪，側耳，我要說話； 願地也聽我口中的言語。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我的教訓要淋漓如雨； 我的言語要滴落如露， 如細雨降在嫩草上， 如甘霖降在菜蔬中。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我要宣告耶和華的名； 你們要將大德歸與我們的上帝。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他是磐石，他的作為完全； 他所行的無不公平， 是誠實無偽的上帝， 又公義，又正直。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這乖僻彎曲的世代向他行事邪僻； 有這弊病就不是他的兒女。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愚昧無知的民哪，你們這樣報答耶和華嗎？ 他豈不是你的父、將你買來的嗎？ 他是製造你、建立你的。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你當追想上古之日， 思念歷代之年； 問你的父親，他必指示你； 問你的長者，他必告訴你。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至高者將地業賜給列邦，將世人分開， 就照以色列人的數目立定萬民的疆界。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耶和華的分本是他的百姓； 他的產業本是雅各。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耶和華遇見他在曠野－ 荒涼野獸吼叫之地， 就環繞他，看顧他， 保護他，如同保護眼中的瞳人。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又如鷹攪動巢窩， 在雛鷹以上兩翅搧展， 接取雛鷹，背在兩翼之上。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這樣，耶和華獨自引導他， 並無外邦神與他同在。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耶和華使他乘駕地的高處， 得吃田間的土產； 又使他從磐石中咂蜜， 從堅石中吸油；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也吃牛的奶油， 羊的奶，羊羔的脂油， 巴珊所出的公綿羊和山羊， 與上好的麥子， 也喝葡萄汁釀的酒。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但耶書崙漸漸肥胖，粗壯， 光潤，踢跳，奔跑， 便離棄造他的上帝， 輕看救他的磐石；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敬拜別神，觸動上帝的憤恨， 行可憎惡的事，惹了他的怒氣。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所祭祀的鬼魔並非真神， 乃是素不認識的神， 是近來新興的， 是你列祖所不畏懼的。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你輕忽生你的磐石， 忘記產你的上帝。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耶和華看見他的兒女惹動他， 就厭惡他們，說：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我要向他們掩面， 看他們的結局如何。 他們本是極乖僻的族類， 心中無誠實的兒女。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他們以那「不算為神」的觸動我的憤恨， 以虛無的神惹了我的怒氣。 我也要以那「不成子民」的觸動他們的憤恨， 以愚昧的國民惹了他們的怒氣。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因為在我怒中有火燒起， 直燒到極深的陰間， 把地和地的出產盡都焚燒， 山的根基也燒着了。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我要將禍患堆在他們身上， 把我的箭向他們射盡。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他們必因飢餓消瘦， 被炎熱苦毒吞滅。 我要打發野獸用牙齒咬他們， 並土中腹行的，用毒氣害他們。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外頭有刀劍，內室有驚恐， 使人喪亡，使少男、童女、 吃奶的、白髮的，盡都滅絕。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我說，我必將他們分散遠方， 使他們的名號從人間除滅。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惟恐仇敵惹動我， 只怕敵人錯看，說：是我們手的能力， 並非耶和華所行的。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因為以色列民毫無計謀， 心中沒有聰明。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惟願他們有智慧， 能明白這事，肯思念他們的結局。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若不是他們的磐石賣了他們， 若不是耶和華交出他們， 一人焉能追趕他們千人？ 二人焉能使萬人逃跑呢？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據我們的仇敵自己斷定， 他們的磐石不如我們的磐石。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他們的葡萄樹是所多瑪的葡萄樹， 蛾摩拉田園所生的； 他們的葡萄是毒葡萄， 全掛都是苦的。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他們的酒是大蛇的毒氣， 是虺蛇殘害的惡毒。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這不都是積蓄在我這裏， 封鎖在我府庫中嗎？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他們失腳的時候，伸冤報應在我； 因他們遭災的日子近了； 那要臨在他們身上的必速速來到。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耶和華見他百姓毫無能力， 無論困住的、自由的都沒有剩下， 就必為他們伸冤， 為他的僕人後悔。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他必說：他們的神， 他們所投靠的磐石，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就是向來吃他們祭牲的脂油， 喝他們奠祭之酒的，在哪裏呢？ 他可以興起幫助你們， 護衛你們。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你們如今要知道： 我，惟有我是上帝； 在我以外並無別神。 我使人死，我使人活； 我損傷，我也醫治， 並無人能從我手中救出來。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我向天舉手說： 我憑我的永生起誓：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我若磨我閃亮的刀， 手掌審判之權， 就必報復我的敵人， 報應恨我的人。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我要使我的箭飲血飲醉， 就是被殺被擄之人的血。 我的刀要吃肉， 乃是仇敵中首領之頭的肉。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你們外邦人當與主的百姓一同歡呼； 因他要伸他僕人流血的冤， 報應他的敵人， 潔淨他的地，救贖他的百姓。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摩西和嫩的兒子約書亞去將這歌的一切話說給百姓聽。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摩西向以色列眾人說完了這一切的話，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又說：「我今日所警教你們的，你們都要放在心上；要吩咐你們的子孫謹守遵行這律法上的話。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因為這不是虛空、與你們無關的事，乃是你們的生命；在你們過約旦河要得為業的地上必因這事日子得以長久。」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當日，耶和華吩咐摩西說：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「你上這亞巴琳山中的尼波山去，在摩押地與耶利哥相對，觀看我所要賜給以色列人為業的迦南地。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你必死在你所登的山上，歸你列祖去，像你哥哥亞倫死在何珥山上，歸他的列祖一樣。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因為你們在尋的曠野，加低斯的米利巴水，在以色列人中沒有尊我為聖，得罪了我。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我所賜給以色列人的地，你可以遠遠地觀看，卻不得進去。」</w:t>
      </w:r>
    </w:p>
    <w:p>
      <w:pPr>
        <w:pStyle w:val="Heading2"/>
      </w:pPr>
      <w:r>
        <w:rPr>
          <w:lang w:val="zh_TW" w:bidi="zh_TW"/>
        </w:rPr>
        <w:t>申命記 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以下是神人摩西在未死之先為以色列人所祝的福：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他說：耶和華從西奈而來， 從西珥向他們顯現， 從巴蘭山發出光輝， 從萬萬聖者中來臨， 從他右手為百姓傳出烈火的律法。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他疼愛百姓； 眾聖徒都在他手中。 他們坐在他的腳下， 領受他的言語。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摩西將律法傳給我們， 作為雅各會眾的產業。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百姓的眾首領， 以色列的各支派， 一同聚會的時候， 耶和華在耶書崙中為王。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願呂便存活，不致死亡； 願他人數不致稀少。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為猶大祝福說： 求耶和華俯聽猶大的聲音， 引導他歸於本族； 他曾用手為自己爭戰， 你必幫助他攻擊敵人。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論利未說： 耶和華啊，你的土明和烏陵 都在你的虔誠人那裏。 你在瑪撒曾試驗他， 在米利巴水與他爭論。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他論自己的父母說： 我未曾看見； 他也不承認弟兄， 也不認識自己的兒女。 這是因利未人遵行你的話， 謹守你的約。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他們要將你的典章教訓雅各， 將你的律法教訓以色列。 他們要把香焚在你面前， 把全牲的燔祭獻在你的壇上。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求耶和華降福在他的財物上， 悅納他手裏所辦的事。 那些起來攻擊他和恨惡他的人， 願你刺透他們的腰， 使他們不得再起來。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論便雅憫說： 耶和華所親愛的必同耶和華安然居住； 耶和華終日遮蔽他，也住在他兩肩之中。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論約瑟說： 願他的地蒙耶和華賜福， 得天上的寶物、甘露， 以及地裏所藏的泉水；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得太陽所曬熟的美果， 月亮所養成的寶物；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得上古之山的至寶， 永世之嶺的寶物；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得地和其中所充滿的寶物， 並住荊棘中上主的喜悅。 願這些福都歸於約瑟的頭上， 歸於那與弟兄迥別之人的頂上。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他為牛群中頭生的，有威嚴； 他的角是野牛的角， 用以牴觸萬邦，直到地極。 這角是以法蓮的萬萬， 瑪拿西的千千。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論西布倫說： 西布倫哪，你出外可以歡喜。 以薩迦啊，在你帳棚裏可以快樂。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他們要將列邦召到山上， 在那裏獻公義的祭； 因為他們要吸取海裏的豐富， 並沙中所藏的珍寶。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論迦得說： 使迦得擴張的應當稱頌！ 迦得住如母獅； 他撕裂膀臂，連頭頂也撕裂。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他為自己選擇頭一段地， 因在那裏有設立律法者的分存留。 他與百姓的首領同來； 他施行耶和華的公義 和耶和華與以色列所立的典章。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論但說： 但為小獅子， 從巴珊跳出來。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論拿弗他利說： 拿弗他利啊，你足沾恩惠， 滿得耶和華的福， 可以得西方和南方為業。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論亞設說： 願亞設享受多子的福樂， 得他弟兄的喜悅， 可以把腳蘸在油中。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你的門閂是銅的，鐵的。 你的日子如何，你的力量也必如何。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耶書崙哪，沒有能比上帝的。 他為幫助你，乘在天空， 顯其威榮，駕行穹蒼。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永生的上帝是你的居所； 他永久的膀臂在你以下。 他在你前面攆出仇敵， 說：毀滅吧。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以色列安然居住； 雅各的本源獨居五穀新酒之地。 他的天也滴甘露。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以色列啊，你是有福的！ 誰像你這蒙耶和華所拯救的百姓呢？ 他是你的盾牌，幫助你， 是你威榮的刀劍。 你的仇敵必投降你； 你必踏在他們的高處。</w:t>
      </w:r>
    </w:p>
    <w:p>
      <w:pPr>
        <w:pStyle w:val="Heading2"/>
      </w:pPr>
      <w:r>
        <w:rPr>
          <w:lang w:val="zh_TW" w:bidi="zh_TW"/>
        </w:rPr>
        <w:t>申命記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摩西從摩押平原登尼波山，上了那與耶利哥相對的毗斯迦山頂。耶和華把基列全地直到但，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拿弗他利全地，以法蓮、瑪拿西的地，猶大全地直到西海，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南地和棕樹城耶利哥的平原，直到瑣珥，都指給他看。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耶和華對他說：「這就是我向亞伯拉罕、以撒、雅各起誓應許之地，說：『我必將這地賜給你的後裔。』現在我使你眼睛看見了，你卻不得過到那裏去。」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於是，耶和華的僕人摩西死在摩押地，正如耶和華所說的。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耶和華將他埋葬在摩押地、伯‧毗珥對面的谷中，只是到今日沒有人知道他的墳墓。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摩西死的時候年一百二十歲；眼目沒有昏花，精神沒有衰敗。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以色列人在摩押平原為摩西哀哭了三十日，為摩西居喪哀哭的日子就滿了。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嫩的兒子約書亞；因為摩西曾按手在他頭上，就被智慧的靈充滿，以色列人便聽從他，照着耶和華吩咐摩西的行了。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以後以色列中再沒有興起先知像摩西的。他是耶和華面對面所認識的。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耶和華打發他在埃及地向法老和他的一切臣僕，並他的全地，行各樣神蹟奇事，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又在以色列眾人眼前顯大能的手，行一切大而可畏的事。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