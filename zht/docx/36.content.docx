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西番雅書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當猶大王亞們的兒子約西亞在位的時候，耶和華的話臨到希西家的玄孫，亞瑪利雅的曾孫，基大利的孫子，古示的兒子西番雅。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耶和華說： 我必從地上除滅萬類。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我必除滅人和牲畜， 與空中的鳥、海裏的魚， 以及絆腳石和惡人； 我必將人從地上剪除。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我必伸手攻擊猶大 和耶路撒冷的一切居民， 也必從這地方剪除所剩下的巴力， 並基瑪林的名和祭司，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與那些在房頂上敬拜天上萬象的， 並那些敬拜耶和華指着他起誓， 又指着瑪勒堪起誓的，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與那些轉去不跟從耶和華的， 和不尋求耶和華也不訪問他的。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你要在主耶和華面前靜默無聲， 因為耶和華的日子快到。 耶和華已經預備祭物， 將他的客分別為聖。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到了我－耶和華獻祭的日子， 必懲罰首領和王子， 並一切穿外邦衣服的。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到那日，我必懲罰一切跳過門檻、 將強暴和詭詐得來之物充滿主人房屋的。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耶和華說：當那日， 從魚門必發出悲哀的聲音， 從二城發出哀號的聲音， 從山間發出大破裂的響聲。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瑪革提施的居民哪，你們要哀號， 因為迦南的商民都滅亡了！ 凡搬運銀子的都被剪除。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那時，我必用燈巡查耶路撒冷； 我必懲罰那些如酒在渣滓上澄清的； 他們心裏說： 耶和華必不降福，也不降禍。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他們的財寶必成為掠物； 他們的房屋必變為荒場。 他們必建造房屋，卻不得住在其內； 栽種葡萄園，卻不得喝所出的酒。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耶和華的大日臨近， 臨近而且甚快， 乃是耶和華日子的風聲； 勇士必痛痛地哭號。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那日是忿怒的日子， 是急難困苦的日子， 是荒廢淒涼的日子， 是黑暗幽冥、密雲烏黑的日子，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是吹角吶喊的日子， 要攻擊堅固城和高大的城樓。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我必使災禍臨到人身上， 使他們行走如同瞎眼的， 因為得罪了我。 他們的血必倒出如灰塵； 他們的肉必拋棄如糞土。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當耶和華發怒的日子， 他們的金銀不能救他們； 他的忿怒如火必燒滅全地， 毀滅這地的一切居民，而且大大毀滅。</w:t>
      </w:r>
    </w:p>
    <w:p>
      <w:pPr>
        <w:pStyle w:val="Heading2"/>
      </w:pPr>
      <w:r>
        <w:rPr>
          <w:lang w:val="zh_TW" w:bidi="zh_TW"/>
        </w:rPr>
        <w:t>西番雅書 2:1-2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1-2</w:t>
      </w:r>
      <w:r>
        <w:rPr>
          <w:lang w:val="zh_TW" w:bidi="zh_TW"/>
        </w:rPr>
        <w:t xml:space="preserve"> 不知羞恥的國民哪，你們應當聚集！ 趁命令沒有發出， 日子過去如風前的糠， 耶和華的烈怒未臨到你們， 他發怒的日子未到以先， 你們應當聚集前來。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世上遵守耶和華典章的謙卑人哪， 你們都當尋求耶和華！ 當尋求公義謙卑， 或者在耶和華發怒的日子可以隱藏起來。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迦薩必致見棄； 亞實基倫必然荒涼。 人在正午必趕出亞實突的民； 以革倫也被拔出根來。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住沿海之地的基利提族有禍了！ 迦南、非利士人之地啊，耶和華的話與你反對， 說：我必毀滅你，以致無人居住。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沿海之地要變為草場， 其上有牧人的住處和羊群的圈。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這地必為猶大家剩下的人所得； 他們必在那裏牧放群羊， 晚上必躺臥在亞實基倫的房屋中； 因為耶和華－他們的上帝必眷顧他們， 使他們被擄的人歸回。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我聽見摩押人的毀謗和亞捫人的辱罵， 就是毀謗我的百姓，自誇自大， 侵犯他們的境界。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萬軍之耶和華－以色列的上帝說： 我指着我的永生起誓： 摩押必像所多瑪， 亞捫人必像蛾摩拉， 都變為刺草、鹽坑、永遠荒廢之地。 我百姓所剩下的必擄掠他們； 我國中所餘剩的必得着他們的地。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這事臨到他們是因他們驕傲，自誇自大， 毀謗萬軍之耶和華的百姓。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耶和華必向他們顯可畏之威， 因他必叫世上的諸神瘦弱。 列國海島的居民各在自己的地方敬拜他。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古實人哪，你們必被我的刀所殺。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耶和華必伸手攻擊北方，毀滅亞述， 使尼尼微荒涼，又乾旱如曠野。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群畜，就是各國的走獸必臥在其中； 鵜鶘和箭豬要宿在柱頂上。 在窗戶內有鳴叫的聲音； 門檻都必毀壞， 香柏木已經露出。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這是素來歡樂安然居住的城， 心裏說：惟有我，除我以外再沒有別的； 現在何竟荒涼成為野獸躺臥之處！ 凡經過的人都必搖手嗤笑她。</w:t>
      </w:r>
    </w:p>
    <w:p>
      <w:pPr>
        <w:pStyle w:val="Heading2"/>
      </w:pPr>
      <w:r>
        <w:rPr>
          <w:lang w:val="zh_TW" w:bidi="zh_TW"/>
        </w:rPr>
        <w:t>西番雅書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這悖逆、污穢、欺壓的城有禍了！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她不聽從命令，不領受訓誨， 不倚靠耶和華， 不親近她的上帝。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她中間的首領是咆哮的獅子； 她的審判官是晚上的豺狼， 一點食物也不留到早晨。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她的先知是虛浮詭詐的人； 她的祭司褻瀆聖所， 強解律法。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耶和華在她中間是公義的， 斷不做非義的事， 每早晨顯明他的公義，無日不然； 只是不義的人不知羞恥。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我－耶和華已經除滅列國的民； 他們的城樓毀壞。 我使他們的街道荒涼，以致無人經過； 他們的城邑毀滅，以致無人， 也無居民。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我說：你只要敬畏我，領受訓誨； 如此，你的住處不致照我所擬定的除滅。 只是你們從早起來就在一切事上敗壞自己。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耶和華說：你們要等候我， 直到我興起擄掠的日子； 因為我已定意招聚列國，聚集列邦， 將我的惱怒－就是我的烈怒都傾在她們身上。 我的忿怒如火，必燒滅全地。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那時，我必使萬民用清潔的言語 好求告我－耶和華的名， 同心合意地事奉我。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祈禱我的，就是我所分散的民， 必從古實河外來，給我獻供物。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當那日，你必不因你一切得罪我的事自覺羞愧； 因為那時我必從你中間除掉矜誇高傲之輩， 你也不再於我的聖山狂傲。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我卻要在你中間留下困苦貧寒的民； 他們必投靠我－耶和華的名。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以色列所剩下的人必不作罪孽， 不說謊言，口中也沒有詭詐的舌頭； 而且吃喝躺臥，無人驚嚇。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錫安的民哪，應當歌唱！ 以色列啊，應當歡呼！ 耶路撒冷的民哪，應當滿心歡喜快樂！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耶和華已經除去你的刑罰， 趕出你的仇敵。 以色列的王－耶和華在你中間； 你必不再懼怕災禍。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當那日，必有話向耶路撒冷說： 不要懼怕！錫安哪； 不要手軟！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耶和華－你的上帝是施行拯救、 大有能力的主。 他在你中間必因你歡欣喜樂， 默然愛你，且因你喜樂而歡呼。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那些屬你、為無大會愁煩、 因你擔當羞辱的，我必聚集他們。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那時，我必罰辦一切苦待你的人， 又拯救你瘸腿的，聚集你被趕出的。 那些在全地受羞辱的， 我必使他們得稱讚，有名聲。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那時，我必領你們進來，聚集你們； 我使你們被擄之人歸回的時候， 就必使你們在地上的萬民中有名聲，得稱讚。 這是耶和華說的。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