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雅歌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所羅門的歌，是歌中的雅歌。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願他用口與我親嘴； 因你的愛情比酒更美。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你的膏油馨香； 你的名如同倒出來的香膏， 所以眾童女都愛你。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願你吸引我，我們就快跑跟隨你。 王帶我進了內室， 我們必因你歡喜快樂。 我們要稱讚你的愛情， 勝似稱讚美酒。 他們愛你是理所當然的。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耶路撒冷的眾女子啊， 我雖然黑，卻是秀美， 如同基達的帳棚， 好像所羅門的幔子。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不要因日頭把我曬黑了就輕看我。 我同母的弟兄向我發怒， 他們使我看守葡萄園； 我自己的葡萄園卻沒有看守。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我心所愛的啊，求你告訴我， 你在何處牧羊？ 晌午在何處使羊歇臥？ 我何必在你同伴的羊群旁邊 好像蒙着臉的人呢？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你這女子中極美麗的， 你若不知道， 只管跟隨羊群的腳蹤去， 把你的山羊羔牧放在牧人帳棚的旁邊。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我的佳偶， 我將你比法老車上套的駿馬。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你的兩腮因髮辮而秀美； 你的頸項因珠串而華麗。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我們要為你編上金辮，鑲上銀釘。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王正坐席的時候， 我的哪噠香膏發出香味。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我以我的良人為一袋沒藥， 常在我懷中。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我以我的良人為一棵鳳仙花， 在隱‧基底葡萄園中。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我的佳偶，你甚美麗！你甚美麗！ 你的眼好像鴿子眼。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我的良人哪，你甚美麗可愛！ 我們以青草為床榻，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以香柏樹為房屋的棟樑， 以松樹為椽子。</w:t>
      </w:r>
    </w:p>
    <w:p>
      <w:pPr>
        <w:pStyle w:val="Heading2"/>
      </w:pPr>
      <w:r>
        <w:rPr>
          <w:lang w:val="zh_TW" w:bidi="zh_TW"/>
        </w:rPr>
        <w:t>雅歌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我是沙崙的玫瑰花， 是谷中的百合花。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我的佳偶在女子中， 好像百合花在荊棘內。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我的良人在男子中， 如同蘋果樹在樹林中。 我歡歡喜喜坐在他的蔭下， 嘗他果子的滋味，覺得甘甜。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他帶我入筵宴所， 以愛為旗在我以上。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求你們給我葡萄乾增補我力， 給我蘋果暢快我心， 因我思愛成病。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他的左手在我頭下； 他的右手將我抱住。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耶路撒冷的眾女子啊， 我指着羚羊或田野的母鹿囑咐你們： 不要驚動、不要叫醒我所親愛的， 等他自己情願。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聽啊！是我良人的聲音； 看哪！他躥山越嶺而來。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我的良人好像羚羊，或像小鹿。 他站在我們牆壁後， 從窗戶往裏觀看， 從窗欞往裏窺探。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我良人對我說： 我的佳偶，我的美人， 起來，與我同去！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因為冬天已往， 雨水止住過去了。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地上百花開放， 百鳥鳴叫的時候已經來到； 斑鳩的聲音在我們境內也聽見了。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無花果樹的果子漸漸成熟； 葡萄樹開花放香。 我的佳偶，我的美人， 起來，與我同去！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我的鴿子啊，你在磐石穴中， 在陡巖的隱密處。 求你容我得見你的面貌， 得聽你的聲音； 因為你的聲音柔和， 你的面貌秀美。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要給我們擒拿狐狸， 就是毀壞葡萄園的小狐狸， 因為我們的葡萄正在開花。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良人屬我，我也屬他； 他在百合花中牧放群羊。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我的良人哪， 求你等到天起涼風、 日影飛去的時候， 你要轉回，好像羚羊， 或像小鹿在比特山上。</w:t>
      </w:r>
    </w:p>
    <w:p>
      <w:pPr>
        <w:pStyle w:val="Heading2"/>
      </w:pPr>
      <w:r>
        <w:rPr>
          <w:lang w:val="zh_TW" w:bidi="zh_TW"/>
        </w:rPr>
        <w:t>雅歌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我夜間躺臥在床上， 尋找我心所愛的； 我尋找他，卻尋不見。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我說：我要起來，遊行城中， 在街市上，在寬闊處， 尋找我心所愛的。 我尋找他，卻尋不見。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城中巡邏看守的人遇見我； 我問他們：你們看見我心所愛的沒有？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我剛離開他們就遇見我心所愛的。 我拉住他，不容他走， 領他入我母家， 到懷我者的內室。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耶路撒冷的眾女子啊， 我指着羚羊或田野的母鹿囑咐你們： 不要驚動、不要叫醒我所親愛的， 等他自己情願。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那從曠野上來、形狀如煙柱、 以沒藥和乳香並商人各樣香粉薰的是誰呢？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看哪，是所羅門的轎； 四圍有六十個勇士， 都是以色列中的勇士；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手都持刀，善於爭戰， 腰間佩刀，防備夜間有驚慌。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所羅門王用黎巴嫩木 為自己製造一乘華轎。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轎柱是用銀做的， 轎底是用金做的； 坐墊是紫色的， 其中所鋪的乃耶路撒冷眾女子的愛情。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錫安的眾女子啊， 你們出去觀看所羅門王！ 頭戴冠冕，就是在他婚筵的日子、 心中喜樂的時候，他母親給他戴上的。</w:t>
      </w:r>
    </w:p>
    <w:p>
      <w:pPr>
        <w:pStyle w:val="Heading2"/>
      </w:pPr>
      <w:r>
        <w:rPr>
          <w:lang w:val="zh_TW" w:bidi="zh_TW"/>
        </w:rPr>
        <w:t>雅歌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我的佳偶，你甚美麗！你甚美麗！ 你的眼在帕子內好像鴿子眼。 你的頭髮如同山羊群臥在基列山旁。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你的牙齒如新剪毛的一群母羊， 洗淨上來，個個都有雙生， 沒有一隻喪掉子的。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你的唇好像一條朱紅線； 你的嘴也秀美。 你的兩太陽在帕子內， 如同一塊石榴。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你的頸項好像大衛建造收藏軍器的高臺， 其上懸掛一千盾牌， 都是勇士的籐牌。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你的兩乳好像百合花中吃草的一對小鹿， 就是母鹿雙生的。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我要往沒藥山和乳香岡去， 直等到天起涼風、 日影飛去的時候回來。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我的佳偶，你全然美麗， 毫無瑕疵！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我的新婦，求你與我一同離開黎巴嫩， 與我一同離開黎巴嫩。 從亞瑪拿頂， 從示尼珥與黑門頂， 從有獅子的洞， 從有豹子的山往下觀看。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我妹子，我新婦， 你奪了我的心。 你用眼一看， 用你項上的一條金鍊， 奪了我的心！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我妹子，我新婦， 你的愛情何其美！ 你的愛情比酒更美！ 你膏油的香氣勝過一切香品！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我新婦，你的嘴唇滴蜜， 好像蜂房滴蜜； 你的舌下有蜜，有奶。 你衣服的香氣如黎巴嫩的香氣。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我妹子，我新婦， 乃是關鎖的園， 禁閉的井，封閉的泉源。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你園內所種的結了石榴， 有佳美的果子， 並鳳仙花與哪噠樹。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有哪噠和番紅花， 菖蒲和桂樹， 並各樣乳香木、沒藥、沉香， 與一切上等的果品。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你是園中的泉，活水的井， 從黎巴嫩流下來的溪水。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北風啊，興起！ 南風啊，吹來！ 吹在我的園內， 使其中的香氣發出來。 願我的良人進入自己園裏， 吃他佳美的果子。</w:t>
      </w:r>
    </w:p>
    <w:p>
      <w:pPr>
        <w:pStyle w:val="Heading2"/>
      </w:pPr>
      <w:r>
        <w:rPr>
          <w:lang w:val="zh_TW" w:bidi="zh_TW"/>
        </w:rPr>
        <w:t>雅歌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我妹子，我新婦， 我進了我的園中， 採了我的沒藥和香料， 吃了我的蜜房和蜂蜜， 喝了我的酒和奶。 我的朋友們，請吃！ 我所親愛的，請喝，且多多地喝！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我身睡臥，我心卻醒。 這是我良人的聲音； 他敲門說： 我的妹子，我的佳偶， 我的鴿子，我的完全人， 求你給我開門； 因我的頭滿了露水， 我的頭髮被夜露滴濕。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我回答說： 我脫了衣裳，怎能再穿上呢？ 我洗了腳，怎能再玷污呢？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我的良人從門孔裏伸進手來， 我便因他動了心。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我起來，要給我良人開門。 我的兩手滴下沒藥； 我的指頭有沒藥汁滴在門閂上。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我給我的良人開了門； 我的良人卻已轉身走了。 他說話的時候，我神不守舍； 我尋找他，竟尋不見； 我呼叫他，他卻不回答。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城中巡邏看守的人遇見我， 打了我，傷了我； 看守城牆的人奪去我的披肩。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耶路撒冷的眾女子啊，我囑咐你們： 若遇見我的良人， 要告訴他，我因思愛成病。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你這女子中極美麗的， 你的良人比別人的良人有何強處？ 你的良人比別人的良人有何強處， 你就這樣囑咐我們？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我的良人白而且紅， 超乎萬人之上。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他的頭像至精的金子； 他的頭髮厚密纍垂，黑如烏鴉。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他的眼如溪水旁的鴿子眼， 用奶洗淨，安得合式。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他的兩腮如香花畦， 如香草臺； 他的嘴唇像百合花， 且滴下沒藥汁。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他的兩手好像金管， 鑲嵌水蒼玉； 他的身體如同雕刻的象牙， 周圍鑲嵌藍寶石。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他的腿好像白玉石柱， 安在精金座上； 他的形狀如黎巴嫩， 且佳美如香柏樹。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他的口極其甘甜； 他全然可愛。 耶路撒冷的眾女子啊， 這是我的良人； 這是我的朋友。</w:t>
      </w:r>
    </w:p>
    <w:p>
      <w:pPr>
        <w:pStyle w:val="Heading2"/>
      </w:pPr>
      <w:r>
        <w:rPr>
          <w:lang w:val="zh_TW" w:bidi="zh_TW"/>
        </w:rPr>
        <w:t>雅歌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你這女子中極美麗的， 你的良人往何處去了？ 你的良人轉向何處去了， 我們好與你同去尋找他。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我的良人下入自己園中， 到香花畦， 在園內牧放群羊， 採百合花。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我屬我的良人， 我的良人也屬我； 他在百合花中牧放群羊。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我的佳偶啊，你美麗如得撒， 秀美如耶路撒冷， 威武如展開旌旗的軍隊。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求你掉轉眼目不看我， 因你的眼目使我驚亂。 你的頭髮如同山羊群臥在基列山旁。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你的牙齒如一群母羊 洗淨上來，個個都有雙生， 沒有一隻喪掉子的。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你的兩太陽在帕子內， 如同一塊石榴。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有六十王后八十妃嬪， 並有無數的童女。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我的鴿子，我的完全人， 只有這一個是她母親獨生的， 是生養她者所寶愛的。 眾女子見了就稱她有福； 王后妃嬪見了也讚美她。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那向外觀看、如晨光發現、 美麗如月亮、皎潔如日頭、 威武如展開旌旗軍隊的是誰呢？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我下入核桃園， 要看谷中青綠的植物， 要看葡萄發芽沒有， 石榴開花沒有。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不知不覺， 我的心將我安置在我尊長的車中。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回來，回來，書拉密女； 你回來，你回來，使我們得觀看你。 你們為何要觀看書拉密女， 像觀看瑪哈念跳舞的呢？</w:t>
      </w:r>
    </w:p>
    <w:p>
      <w:pPr>
        <w:pStyle w:val="Heading2"/>
      </w:pPr>
      <w:r>
        <w:rPr>
          <w:lang w:val="zh_TW" w:bidi="zh_TW"/>
        </w:rPr>
        <w:t>雅歌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王女啊，你的腳在鞋中何其美好！ 你的大腿圓潤，好像美玉， 是巧匠的手做成的。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你的肚臍如圓杯， 不缺調和的酒； 你的腰如一堆麥子， 周圍有百合花。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你的兩乳好像一對小鹿， 就是母鹿雙生的。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你的頸項如象牙臺； 你的眼目像希實本、巴特‧拉併門旁的水池； 你的鼻子彷彿朝大馬士革的黎巴嫩塔。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你的頭在你身上好像迦密山； 你頭上的髮是紫黑色； 王的心因這下垂的髮綹繫住了。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我所愛的，你何其美好！ 何其可悅，使人歡暢喜樂！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你的身量好像棕樹； 你的兩乳如同其上的果子，纍纍下垂。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我說：我要上這棕樹，抓住枝子。 願你的兩乳好像葡萄纍纍下垂， 你鼻子的氣味香如蘋果；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你的口如上好的酒。 女子說：為我的良人下咽舒暢， 流入睡覺人的嘴中。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我屬我的良人， 他也戀慕我。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我的良人，來吧！ 你我可以往田間去； 你我可以在村莊住宿。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我們早晨起來往葡萄園去， 看看葡萄發芽開花沒有， 石榴放蕊沒有； 我在那裏要將我的愛情給你。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風茄放香， 在我們的門內有各樣新陳佳美的果子； 我的良人，這都是我為你存留的。</w:t>
      </w:r>
    </w:p>
    <w:p>
      <w:pPr>
        <w:pStyle w:val="Heading2"/>
      </w:pPr>
      <w:r>
        <w:rPr>
          <w:lang w:val="zh_TW" w:bidi="zh_TW"/>
        </w:rPr>
        <w:t>雅歌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巴不得你像我的兄弟， 像吃我母親奶的兄弟； 我在外頭遇見你就與你親嘴， 誰也不輕看我。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我必引導你， 領你進我母親的家； 我可以領受教訓， 也就使你喝石榴汁釀的香酒。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他的左手必在我頭下； 他的右手必將我抱住。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耶路撒冷的眾女子啊， 我囑咐你們： 不要驚動、不要叫醒我所親愛的， 等他自己情願。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那靠着良人從曠野上來的是誰呢？ 我在蘋果樹下叫醒你。 你母親在那裏為你劬勞； 生養你的在那裏為你劬勞。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求你將我放在你心上如印記， 帶在你臂上如戳記。 因為愛情如死之堅強， 嫉恨如陰間之殘忍； 所發的電光是火焰的電光， 是耶和華的烈焰。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愛情，眾水不能熄滅， 大水也不能淹沒。 若有人拿家中所有的財寶要換愛情， 就全被藐視。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我們有一小妹； 她的兩乳尚未長成， 人來提親的日子， 我們當為她怎樣辦理？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她若是牆， 我們要在其上建造銀塔； 她若是門， 我們要用香柏木板圍護她。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我是牆； 我兩乳像其上的樓。 那時，我在他眼中像得平安的人。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所羅門在巴力‧哈們有一葡萄園； 他將這葡萄園交給看守的人， 為其中的果子必交一千舍客勒銀子。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我自己的葡萄園在我面前。 所羅門哪，一千舍客勒歸你， 二百舍客勒歸看守果子的人。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你這住在園中的， 同伴都要聽你的聲音， 求你使我也得聽見。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我的良人哪，求你快來！ 如羚羊或小鹿在香草山上。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