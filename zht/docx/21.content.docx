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傳道書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在耶路撒冷作王、大衛的兒子、傳道者的言語。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傳道者說：虛空的虛空， 虛空的虛空，凡事都是虛空。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人一切的勞碌， 就是他在日光之下的勞碌，有甚麼益處呢？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一代過去，一代又來， 地卻永遠長存。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日頭出來，日頭落下， 急歸所出之地。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風往南颳，又向北轉， 不住地旋轉，而且返回轉行原道。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江河都往海裏流，海卻不滿； 江河從何處流，仍歸還何處。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萬事令人厭煩， 人不能說盡。 眼看，看不飽； 耳聽，聽不足。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已有的事後必再有； 已行的事後必再行。 日光之下並無新事。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豈有一件事人能指着說這是新的？ 哪知，在我們以前的世代早已有了。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已過的世代，無人記念； 將來的世代，後來的人也不記念。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我傳道者在耶路撒冷作過以色列的王。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我專心用智慧尋求、查究天下所做的一切事，乃知上帝叫世人所經練的是極重的勞苦。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我見日光之下所做的一切事，都是虛空，都是捕風。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彎曲的，不能變直； 缺少的，不能足數。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我心裏議論說：我得了大智慧，勝過我以前在耶路撒冷的眾人，而且我心中多經歷智慧和知識的事。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我又專心察明智慧、狂妄，和愚昧，乃知這也是捕風。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因為多有智慧，就多有愁煩； 加增知識的，就加增憂傷。</w:t>
      </w:r>
    </w:p>
    <w:p>
      <w:pPr>
        <w:pStyle w:val="Heading2"/>
      </w:pPr>
      <w:r>
        <w:rPr>
          <w:lang w:val="zh_TW" w:bidi="zh_TW"/>
        </w:rPr>
        <w:t>傳道書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我心裏說：「來吧，我以喜樂試試你，你好享福！」誰知，這也是虛空。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我指嬉笑說：「這是狂妄。」論喜樂說：「有何功效呢？」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我心裏察究，如何用酒使我肉體舒暢，我心卻仍以智慧引導我；又如何持住愚昧，等我看明世人，在天下一生當行何事為美。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我為自己動大工程，建造房屋，栽種葡萄園，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修造園囿，在其中栽種各樣果木樹；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挖造水池，用以澆灌嫩小的樹木。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我買了僕婢，也有生在家中的僕婢；又有許多牛群羊群，勝過以前在耶路撒冷眾人所有的。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我又為自己積蓄金銀和君王的財寶，並各省的財寶；又得唱歌的男女和世人所喜愛的物，並許多的妃嬪。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這樣，我就日見昌盛，勝過以前在耶路撒冷的眾人。我的智慧仍然存留。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凡我眼所求的，我沒有留下不給它的；我心所樂的，我沒有禁止不享受的；因我的心為我一切所勞碌的快樂，這就是我從勞碌中所得的分。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後來，我察看我手所經營的一切事和我勞碌所成的功。誰知都是虛空，都是捕風；在日光之下毫無益處。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我轉念觀看智慧、狂妄，和愚昧。在王以後而來的人還能做甚麼呢？也不過行早先所行的就是了。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我便看出智慧勝過愚昧，如同光明勝過黑暗。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智慧人的眼目光明，愚昧人在黑暗裏行。我卻看明有一件事，這兩等人都必遇見。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我就心裏說：「愚昧人所遇見的，我也必遇見，我為何更有智慧呢？」我心裏說，這也是虛空。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智慧人和愚昧人一樣，永遠無人記念，因為日後都被忘記；可歎智慧人死亡，與愚昧人無異。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我所以恨惡生命；因為在日光之下所行的事我都以為煩惱，都是虛空，都是捕風。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我恨惡一切的勞碌，就是我在日光之下的勞碌，因為我得來的必留給我以後的人。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那人是智慧是愚昧，誰能知道？他竟要管理我勞碌所得的，就是我在日光之下用智慧所得的。這也是虛空。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故此，我轉想我在日光之下所勞碌的一切工作，心便絕望。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因為有人用智慧、知識、靈巧所勞碌得來的，卻要留給未曾勞碌的人為分。這也是虛空，也是大患。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人在日光之下勞碌累心，在他一切的勞碌上得着甚麼呢？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因為他日日憂慮，他的勞苦成為愁煩，連夜間心也不安。這也是虛空。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人莫強如吃喝，且在勞碌中享福，我看這也是出於上帝的手。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論到吃用、享福，誰能勝過我呢？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上帝喜悅誰，就給誰智慧、知識，和喜樂；惟有罪人，上帝使他勞苦，叫他將所收聚的、所堆積的歸給上帝所喜悅的人。這也是虛空，也是捕風。</w:t>
      </w:r>
    </w:p>
    <w:p>
      <w:pPr>
        <w:pStyle w:val="Heading2"/>
      </w:pPr>
      <w:r>
        <w:rPr>
          <w:lang w:val="zh_TW" w:bidi="zh_TW"/>
        </w:rPr>
        <w:t>傳道書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凡事都有定期， 天下萬務都有定時。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生有時，死有時； 栽種有時，拔出所栽種的也有時；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殺戮有時，醫治有時； 拆毀有時，建造有時；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哭有時，笑有時； 哀慟有時，跳舞有時；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拋擲石頭有時，堆聚石頭有時； 懷抱有時，不懷抱有時；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尋找有時，失落有時； 保守有時，捨棄有時；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撕裂有時，縫補有時； 靜默有時，言語有時；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喜愛有時，恨惡有時； 爭戰有時，和好有時。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這樣看來，做事的人在他的勞碌上有甚麼益處呢？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我見上帝叫世人勞苦，使他們在其中受經練。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上帝造萬物，各按其時成為美好，又將永生安置在世人心裏。然而上帝從始至終的作為，人不能參透。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我知道世人，莫強如終身喜樂行善；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並且人人吃喝，在他一切勞碌中享福，這也是上帝的恩賜。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我知道上帝一切所做的都必永存；無所增添，無所減少。上帝這樣行，是要人在他面前存敬畏的心。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現今的事早先就有了，將來的事早已也有了，並且上帝使已過的事重新再來。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我又見日光之下，在審判之處有奸惡，在公義之處也有奸惡。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我心裏說，上帝必審判義人和惡人；因為在那裏，各樣事務，一切工作，都有定時。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我心裏說，這乃為世人的緣故，是上帝要試驗他們，使他們覺得自己不過像獸一樣。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因為世人遭遇的，獸也遭遇，所遭遇的都是一樣：這個怎樣死，那個也怎樣死，氣息都是一樣。人不能強於獸，都是虛空。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都歸一處，都是出於塵土，也都歸於塵土。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誰知道人的靈是往上升，獸的魂是下入地呢？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故此，我見人莫強如在他經營的事上喜樂，因為這是他的分。他身後的事誰能使他回來得見呢？</w:t>
      </w:r>
    </w:p>
    <w:p>
      <w:pPr>
        <w:pStyle w:val="Heading2"/>
      </w:pPr>
      <w:r>
        <w:rPr>
          <w:lang w:val="zh_TW" w:bidi="zh_TW"/>
        </w:rPr>
        <w:t>傳道書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我又轉念，見日光之下所行的一切欺壓。看哪，受欺壓的流淚，且無人安慰；欺壓他們的有勢力，也無人安慰他們。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因此，我讚歎那早已死的死人，勝過那還活着的活人。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並且我以為那未曾生的，就是未見過日光之下惡事的，比這兩等人更強。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我又見人為一切的勞碌和各樣靈巧的工作就被鄰舍嫉妒。這也是虛空，也是捕風。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愚昧人抱着手，吃自己的肉。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滿了一把，得享安靜，強如滿了兩把，勞碌捕風。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我又轉念，見日光之下有一件虛空的事：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有人孤單無二，無子無兄，竟勞碌不息，眼目也不以錢財為足。他說：「我勞勞碌碌，刻苦自己，不享福樂，到底是為誰呢？」這也是虛空，是極重的勞苦。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兩個人總比一個人好，因為二人勞碌同得美好的果效。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若是跌倒，這人可以扶起他的同伴；若是孤身跌倒，沒有別人扶起他來，這人就有禍了。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再者，二人同睡就都暖和，一人獨睡怎能暖和呢？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有人攻勝孤身一人，若有二人便能敵擋他；三股合成的繩子不容易折斷。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貧窮而有智慧的少年人勝過年老不肯納諫的愚昧王。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這人是從監牢中出來作王，在他國中，生來原是貧窮的。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我見日光之下一切行動的活人都隨從那第二位，就是起來代替老王的少年人。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他所治理的眾人就是他的百姓，多得無數；在他後來的人尚且不喜悅他。這真是虛空，也是捕風。</w:t>
      </w:r>
    </w:p>
    <w:p>
      <w:pPr>
        <w:pStyle w:val="Heading2"/>
      </w:pPr>
      <w:r>
        <w:rPr>
          <w:lang w:val="zh_TW" w:bidi="zh_TW"/>
        </w:rPr>
        <w:t>傳道書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你到上帝的殿要謹慎腳步；因為近前聽，勝過愚昧人獻祭，他們本不知道所做的是惡。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你在上帝面前不可冒失開口，也不可心急發言；因為上帝在天上，你在地下，所以你的言語要寡少。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事務多，就令人做夢；言語多，就顯出愚昧。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你向上帝許願，償還不可遲延，因他不喜悅愚昧人，所以你許的願應當償還。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你許願不還，不如不許。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不可任你的口使肉體犯罪，也不可在祭司面前說是錯許了。為何使上帝因你的聲音發怒，敗壞你手所做的呢？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多夢和多言，其中多有虛幻，你只要敬畏上帝。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你若在一省之中見窮人受欺壓，並奪去公義公平的事，不要因此詫異；因有一位高過居高位的鑒察，在他們以上還有更高的。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況且地的益處歸眾人，就是君王也受田地的供應。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貪愛銀子的，不因得銀子知足；貪愛豐富的，也不因得利益知足。這也是虛空。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貨物增添，吃的人也增添，物主得甚麼益處呢？不過眼看而已！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勞碌的人不拘吃多吃少，睡得香甜；富足人的豐滿卻不容他睡覺。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我見日光之下有一宗大禍患，就是財主積存資財，反害自己。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因遭遇禍患，這些資財就消滅；那人若生了兒子，手裏也一無所有。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他怎樣從母胎赤身而來，也必照樣赤身而去；他所勞碌得來的，手中分毫不能帶去。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他來的情形怎樣，他去的情形也怎樣。這也是一宗大禍患。他為風勞碌有甚麼益處呢？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並且他終身在黑暗中吃喝，多有煩惱，又有病患嘔氣。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我所見為善為美的，就是人在上帝賜他一生的日子吃喝，享受日光之下勞碌得來的好處，因為這是他的分。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上帝賜人資財豐富，使他能以吃用，能取自己的分，在他勞碌中喜樂，這乃是上帝的恩賜。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他不多思念自己一生的年日，因為上帝應他的心使他喜樂。</w:t>
      </w:r>
    </w:p>
    <w:p>
      <w:pPr>
        <w:pStyle w:val="Heading2"/>
      </w:pPr>
      <w:r>
        <w:rPr>
          <w:lang w:val="zh_TW" w:bidi="zh_TW"/>
        </w:rPr>
        <w:t>傳道書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我見日光之下有一宗禍患重壓在人身上，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就是人蒙上帝賜他資財、豐富、尊榮，以致他心裏所願的一樣都不缺，只是上帝使他不能吃用，反有外人來吃用。這是虛空，也是禍患。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人若生一百個兒子，活許多歲數，以致他的年日甚多，心裏卻不得滿享福樂，又不得埋葬；據我說，那不到期而落的胎比他倒好。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因為虛虛而來，暗暗而去，名字被黑暗遮蔽，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並且沒有見過天日，也毫無知覺；這胎，比那人倒享安息。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那人雖然活千年，再活千年，卻不享福，眾人豈不都歸一個地方去嗎？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人的勞碌都為口腹，心裏卻不知足。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這樣看來，智慧人比愚昧人有甚麼長處呢？窮人在眾人面前知道如何行，有甚麼長處呢？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眼睛所看的比心裏妄想的倒好。這也是虛空，也是捕風。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先前所有的，早已起了名，並知道何為人，他也不能與那比自己力大的相爭。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加增虛浮的事既多，這與人有甚麼益處呢？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人一生虛度的日子，就如影兒經過，誰知道甚麼與他有益呢？誰能告訴他身後在日光之下有甚麼事呢？</w:t>
      </w:r>
    </w:p>
    <w:p>
      <w:pPr>
        <w:pStyle w:val="Heading2"/>
      </w:pPr>
      <w:r>
        <w:rPr>
          <w:lang w:val="zh_TW" w:bidi="zh_TW"/>
        </w:rPr>
        <w:t>傳道書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名譽強如美好的膏油；人死的日子勝過人生的日子。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往遭喪的家去， 強如往宴樂的家去； 因為死是眾人的結局， 活人也必將這事放在心上。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憂愁強如喜笑； 因為面帶愁容，終必使心喜樂。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智慧人的心在遭喪之家； 愚昧人的心在快樂之家。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聽智慧人的責備， 強如聽愚昧人的歌唱。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愚昧人的笑聲， 好像鍋下燒荊棘的爆聲； 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勒索使智慧人變為愚妄； 賄賂能敗壞人的慧心。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事情的終局強如事情的起頭； 存心忍耐的，勝過居心驕傲的。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你不要心裏急躁惱怒， 因為惱怒存在愚昧人的懷中。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不要說： 先前的日子強過如今的日子， 是甚麼緣故呢？ 你這樣問，不是出於智慧。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智慧和產業並好， 而且見天日的人得智慧更為有益。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因為智慧護庇人， 好像銀錢護庇人一樣。 惟獨智慧能保全智慧人的生命。 這就是知識的益處。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你要察看上帝的作為； 因上帝使為曲的，誰能變為直呢？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遇亨通的日子你當喜樂；遭患難的日子你當思想；因為上帝使這兩樣並列，為的是叫人查不出身後有甚麼事。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有義人行義，反致滅亡；有惡人行惡，倒享長壽。這都是我在虛度之日中所見過的。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不要行義過分，也不要過於自逞智慧，何必自取敗亡呢？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不要行惡過分，也不要為人愚昧，何必不到期而死呢？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你持守這個為美，那個也不要鬆手；因為敬畏上帝的人，必從這兩樣出來。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智慧使有智慧的人比城中十個官長更有能力。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時常行善而不犯罪的義人，世上實在沒有。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人所說的一切話，你不要放在心上，恐怕聽見你的僕人咒詛你。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因為你心裏知道，自己也曾屢次咒詛別人。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我曾用智慧試驗這一切事；我說，要得智慧，智慧卻離我遠。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萬事之理，離我甚遠，而且最深，誰能測透呢？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我轉念，一心要知道，要考察，要尋求智慧和萬事的理由；又要知道邪惡為愚昧，愚昧為狂妄。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我得知有等婦人比死還苦：她的心是網羅，手是鎖鍊。凡蒙上帝喜悅的人必能躲避她；有罪的人卻被她纏住了。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27-28</w:t>
      </w:r>
      <w:r>
        <w:rPr>
          <w:lang w:val="zh_TW" w:bidi="zh_TW"/>
        </w:rPr>
        <w:t xml:space="preserve"> 傳道者說：「看哪，一千男子中，我找到一個正直人，但眾女子中，沒有找到一個。」我將這事一一比較，要尋求其理，我心仍要尋找，卻未曾找到。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我所找到的只有一件，就是上帝造人原是正直，但他們尋出許多巧計。</w:t>
      </w:r>
    </w:p>
    <w:p>
      <w:pPr>
        <w:pStyle w:val="Heading2"/>
      </w:pPr>
      <w:r>
        <w:rPr>
          <w:lang w:val="zh_TW" w:bidi="zh_TW"/>
        </w:rPr>
        <w:t>傳道書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誰如智慧人呢？ 誰知道事情的解釋呢？ 人的智慧使他的臉發光， 並使他臉上的暴氣改變。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我勸你遵守王的命令；既指上帝起誓，理當如此。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不要急躁離開王的面前，不要固執行惡，因為他凡事都隨自己的心意而行。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王的話本有權力，誰敢問他說「你做甚麼」呢？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凡遵守命令的，必不經歷禍患；智慧人的心能辨明時候和定理。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各樣事務成就都有時候和定理，因為人的苦難重壓在他身上。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他不知道將來的事，因為將來如何，誰能告訴他呢？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無人有權力掌管生命，將生命留住；也無人有權力掌管死期；這場爭戰，無人能免；邪惡也不能救那好行邪惡的人。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這一切我都見過，也專心查考日光之下所做的一切事。有時這人管轄那人，令人受害。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我見惡人埋葬，歸入墳墓；又見行正直事的離開聖地，在城中被人忘記。這也是虛空。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因為斷定罪名不立刻施刑，所以世人滿心作惡。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罪人雖然作惡百次，倒享長久的年日；然而我準知道，敬畏上帝的，就是在他面前敬畏的人，終久必得福樂。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惡人卻不得福樂，也不得長久的年日；這年日好像影兒，因他不敬畏上帝。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世上有一件虛空的事，就是義人所遭遇的，反照惡人所行的；又有惡人所遭遇的，反照義人所行的。我說，這也是虛空。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我就稱讚快樂，原來人在日光之下，莫強如吃喝快樂；因為他在日光之下，上帝賜他一生的年日，要從勞碌中，時常享受所得的。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我專心求智慧，要看世上所做的事。（有晝夜不睡覺不合眼的。）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我就看明上帝一切的作為，知道人查不出日光之下所做的事；任憑他費多少力尋查，都查不出來，就是智慧人雖想知道，也是查不出來。</w:t>
      </w:r>
    </w:p>
    <w:p>
      <w:pPr>
        <w:pStyle w:val="Heading2"/>
      </w:pPr>
      <w:r>
        <w:rPr>
          <w:lang w:val="zh_TW" w:bidi="zh_TW"/>
        </w:rPr>
        <w:t>傳道書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我將這一切事放在心上，詳細考究，就知道義人和智慧人，並他們的作為都在上帝手中；或是愛，或是恨，都在他們的前面，人不能知道。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凡臨到眾人的事都是一樣：義人和惡人都遭遇一樣的事；好人，潔淨人和不潔淨人，獻祭的與不獻祭的，也是一樣。好人如何，罪人也如何；起誓的如何，怕起誓的也如何。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在日光之下所行的一切事上有一件禍患，就是眾人所遭遇的都是一樣，並且世人的心充滿了惡；活着的時候心裏狂妄，後來就歸死人那裏去了。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與一切活人相連的，那人還有指望，因為活着的狗比死了的獅子更強。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活着的人知道必死；死了的人毫無所知，也不再得賞賜；他們的名無人記念。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他們的愛，他們的恨，他們的嫉妒，早都消滅了。在日光之下所行的一切事上，他們永不再有分了。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你只管去歡歡喜喜吃你的飯，心中快樂喝你的酒，因為上帝已經悅納你的作為。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你的衣服當時常潔白，你頭上也不要缺少膏油。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在你一生虛空的年日，就是上帝賜你在日光之下虛空的年日，當同你所愛的妻，快活度日，因為那是你生前在日光之下勞碌的事上所得的分。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凡你手所當做的事要盡力去做；因為在你所必去的陰間沒有工作，沒有謀算，沒有知識，也沒有智慧。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我又轉念：見日光之下，快跑的未必能贏；力戰的未必得勝；智慧的未必得糧食；明哲的未必得資財；靈巧的未必得喜悅。所臨到眾人的是在乎當時的機會。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原來人也不知道自己的定期。魚被惡網圈住，鳥被網羅捉住，禍患忽然臨到的時候，世人陷在其中也是如此。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我見日光之下有一樣智慧，據我看乃是廣大，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就是有一小城，其中的人數稀少，有大君王來攻擊，修築營壘，將城圍困。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城中有一個貧窮的智慧人，他用智慧救了那城，卻沒有人記念那窮人。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我就說，智慧勝過勇力；然而那貧窮人的智慧被人藐視，他的話也無人聽從。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寧可在安靜之中聽智慧人的言語，不聽掌管愚昧人的喊聲。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智慧勝過打仗的兵器；但一個罪人能敗壞許多善事。</w:t>
      </w:r>
    </w:p>
    <w:p>
      <w:pPr>
        <w:pStyle w:val="Heading2"/>
      </w:pPr>
      <w:r>
        <w:rPr>
          <w:lang w:val="zh_TW" w:bidi="zh_TW"/>
        </w:rPr>
        <w:t>傳道書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死蒼蠅使做香的膏油發出臭氣； 這樣，一點愚昧也能敗壞智慧和尊榮。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智慧人的心居右； 愚昧人的心居左。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並且愚昧人行路顯出無知， 對眾人說，他是愚昧人。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掌權者的心若向你發怒， 不要離開你的本位， 因為柔和能免大過。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我見日光之下有一件禍患， 似乎出於掌權的錯誤，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就是愚昧人立在高位； 富足人坐在低位。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我見過僕人騎馬， 王子像僕人在地上步行。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挖陷坑的，自己必掉在其中； 拆牆垣的，必為蛇所咬。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鑿開石頭的，必受損傷； 劈開木頭的，必遭危險。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鐵器鈍了，若不將刃磨快，就必多費氣力； 但得智慧指教，便有益處。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未行法術以先，蛇若咬人， 後行法術也是無益。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智慧人的口說出恩言； 愚昧人的嘴吞滅自己。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他口中的言語起頭是愚昧； 他話的末尾是奸惡的狂妄。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愚昧人多有言語， 人卻不知將來有甚麼事； 他身後的事誰能告訴他呢？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凡愚昧人，他的勞碌使自己困乏， 因為連進城的路，他也不知道。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邦國啊，你的王若是孩童， 你的群臣早晨宴樂， 你就有禍了！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邦國啊，你的王若是貴冑之子， 你的群臣按時吃喝， 為要補力，不為酒醉， 你就有福了！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因人懶惰，房頂塌下； 因人手懶，房屋滴漏。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設擺筵席是為喜笑。 酒能使人快活； 錢能叫萬事應心。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你不可咒詛君王， 也不可心懷此念； 在你臥房也不可咒詛富戶。 因為空中的鳥必傳揚這聲音， 有翅膀的也必述說這事。</w:t>
      </w:r>
    </w:p>
    <w:p>
      <w:pPr>
        <w:pStyle w:val="Heading2"/>
      </w:pPr>
      <w:r>
        <w:rPr>
          <w:lang w:val="zh_TW" w:bidi="zh_TW"/>
        </w:rPr>
        <w:t>傳道書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當將你的糧食撒在水面， 因為日久必能得着。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你要分給七人，或分給八人， 因為你不知道將來有甚麼災禍臨到地上。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雲若滿了雨，就必傾倒在地上。 樹若向南倒，或向北倒， 樹倒在何處，就存在何處。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看風的，必不撒種； 望雲的，必不收割。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風從何道來，骨頭在懷孕婦人的胎中如何長成，你尚且不得知道；這樣，行萬事之上帝的作為，你更不得知道。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早晨要撒你的種，晚上也不要歇你的手，因為你不知道哪一樣發旺；或是早撒的，或是晚撒的，或是兩樣都好。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光本是佳美的，眼見日光也是可悅的。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人活多年，就當快樂多年；然而也當想到黑暗的日子。因為這日子必多，所要來的都是虛空。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少年人哪，你在幼年時當快樂。在幼年的日子，使你的心歡暢，行你心所願行的，看你眼所愛看的；卻要知道，為這一切的事，上帝必審問你。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所以，你當從心中除掉愁煩，從肉體克去邪惡；因為一生的開端和幼年之時，都是虛空的。</w:t>
      </w:r>
    </w:p>
    <w:p>
      <w:pPr>
        <w:pStyle w:val="Heading2"/>
      </w:pPr>
      <w:r>
        <w:rPr>
          <w:lang w:val="zh_TW" w:bidi="zh_TW"/>
        </w:rPr>
        <w:t>傳道書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你趁着年幼、衰敗的日子尚未來到，就是你所說，我毫無喜樂的那些年日未曾臨近之先，當記念造你的主。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不要等到日頭、光明、月亮、星宿變為黑暗，雨後雲彩反回，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看守房屋的發顫，有力的屈身，推磨的稀少就止息，從窗戶往外看的都昏暗；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街門關閉，推磨的響聲微小，雀鳥一叫，人就起來，唱歌的女子也都衰微。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人怕高處，路上有驚慌，杏樹開花，蚱蜢成為重擔，人所願的也都廢掉；因為人歸他永遠的家，弔喪的在街上往來。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銀鍊折斷，金罐破裂，瓶子在泉旁損壞，水輪在井口破爛，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塵土仍歸於地，靈仍歸於賜靈的上帝。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傳道者說：「虛空的虛空，凡事都是虛空。」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再者，傳道者因有智慧，仍將知識教訓眾人；又默想，又考查，又陳說許多箴言。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傳道者專心尋求可喜悅的言語，是憑正直寫的誠實話。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智慧人的言語好像刺棍；會中之師的言語又像釘穩的釘子，都是一個牧者所賜的。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我兒，還有一層，你當受勸戒：著書多，沒有窮盡；讀書多，身體疲倦。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這些事都已聽見了，總意就是：敬畏上帝，謹守他的誡命，這是人所當盡的本分。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因為人所做的事，連一切隱藏的事，無論是善是惡，上帝都必審問。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