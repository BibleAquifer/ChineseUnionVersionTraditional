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猶大書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耶穌基督的僕人，雅各的弟兄猶大，寫信給那被召、在父上帝裏蒙愛、為耶穌基督保守的人。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願憐恤、平安、慈愛多多地加給你們。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親愛的弟兄啊，我想盡心寫信給你們，論我們同得救恩的時候，就不得不寫信勸你們，要為從前一次交付聖徒的真道竭力地爭辯。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因為有些人偷着進來，就是自古被定受刑罰的，是不虔誠的，將我們上帝的恩變作放縱情慾的機會，並且不認獨一的主宰－我們主耶穌基督。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從前主救了他的百姓出埃及地，後來就把那些不信的滅絕了。這一切的事，你們雖然都知道，我卻仍要提醒你們。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又有不守本位、離開自己住處的天使，主用鎖鍊把他們永遠拘留在黑暗裏，等候大日的審判。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又如所多瑪、蛾摩拉和周圍城邑的人，也照他們一味地行淫，隨從逆性的情慾，就受永火的刑罰，作為鑑戒。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這些做夢的人也像他們污穢身體，輕慢主治的，毀謗在尊位的。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天使長米迦勒為摩西的屍首與魔鬼爭辯的時候，尚且不敢用毀謗的話罪責他，只說：「主責備你吧！」。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但這些人毀謗他們所不知道的。他們本性所知道的事與那沒有靈性的畜類一樣，在這事上竟敗壞了自己。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他們有禍了！因為走了該隱的道路，又為利往巴蘭的錯謬裏直奔，並在可拉的背叛中滅亡了。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這樣的人在你們的愛席上與你們同吃的時候，正是礁石。他們作牧人，只知餵養自己，無所懼怕；是沒有雨的雲彩，被風飄蕩；是秋天沒有果子的樹，死而又死，連根被拔出來；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是海裏的狂浪，湧出自己可恥的沫子來；是流蕩的星，有墨黑的幽暗為他們永遠存留。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亞當的七世孫以諾曾預言這些人說：「看哪，主帶着他的千萬聖者降臨，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要在眾人身上行審判，證實那一切不敬虔的人所妄行一切不敬虔的事，又證實不敬虔之罪人所說頂撞他的剛愎話。」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這些人是私下議論，常發怨言的，隨從自己的情慾而行，口中說誇大的話，為得便宜諂媚人。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親愛的弟兄啊，你們要記念我們主耶穌基督之使徒從前所說的話。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他們曾對你們說過，末世必有好譏誚的人隨從自己不敬虔的私慾而行。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這就是那些引人結黨、屬乎血氣、沒有聖靈的人。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親愛的弟兄啊，你們卻要在至聖的真道上造就自己，在聖靈裏禱告，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保守自己常在上帝的愛中，仰望我們主耶穌基督的憐憫，直到永生。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有些人存疑心，你們要憐憫他們；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有些人你們要從火中搶出來，搭救他們；有些人你們要存懼怕的心憐憫他們，連那被情慾沾染的衣服也當厭惡。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那能保守你們不失腳、叫你們無瑕無疵、歡歡喜喜站在他榮耀之前的我們的救主－獨一的上帝，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願榮耀、威嚴、能力、權柄，因我們的主耶穌基督歸與他，從萬古以前並現今，直到永永遠遠。阿們！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