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約拿書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耶和華的話臨到亞米太的兒子約拿，說：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「你起來往尼尼微大城去，向其中的居民呼喊，因為他們的惡達到我面前。」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約拿卻起來，逃往他施去躲避耶和華；下到約帕，遇見一隻船，要往他施去。他就給了船價，上了船，要與船上的人同往他施去躲避耶和華。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然而耶和華使海中起大風，海就狂風大作，甚至船幾乎破壞。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水手便懼怕，各人哀求自己的神。他們將船上的貨物拋在海中，為要使船輕些。約拿已下到底艙，躺臥沉睡。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船主到他那裏對他說：「你這沉睡的人哪，為何這樣呢？起來，求告你的神，或者神顧念我們，使我們不致滅亡。」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船上的人彼此說：「來吧，我們掣籤，看看這災臨到我們是因誰的緣故。」於是他們掣籤，掣出約拿來。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眾人對他說：「請你告訴我們，這災臨到我們是因誰的緣故？你以何事為業？你從哪裏來？你是哪一國？屬哪一族的人？」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他說：「我是希伯來人。我敬畏耶和華－那創造滄海旱地之天上的上帝。」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他們就大大懼怕，對他說：「你做的是甚麼事呢？」他們已經知道他躲避耶和華，因為他告訴了他們。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他們問他說：「我們當向你怎樣行，使海浪平靜呢？」這話是因海浪越發翻騰。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他對他們說：「你們將我抬起來，拋在海中，海就平靜了；我知道你們遭這大風是因我的緣故。」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然而那些人竭力盪槳，要把船攏岸，卻是不能，因為海浪越發向他們翻騰。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他們便求告耶和華說：「耶和華啊，我們懇求你，不要因這人的性命使我們死亡，不要使流無辜血的罪歸與我們；因為你－耶和華是隨自己的意旨行事。」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他們遂將約拿抬起，拋在海中，海的狂浪就平息了。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那些人便大大敬畏耶和華，向耶和華獻祭，並且許願。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耶和華安排一條大魚吞了約拿，他在魚腹中三日三夜。</w:t>
      </w:r>
    </w:p>
    <w:p>
      <w:pPr>
        <w:pStyle w:val="Heading2"/>
      </w:pPr>
      <w:r>
        <w:rPr>
          <w:lang w:val="zh_TW" w:bidi="zh_TW"/>
        </w:rPr>
        <w:t>約拿書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約拿在魚腹中禱告耶和華－他的上帝，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說： 我遭遇患難求告耶和華， 你就應允我； 從陰間的深處呼求， 你就俯聽我的聲音。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你將我投下深淵， 就是海的深處； 大水環繞我， 你的波浪洪濤都漫過我身。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我說：我從你眼前雖被驅逐， 我仍要仰望你的聖殿。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諸水環繞我，幾乎淹沒我； 深淵圍住我； 海草纏繞我的頭。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我下到山根， 地的門將我永遠關住。 耶和華－我的上帝啊， 你卻將我的性命從坑中救出來。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我心在我裏面發昏的時候， 我就想念耶和華。 我的禱告進入你的聖殿， 達到你的面前。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那信奉虛無之神的人， 離棄憐愛他們的主；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但我必用感謝的聲音獻祭與你。 我所許的願，我必償還。 救恩出於耶和華。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耶和華吩咐魚，魚就把約拿吐在旱地上。</w:t>
      </w:r>
    </w:p>
    <w:p>
      <w:pPr>
        <w:pStyle w:val="Heading2"/>
      </w:pPr>
      <w:r>
        <w:rPr>
          <w:lang w:val="zh_TW" w:bidi="zh_TW"/>
        </w:rPr>
        <w:t>約拿書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耶和華的話二次臨到約拿說：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「你起來！往尼尼微大城去，向其中的居民宣告我所吩咐你的話。」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約拿便照耶和華的話起來，往尼尼微去。這尼尼微是極大的城，有三日的路程。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約拿進城走了一日，宣告說：「再等四十日，尼尼微必傾覆了！」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尼尼微人信服上帝，便宣告禁食，從最大的到至小的都穿麻衣。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這信息傳到尼尼微王的耳中，他就下了寶座，脫下朝服，披上麻布，坐在灰中。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他又使人遍告尼尼微通城，說：「王和大臣有令，人不可嘗甚麼，牲畜、牛羊不可吃草，也不可喝水。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人與牲畜都當披上麻布；人要切切求告上帝。各人回頭離開所行的惡道，丟棄手中的強暴。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或者上帝轉意後悔，不發烈怒，使我們不致滅亡，也未可知。」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於是上帝察看他們的行為，見他們離開惡道，他就後悔，不把所說的災禍降與他們了。</w:t>
      </w:r>
    </w:p>
    <w:p>
      <w:pPr>
        <w:pStyle w:val="Heading2"/>
      </w:pPr>
      <w:r>
        <w:rPr>
          <w:lang w:val="zh_TW" w:bidi="zh_TW"/>
        </w:rPr>
        <w:t>約拿書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這事約拿大大不悅，且甚發怒，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就禱告耶和華說：「耶和華啊，我在本國的時候豈不是這樣說嗎？我知道你是有恩典、有憐憫的上帝，不輕易發怒，有豐盛的慈愛，並且後悔不降所說的災，所以我急速逃往他施去。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耶和華啊，現在求你取我的命吧！因為我死了比活着還好。」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耶和華說：「你這樣發怒合乎理嗎？」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於是約拿出城，坐在城的東邊，在那裏為自己搭了一座棚，坐在棚的蔭下，要看看那城究竟如何。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耶和華上帝安排一棵蓖麻，使其發生高過約拿，影兒遮蓋他的頭，救他脫離苦楚；約拿因這棵蓖麻大大喜樂。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次日黎明，上帝卻安排一條蟲子咬這蓖麻，以致枯槁。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日頭出來的時候，上帝安排炎熱的東風，日頭曝曬約拿的頭，使他發昏，他就為自己求死，說：「我死了比活着還好！」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上帝對約拿說：「你因這棵蓖麻發怒合乎理嗎？」他說：「我發怒以至於死，都合乎理！」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耶和華說：「這蓖麻不是你栽種的，也不是你培養的；一夜發生，一夜乾死，你尚且愛惜；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何況這尼尼微大城，其中不能分辨左手右手的有十二萬多人，並有許多牲畜，我豈能不愛惜呢？」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