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羅馬書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耶穌基督的僕人保羅，奉召為使徒，特派傳上帝的福音。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這福音是上帝從前藉眾先知在聖經上所應許的，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論到他兒子－我主耶穌基督。按肉體說，是從大衛後裔生的；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按聖善的靈說，因從死裏復活，以大能顯明是上帝的兒子。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我們從他受了恩惠並使徒的職分，在萬國之中叫人為他的名信服真道；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其中也有你們這蒙召屬耶穌基督的人。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我寫信給你們在羅馬、為上帝所愛、奉召作聖徒的眾人。願恩惠、平安從我們的父上帝並主耶穌基督歸與你們！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第一，我靠着耶穌基督，為你們眾人感謝我的上帝，因你們的信德傳遍了天下。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我在他兒子福音上，用心靈所事奉的上帝可以見證，我怎樣不住地提到你們；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在禱告之間常常懇求，或者照上帝的旨意，終能得平坦的道路往你們那裏去。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因為我切切地想見你們，要把些屬靈的恩賜分給你們，使你們可以堅固；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這樣，我在你們中間，因你與我彼此的信心，就可以同得安慰。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弟兄們，我不願意你們不知道，我屢次定意往你們那裏去，要在你們中間得些果子，如同在其餘的外邦人中一樣；只是到如今仍有阻隔。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無論是希臘人、化外人、聰明人、愚拙人，我都欠他們的債，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所以情願盡我的力量，將福音也傳給你們在羅馬的人。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我不以福音為恥；這福音本是上帝的大能，要救一切相信的，先是猶太人，後是希臘人。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因為上帝的義正在這福音上顯明出來；這義是本於信，以至於信。如經上所記：「義人必因信得生。」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原來，上帝的忿怒從天上顯明在一切不虔不義的人身上，就是那些行不義阻擋真理的人。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上帝的事情，人所能知道的，原顯明在人心裏，因為上帝已經給他們顯明。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自從造天地以來，上帝的永能和神性是明明可知的，雖是眼不能見，但藉着所造之物就可以曉得，叫人無可推諉。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因為，他們雖然知道上帝，卻不當作上帝榮耀他，也不感謝他。他們的思念變為虛妄，無知的心就昏暗了。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自稱為聰明，反成了愚拙，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將不能朽壞之上帝的榮耀變為偶像，彷彿必朽壞的人和飛禽、走獸、昆蟲的樣式。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所以，上帝任憑他們逞着心裏的情慾行污穢的事，以致彼此玷辱自己的身體。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他們將上帝的真實變為虛謊，去敬拜事奉受造之物，不敬奉那造物的主－主乃是可稱頌的，直到永遠。阿們！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因此，上帝任憑他們放縱可羞恥的情慾。他們的女人把順性的用處變為逆性的用處；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男人也是如此，棄了女人順性的用處，慾火攻心，彼此貪戀，男和男行可羞恥的事，就在自己身上受這妄為當得的報應。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他們既然故意不認識上帝，上帝就任憑他們存邪僻的心，行那些不合理的事；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裝滿了各樣不義、邪惡、貪婪、惡毒；滿心是嫉妒、凶殺、爭競、詭詐、毒恨；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又是讒毀的、背後說人的、怨恨上帝的、侮慢人的、狂傲的、自誇的、捏造惡事的、違背父母的、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無知的、背約的、無親情的、不憐憫人的。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他們雖知道上帝判定行這樣事的人是當死的，然而他們不但自己去行，還喜歡別人去行。</w:t>
      </w:r>
    </w:p>
    <w:p>
      <w:pPr>
        <w:pStyle w:val="Heading2"/>
      </w:pPr>
      <w:r>
        <w:rPr>
          <w:lang w:val="zh_TW" w:bidi="zh_TW"/>
        </w:rPr>
        <w:t>羅馬書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你這論斷人的，無論你是誰，也無可推諉。你在甚麼事上論斷人，就在甚麼事上定自己的罪；因你這論斷人的，自己所行卻和別人一樣。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我們知道這樣行的人，上帝必照真理審判他。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你這人哪，你論斷行這樣事的人，自己所行的卻和別人一樣，你以為能逃脫上帝的審判嗎？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還是你藐視他豐富的恩慈、寬容、忍耐，不曉得他的恩慈是領你悔改呢？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你竟任着你剛硬不悔改的心，為自己積蓄忿怒，以致上帝震怒，顯他公義審判的日子來到。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他必照各人的行為報應各人。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凡恆心行善、尋求榮耀、尊貴和不能朽壞之福的，就以永生報應他們；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惟有結黨、不順從真理、反順從不義的，就以忿怒、惱恨報應他們；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將患難、困苦加給一切作惡的人，先是猶太人，後是希臘人，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卻將榮耀、尊貴、平安加給一切行善的人，先是猶太人，後是希臘人。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因為上帝不偏待人。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凡沒有律法犯了罪的，也必不按律法滅亡；凡在律法以下犯了罪的，也必按律法受審判。（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原來在上帝面前，不是聽律法的為義，乃是行律法的稱義。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沒有律法的外邦人若順着本性行律法上的事，他們雖然沒有律法，自己就是自己的律法。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這是顯出律法的功用刻在他們心裏，他們是非之心同作見證，並且他們的思念互相較量，或以為是，或以為非。）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就在上帝藉耶穌基督審判人隱祕事的日子，照着我的福音所言。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你稱為猶太人，又倚靠律法，且指着上帝誇口；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既從律法中受了教訓，就曉得上帝的旨意，也能分別是非；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又深信自己是給瞎子領路的，是黑暗中人的光，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是蠢笨人的師傅，是小孩子的先生，在律法上有知識和真理的模範。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你既是教導別人，還不教導自己嗎？你講說人不可偷竊，自己還偷竊嗎？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你說人不可姦淫，自己還姦淫嗎？你厭惡偶像，自己還偷竊廟中之物嗎？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你指着律法誇口，自己倒犯律法、玷辱上帝嗎？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上帝的名在外邦人中，因你們受了褻瀆，正如經上所記的。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你若是行律法的，割禮固然於你有益；若是犯律法的，你的割禮就算不得割禮。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所以那未受割禮的，若遵守律法的條例，他雖然未受割禮，豈不算是有割禮嗎？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而且那本來未受割禮的，若能全守律法，豈不是要審判你這有儀文和割禮竟犯律法的人嗎？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因為外面作猶太人的，不是真猶太人；外面肉身的割禮，也不是真割禮。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惟有裏面作的，才是真猶太人；真割禮也是心裏的，在乎靈，不在乎儀文。這人的稱讚不是從人來的，乃是從上帝來的。</w:t>
      </w:r>
    </w:p>
    <w:p>
      <w:pPr>
        <w:pStyle w:val="Heading2"/>
      </w:pPr>
      <w:r>
        <w:rPr>
          <w:lang w:val="zh_TW" w:bidi="zh_TW"/>
        </w:rPr>
        <w:t>羅馬書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這樣說來，猶太人有甚麼長處？割禮有甚麼益處呢？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凡事大有好處：第一是上帝的聖言交託他們。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即便有不信的，這有何妨呢？難道他們的不信就廢掉上帝的信嗎？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斷乎不能！不如說，上帝是真實的，人都是虛謊的。如經上所記： 你責備人的時候，顯為公義； 被人議論的時候，可以得勝。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我且照着人的常話說，我們的不義若顯出上帝的義來，我們可以怎麼說呢？上帝降怒，是他不義嗎？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斷乎不是！若是這樣，上帝怎能審判世界呢？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若上帝的真實，因我的虛謊越發顯出他的榮耀，為甚麼我還受審判，好像罪人呢？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為甚麼不說，我們可以作惡以成善呢？這是毀謗我們的人說我們有這話。這等人定罪是該當的。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這卻怎麼樣呢？我們比他們強嗎？決不是的！因我們已經證明：猶太人和希臘人都在罪惡之下。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就如經上所記： 沒有義人，連一個也沒有。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沒有明白的； 沒有尋求上帝的；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都是偏離正路， 一同變為無用。 沒有行善的，連一個也沒有。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他們的喉嚨是敞開的墳墓； 他們用舌頭弄詭詐， 嘴唇裏有虺蛇的毒氣，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滿口是咒罵苦毒。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殺人流血， 他們的腳飛跑，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所經過的路便行殘害暴虐的事。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平安的路，他們未曾知道；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他們眼中不怕上帝。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我們曉得律法上的話都是對律法以下之人說的，好塞住各人的口，叫普世的人都伏在上帝審判之下。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所以凡有血氣的，沒有一個因行律法能在上帝面前稱義，因為律法本是叫人知罪。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但如今，上帝的義在律法以外已經顯明出來，有律法和先知為證：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就是上帝的義，因信耶穌基督加給一切相信的人，並沒有分別。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因為世人都犯了罪，虧缺了上帝的榮耀；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如今卻蒙上帝的恩典，因基督耶穌的救贖，就白白地稱義。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上帝設立耶穌作挽回祭，是憑着耶穌的血，藉着人的信，要顯明上帝的義；因為他用忍耐的心寬容人先時所犯的罪，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好在今時顯明他的義，使人知道他自己為義，也稱信耶穌的人為義。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既是這樣，哪裏能誇口呢？沒有可誇的了。用何法沒有的呢？是用立功之法嗎？不是，乃用信主之法。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所以我們看定了：人稱義是因着信，不在乎遵行律法。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難道上帝只作猶太人的上帝嗎？不也是作外邦人的上帝嗎？是的，也作外邦人的上帝。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上帝既是一位，他就要因信稱那受割禮的為義，也要因信稱那未受割禮的為義。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這樣，我們因信廢了律法嗎？斷乎不是！更是堅固律法。</w:t>
      </w:r>
    </w:p>
    <w:p>
      <w:pPr>
        <w:pStyle w:val="Heading2"/>
      </w:pPr>
      <w:r>
        <w:rPr>
          <w:lang w:val="zh_TW" w:bidi="zh_TW"/>
        </w:rPr>
        <w:t>羅馬書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如此說來，我們的祖宗亞伯拉罕憑着肉體得了甚麼呢？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倘若亞伯拉罕是因行為稱義，就有可誇的；只是在上帝面前並無可誇。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經上說甚麼呢？說：「亞伯拉罕信上帝，這就算為他的義。」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做工的得工價，不算恩典，乃是該得的；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惟有不做工的，只信稱罪人為義的上帝，他的信就算為義。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正如大衛稱那在行為以外蒙上帝算為義的人是有福的。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他說： 得赦免其過、遮蓋其罪的， 這人是有福的。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主不算為有罪的， 這人是有福的。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如此看來，這福是單加給那受割禮的人嗎？不也是加給那未受割禮的人嗎？因我們所說，亞伯拉罕的信，就算為他的義，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是怎麼算的呢？是在他受割禮的時候呢？是在他未受割禮的時候呢？不是在受割禮的時候，乃是在未受割禮的時候。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並且他受了割禮的記號，作他未受割禮的時候因信稱義的印證，叫他作一切未受割禮而信之人的父，使他們也算為義；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又作受割禮之人的父，就是那些不但受割禮，並且按我們的祖宗亞伯拉罕未受割禮而信之蹤跡去行的人。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因為上帝應許亞伯拉罕和他後裔，必得承受世界，不是因律法，乃是因信而得的義。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若是屬乎律法的人才得為後嗣，信就歸於虛空，應許也就廢棄了。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因為律法是惹動忿怒的；哪裏沒有律法，那裏就沒有過犯。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所以人得為後嗣是本乎信，因此就屬乎恩，叫應許定然歸給一切後裔；不但歸給那屬乎律法的，也歸給那效法亞伯拉罕之信的。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亞伯拉罕所信的，是那叫死人復活、使無變為有的上帝，他在主面前作我們世人的父。如經上所記：「我已經立你作多國的父。」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他在無可指望的時候，因信仍有指望，就得以作多國的父，正如先前所說：「你的後裔將要如此。」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他將近百歲的時候，雖然想到自己的身體如同已死，撒拉的生育已經斷絕，他的信心還是不軟弱；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並且仰望上帝的應許，總沒有因不信心裏起疑惑，反倒因信心裏得堅固，將榮耀歸給上帝，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且滿心相信上帝所應許的必能做成。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所以，這就算為他的義。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「算為他義」的這句話不是單為他寫的，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也是為我們將來得算為義之人寫的，就是我們這信上帝使我們的主耶穌從死裏復活的人。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耶穌被交給人，是為我們的過犯；復活，是為叫我們稱義。</w:t>
      </w:r>
    </w:p>
    <w:p>
      <w:pPr>
        <w:pStyle w:val="Heading2"/>
      </w:pPr>
      <w:r>
        <w:rPr>
          <w:lang w:val="zh_TW" w:bidi="zh_TW"/>
        </w:rPr>
        <w:t>羅馬書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我們既因信稱義，就藉着我們的主耶穌基督得與上帝相和。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我們又藉着他，因信得進入現在所站的這恩典中，並且歡歡喜喜盼望上帝的榮耀。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不但如此，就是在患難中也是歡歡喜喜的；因為知道患難生忍耐，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忍耐生老練，老練生盼望；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盼望不至於羞恥，因為所賜給我們的聖靈將上帝的愛澆灌在我們心裏。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因我們還軟弱的時候，基督就按所定的日期為罪人死。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為義人死，是少有的；為仁人死， 或者有敢做的。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惟有基督在我們還作罪人的時候為我們死，上帝的愛就在此向我們顯明了。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現在我們既靠着他的血稱義，就更要藉着他免去上帝的忿怒。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因為我們作仇敵的時候，且藉着上帝兒子的死，得與上帝和好；既已和好，就更要因他的生得救了。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不但如此，我們既藉着我主耶穌基督得與上帝和好，也就藉着他以上帝為樂。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這就如罪是從一人入了世界，死又是從罪來的，於是死就臨到眾人，因為眾人都犯了罪。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沒有律法之先，罪已經在世上；但沒有律法，罪也不算罪。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然而從亞當到摩西，死就作了王，連那些不與亞當犯一樣罪過的，也在他的權下。亞當乃是那以後要來之人的預像。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只是過犯不如恩賜，若因一人的過犯，眾人都死了，何況上帝的恩典，與那因耶穌基督一人恩典中的賞賜，豈不更加倍地臨到眾人嗎？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因一人犯罪就定罪，也不如恩賜，原來審判是由一人而定罪，恩賜乃是由許多過犯而稱義。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若因一人的過犯，死就因這一人作了王，何況那些受洪恩又蒙所賜之義的，豈不更要因耶穌基督一人在生命中作王嗎？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如此說來，因一次的過犯，眾人都被定罪；照樣，因一次的義行，眾人也就被稱義得生命了。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因一人的悖逆，眾人成為罪人；照樣，因一人的順從，眾人也成為義了。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律法本是外添的，叫過犯顯多；只是罪在哪裏顯多，恩典就更顯多了。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就如罪作王叫人死；照樣，恩典也藉着義作王，叫人因我們的主耶穌基督得永生。</w:t>
      </w:r>
    </w:p>
    <w:p>
      <w:pPr>
        <w:pStyle w:val="Heading2"/>
      </w:pPr>
      <w:r>
        <w:rPr>
          <w:lang w:val="zh_TW" w:bidi="zh_TW"/>
        </w:rPr>
        <w:t>羅馬書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這樣，怎麼說呢？我們可以仍在罪中、叫恩典顯多嗎？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斷乎不可！我們在罪上死了的人豈可仍在罪中活着呢？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豈不知我們這受洗歸入基督耶穌的人是受洗歸入他的死嗎？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所以，我們藉着洗禮歸入死，和他一同埋葬，原是叫我們一舉一動有新生的樣式，像基督藉着父的榮耀從死裏復活一樣。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我們若在他死的形狀上與他聯合，也要在他復活的形狀上與他聯合；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因為知道我們的舊人和他同釘十字架，使罪身滅絕，叫我們不再作罪的奴僕；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因為已死的人是脫離了罪。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我們若是與基督同死，就信必與他同活。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因為知道基督既從死裏復活，就不再死，死也不再作他的主了。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他死是向罪死了，只有一次；他活是向上帝活着。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這樣，你們向罪也當看自己是死的；向上帝在基督耶穌裏，卻當看自己是活的。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所以，不要容罪在你們必死的身上作王，使你們順從身子的私慾。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也不要將你們的肢體獻給罪作不義的器具；倒要像從死裏復活的人，將自己獻給上帝，並將肢體作義的器具獻給上帝。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罪必不能作你們的主；因你們不在律法之下，乃在恩典之下。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這卻怎麼樣呢？我們在恩典之下，不在律法之下，就可以犯罪嗎？斷乎不可！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豈不曉得你們獻上自己作奴僕，順從誰，就作誰的奴僕嗎？或作罪的奴僕，以至於死；或作順命的奴僕，以致成義。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感謝上帝！因為你們從前雖然作罪的奴僕，現今卻從心裏順服了所傳給你們道理的模範。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你們既從罪裏得了釋放，就作了義的奴僕。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我因你們肉體的軟弱，就照人的常話對你們說。你們從前怎樣將肢體獻給不潔不法作奴僕，以至於不法；現今也要照樣將肢體獻給義作奴僕，以至於成聖。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因為你們作罪之奴僕的時候，就不被義約束了。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你們現今所看為羞恥的事，當日有甚麼果子呢？那些事的結局就是死。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但現今，你們既從罪裏得了釋放，作了上帝的奴僕，就有成聖的果子，那結局就是永生。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因為罪的工價乃是死；惟有上帝的恩賜，在我們的主基督耶穌裏，乃是永生。</w:t>
      </w:r>
    </w:p>
    <w:p>
      <w:pPr>
        <w:pStyle w:val="Heading2"/>
      </w:pPr>
      <w:r>
        <w:rPr>
          <w:lang w:val="zh_TW" w:bidi="zh_TW"/>
        </w:rPr>
        <w:t>羅馬書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弟兄們，我現在對明白律法的人說，你們豈不曉得律法管人是在活着的時候嗎？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就如女人有了丈夫，丈夫還活着，就被律法約束；丈夫若死了，就脫離了丈夫的律法。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所以丈夫活着，她若歸於別人，便叫淫婦；丈夫若死了，她就脫離了丈夫的律法，雖然歸於別人，也不是淫婦。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我的弟兄們，這樣說來，你們藉着基督的身體，在律法上也是死了，叫你們歸於別人，就是歸於那從死裏復活的，叫我們結果子給上帝。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因為我們屬肉體的時候，那因律法而生的惡慾就在我們肢體中發動，以致結成死亡的果子。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但我們既然在捆我們的律法上死了，現今就脫離了律法，叫我們服事主，要按着心靈的新樣，不按着儀文的舊樣。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這樣，我們可說甚麼呢？律法是罪嗎？斷乎不是！只是非因律法，我就不知何為罪。非律法說「不可起貪心」，我就不知何為貪心。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然而，罪趁着機會， 就藉着誡命叫諸般的貪心在我裏頭發動；因為沒有律法，罪是死的。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我以前沒有律法是活着的；但是誡命來到，罪又活了，我就死了。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那本來叫人活的誡命，反倒叫我死；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因為罪趁着機會， 就藉着誡命引誘我，並且殺了我。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這樣看來，律法是聖潔的，誡命也是聖潔、公義、良善的。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既然如此，那良善的是叫我死嗎？斷乎不是！叫我死的乃是罪。但罪藉着那良善的叫我死，就顯出真是罪，叫罪因着誡命更顯出是惡極了。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我們原曉得律法是屬乎靈的，但我是屬乎肉體的，是已經賣給罪了。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因為我所做的，我自己不明白；我所願意的，我並不做；我所恨惡的，我倒去做。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若我所做的，是我所不願意的，我就應承律法是善的。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既是這樣，就不是我做的，乃是住在我裏頭的罪做的。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我也知道，在我裏頭，就是我肉體之中，沒有良善。因為，立志為善由得我，只是行出來由不得我。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故此，我所願意的善，我反不做；我所不願意的惡，我倒去做。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若我去做所不願意做的，就不是我做的，乃是住在我裏頭的罪做的。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我覺得有個律，就是我願意為善的時候，便有惡與我同在。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因為按着我裏面的意思，我是喜歡上帝的律；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但我覺得肢體中另有個律和我心中的律交戰，把我擄去，叫我附從那肢體中犯罪的律。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我真是苦啊！誰能救我脫離這取死的身體呢？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感謝上帝，靠着我們的主耶穌基督就能脫離了。這樣看來，我以內心順服上帝的律，我肉體卻順服罪的律了。</w:t>
      </w:r>
    </w:p>
    <w:p>
      <w:pPr>
        <w:pStyle w:val="Heading2"/>
      </w:pPr>
      <w:r>
        <w:rPr>
          <w:lang w:val="zh_TW" w:bidi="zh_TW"/>
        </w:rPr>
        <w:t>羅馬書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如今，那些在基督耶穌裏的就不定罪了。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因為賜生命聖靈的律，在基督耶穌裏釋放了我，使我脫離罪和死的律了。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律法既因肉體軟弱，有所不能行的，上帝就差遣自己的兒子，成為罪身的形狀，作了贖罪祭，在肉體中定了罪案，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使律法的義成就在我們這不隨從肉體、只隨從聖靈的人身上。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因為，隨從肉體的人體貼肉體的事；隨從聖靈的人體貼聖靈的事。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體貼肉體的，就是死；體貼聖靈的，乃是生命、平安。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原來體貼肉體的，就是與上帝為仇；因為不服上帝的律法，也是不能服，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而且屬肉體的人不能得上帝的喜歡。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如果上帝的靈住在你們心裏，你們就不屬肉體，乃屬聖靈了。人若沒有基督的靈，就不是屬基督的。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基督若在你們心裏，身體就因罪而死，心靈卻因義而活。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然而，叫耶穌從死裏復活者的靈若住在你們心裏，那叫基督耶穌從死裏復活的，也必藉着住在你們心裏的聖靈，使你們必死的身體又活過來。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弟兄們，這樣看來，我們並不是欠肉體的債去順從肉體活着。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你們若順從肉體活着，必要死；若靠着聖靈治死身體的惡行，必要活着。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因為凡被上帝的靈引導的，都是上帝的兒子。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你們所受的，不是奴僕的心，仍舊害怕；所受的，乃是兒子的心，因此我們呼叫：「阿爸！父！」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聖靈與我們的心同證我們是上帝的兒女；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既是兒女，便是後嗣，就是上帝的後嗣，和基督同作後嗣。如果我們和他一同受苦，也必和他一同得榮耀。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我想，現在的苦楚若比起將來要顯於我們的榮耀就不足介意了。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受造之物切望等候上帝的眾子顯出來。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因為受造之物服在虛空之下，不是自己願意，乃是因那叫他如此的。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但受造之物仍然指望脫離敗壞的轄制，得享上帝兒女自由的榮耀。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我們知道，一切受造之物一同歎息，勞苦，直到如今。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不但如此，就是我們這有聖靈初結果子的，也是自己心裏歎息，等候得着兒子的名分，乃是我們的身體得贖。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我們得救是在乎盼望；只是所見的盼望不是盼望，誰還盼望他所見的呢？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但我們若盼望那所不見的，就必忍耐等候。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況且，我們的軟弱有聖靈幫助；我們本不曉得當怎樣禱告，只是聖靈親自用說不出來的歎息替我們禱告。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鑒察人心的，曉得聖靈的意思，因為聖靈照着上帝的旨意替聖徒祈求。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我們曉得萬事都互相效力，叫愛上帝的人得益處，就是按他旨意被召的人。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因為他預先所知道的人，就預先定下效法他兒子的模樣，使他兒子在許多弟兄中作長子。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預先所定下的人又召他們來；所召來的人又稱他們為義；所稱為義的人又叫他們得榮耀。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既是這樣，還有甚麼說的呢？上帝若幫助我們，誰能敵擋我們呢？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上帝既不愛惜自己的兒子，為我們眾人捨了，豈不也把萬物和他一同白白地賜給我們嗎？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誰能控告上帝所揀選的人呢？有上帝稱他們為義了。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誰能定他們的罪呢？有基督耶穌已經死了，而且從死裏復活，現今在上帝的右邊，也替我們祈求。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誰能使我們與基督的愛隔絕呢？難道是患難嗎？是困苦嗎？是逼迫嗎？是飢餓嗎？是赤身露體嗎？是危險嗎？是刀劍嗎？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如經上所記： 我們為你的緣故終日被殺； 人看我們如將宰的羊。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然而，靠着愛我們的主，在這一切的事上已經得勝有餘了。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因為我深信無論是死，是生，是天使，是掌權的，是有能的，是現在的事，是將來的事，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是高處的，是低處的，是別的受造之物，都不能叫我們與上帝的愛隔絕；這愛是在我們的主基督耶穌裏的。</w:t>
      </w:r>
    </w:p>
    <w:p>
      <w:pPr>
        <w:pStyle w:val="Heading2"/>
      </w:pPr>
      <w:r>
        <w:rPr>
          <w:lang w:val="zh_TW" w:bidi="zh_TW"/>
        </w:rPr>
        <w:t>羅馬書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我在基督裏說真話，並不謊言，有我良心被聖靈感動，給我作見證：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我是大有憂愁，心裏時常傷痛；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為我弟兄，我骨肉之親，就是自己被咒詛，與基督分離，我也願意。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他們是以色列人；那兒子的名分、榮耀、諸約、律法、禮儀、應許都是他們的。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列祖就是他們的祖宗；按肉體說，基督也是從他們出來的。他是在萬有之上，永遠可稱頌的上帝。阿們！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這不是說上帝的話落了空。因為從以色列生的不都是以色列人，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也不因為是亞伯拉罕的後裔就都作他的兒女；惟獨「從以撒生的才要稱為你的後裔。」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這就是說，肉身所生的兒女不是上帝的兒女，惟獨那應許的兒女才算是後裔。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因為所應許的話是這樣說：「到明年這時候我要來，撒拉必生一個兒子。」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不但如此，還有利百加，既從一個人，就是從我們的祖宗以撒懷了孕，（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雙子還沒有生下來，善惡還沒有做出來，只因要顯明上帝揀選人的旨意，不在乎人的行為，乃在乎召人的主。）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上帝就對利百加說：「將來，大的要服事小的。」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正如經上所記：雅各是我所愛的；以掃是我所惡的。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這樣，我們可說甚麼呢？難道上帝有甚麼不公平嗎？斷乎沒有！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因他對摩西說： 我要憐憫誰就憐憫誰， 要恩待誰就恩待誰。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據此看來，這不在乎那定意的，也不在乎那奔跑的，只在乎發憐憫的上帝。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因為經上有話向法老說：「我將你興起來，特要在你身上彰顯我的權能，並要使我的名傳遍天下。」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如此看來，上帝要憐憫誰就憐憫誰，要叫誰剛硬就叫誰剛硬。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這樣，你必對我說：「他為甚麼還指責人呢？有誰抗拒他的旨意呢？」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你這個人哪，你是誰，竟敢向上帝強嘴呢？受造之物豈能對造他的說：「你為甚麼這樣造我呢？」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窯匠難道沒有權柄從一團泥裏拿一塊做成貴重的器皿，又拿一塊做成卑賤的器皿嗎？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倘若上帝要顯明他的忿怒，彰顯他的權能，就多多忍耐寬容那可怒、預備遭毀滅的器皿，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又要將他豐盛的榮耀彰顯在那蒙憐憫、早預備得榮耀的器皿上。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這器皿就是我們被上帝所召的，不但是從猶太人中，也是從外邦人中。這有甚麼不可呢？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就像上帝在何西阿書上說： 那本來不是我子民的， 我要稱為「我的子民」； 本來不是蒙愛的， 我要稱為「蒙愛的」。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從前在甚麼地方對他們說： 你們不是我的子民， 將來就在那裏稱他們為「永生上帝的兒子」。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以賽亞指着以色列人喊着說：「以色列人雖多如海沙，得救的不過是剩下的餘數；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因為主要在世上施行他的話，叫他的話都成全，速速地完結。」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又如以賽亞先前說過： 若不是萬軍之主給我們存留餘種， 我們早已像所多瑪、蛾摩拉的樣子了。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這樣，我們可說甚麼呢？那本來不追求義的外邦人反得了義，就是因信而得的義。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但以色列人追求律法的義，反得不着律法的義。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這是甚麼緣故呢？是因為他們不憑着信心求，只憑着行為求；他們正跌在那絆腳石上。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就如經上所記： 我在錫安放一塊絆腳的石頭，跌人的磐石； 信靠他的人必不至於羞愧。</w:t>
      </w:r>
    </w:p>
    <w:p>
      <w:pPr>
        <w:pStyle w:val="Heading2"/>
      </w:pPr>
      <w:r>
        <w:rPr>
          <w:lang w:val="zh_TW" w:bidi="zh_TW"/>
        </w:rPr>
        <w:t>羅馬書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弟兄們，我心裏所願的，向上帝所求的，是要以色列人得救。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我可以證明，他們向上帝有熱心，但不是按着真知識；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因為不知道上帝的義，想要立自己的義，就不服上帝的義了。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律法的總結就是基督，使凡信他的都得着義。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摩西寫着說：「人若行那出於律法的義，就必因此活着。」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惟有出於信心的義如此說：「你不要心裏說：誰要升到天上去呢？（就是要領下基督來；）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誰要下到陰間去呢？（就是要領基督從死裏上來。）」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他到底怎麼說呢？他說： 這道離你不遠， 正在你口裏，在你心裏－ （就是我們所傳信主的道。）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你若口裏認耶穌為主，心裏信上帝叫他從死裏復活，就必得救。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因為，人心裏相信就可以稱義，口裏承認就可以得救。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經上說：「凡信他的人必不至於羞愧。」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猶太人和希臘人並沒有分別，因為眾人同有一位主；他也厚待一切求告他的人。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因為「凡求告主名的就必得救」。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然而，人未曾信他，怎能求他呢？未曾聽見他，怎能信他呢？沒有傳道的，怎能聽見呢？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若沒有奉差遣，怎能傳道呢？如經上所記：「報福音、傳喜信的人，他們的腳蹤何等佳美！ 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只是人沒有都聽從福音，因為以賽亞說：「主啊，我們所傳的有誰信呢？」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可見，信道是從聽道來的，聽道是從基督的話來的。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但我說，人沒有聽見嗎？誠然聽見了。 他們的聲音傳遍天下； 他們的言語傳到地極。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我再說，以色列人不知道嗎？先有摩西說： 我要用那不成子民的惹動你們的憤恨； 我要用那無知的民觸動你們的怒氣。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又有以賽亞放膽說： 沒有尋找我的，我叫他們遇見； 沒有訪問我的，我向他們顯現。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至於以色列人，他說：「我整天伸手招呼那悖逆頂嘴的百姓。」</w:t>
      </w:r>
    </w:p>
    <w:p>
      <w:pPr>
        <w:pStyle w:val="Heading2"/>
      </w:pPr>
      <w:r>
        <w:rPr>
          <w:lang w:val="zh_TW" w:bidi="zh_TW"/>
        </w:rPr>
        <w:t>羅馬書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我且說，上帝棄絕了他的百姓嗎？斷乎沒有！因為我也是以色列人，亞伯拉罕的後裔，屬便雅憫支派的。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上帝並沒有棄絕他預先所知道的百姓。你們豈不曉得經上論到以利亞是怎麼說的呢？他在上帝面前怎樣控告以色列人說：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「主啊，他們殺了你的先知，拆了你的祭壇，只剩下我一個人；他們還要尋索我的命。」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上帝的回話是怎麼說的呢？他說：「我為自己留下七千人，是未曾向巴力屈膝的。」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如今也是這樣，照着揀選的恩典，還有所留的餘數。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既是出於恩典，就不在乎行為；不然，恩典就不是恩典了。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這是怎麼樣呢？以色列人所求的，他們沒有得着。惟有蒙揀選的人得着了；其餘的就成了頑梗不化的。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如經上所記： 上帝給他們昏迷的心， 眼睛不能看見， 耳朵不能聽見， 直到今日。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大衛也說： 願他們的筵席變為網羅，變為機檻， 變為絆腳石，作他們的報應。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願他們的眼睛昏矇，不得看見； 願你時常彎下他們的腰。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我且說，他們失腳是要他們跌倒嗎？斷乎不是！反倒因他們的過失，救恩便臨到外邦人，要激動他們發憤。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若他們的過失為天下的富足，他們的缺乏為外邦人的富足，何況他們的豐滿呢？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我對你們外邦人說這話；因我是外邦人的使徒，所以敬重我的職分，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或者可以激動我骨肉之親發憤，好救他們一些人。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若他們被丟棄，天下就得與上帝和好，他們被收納，豈不是死而復生嗎？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所獻的新麵若是聖潔，全團也就聖潔了；樹根若是聖潔，樹枝也就聖潔了。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若有幾根枝子被折下來，你這野橄欖得接在其中，一同得着橄欖根的肥汁，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你就不可向舊枝子誇口；若是誇口，當知道不是你托着根，乃是根托着你。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你若說，那枝子被折下來是特為叫我接上。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不錯！他們因為不信，所以被折下來；你因為信，所以立得住；你不可自高，反要懼怕。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上帝既不愛惜原來的枝子，也必不愛惜你。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可見，上帝的恩慈和嚴厲向那跌倒的人是嚴厲的，向你是有恩慈的，只要你長久在他的恩慈裏；不然，你也要被砍下來。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而且他們若不是長久不信，仍要被接上，因為上帝能夠把他們重新接上。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你是從那天生的野橄欖上砍下來的，尚且逆着性得接在好橄欖上，何況這本樹的枝子，要接在本樹上呢！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弟兄們，我不願意你們不知道這奧祕（恐怕你們自以為聰明），就是以色列人有幾分是硬心的，等到外邦人的數目添滿了，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於是以色列全家都要得救。如經上所記： 必有一位救主從錫安出來， 要消除雅各家的一切罪惡；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又說：我除去他們罪的時候， 這就是我與他們所立的約。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就着福音說，他們為你們的緣故是仇敵；就着揀選說，他們為列祖的緣故是蒙愛的。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因為上帝的恩賜和選召是沒有後悔的。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你們從前不順服上帝，如今因他們的不順服，你們倒蒙了憐恤。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這樣，他們也是不順服，叫他們因着施給你們的憐恤，現在也就蒙憐恤。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因為上帝將眾人都圈在不順服之中，特意要憐恤眾人。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深哉，上帝豐富的智慧和知識！ 他的判斷何其難測！ 他的蹤跡何其難尋！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誰知道主的心？ 誰作過他的謀士呢？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誰是先給了他， 使他後來償還呢？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因為萬有都是本於他， 倚靠他，歸於他。 願榮耀歸給他，直到永遠。阿們！</w:t>
      </w:r>
    </w:p>
    <w:p>
      <w:pPr>
        <w:pStyle w:val="Heading2"/>
      </w:pPr>
      <w:r>
        <w:rPr>
          <w:lang w:val="zh_TW" w:bidi="zh_TW"/>
        </w:rPr>
        <w:t>羅馬書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所以，弟兄們，我以上帝的慈悲勸你們，將身體獻上，當作活祭，是聖潔的，是上帝所喜悅的；你們如此事奉乃是理所當然的。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不要效法這個世界，只要心意更新而變化，叫你們察驗何為上帝的善良、純全、可喜悅的旨意。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我憑着所賜我的恩對你們各人說：不要看自己過於所當看的；要照着上帝所分給各人信心的大小，看得合乎中道。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正如我們一個身子上有好些肢體，肢體也不都是一樣的用處。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我們這許多人，在基督裏成為一身，互相聯絡作肢體，也是如此。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按我們所得的恩賜，各有不同。或說預言，就當照着信心的程度說預言；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或作執事，就當專一執事；或作教導的，就當專一教導；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或作勸化的，就當專一勸化；施捨的，就當誠實；治理的，就當殷勤；憐憫人的，就當甘心。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愛人不可虛假。惡，要厭惡；善，要親近。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愛弟兄，要彼此親熱；恭敬人，要彼此推讓。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殷勤，不可懶惰；要心裏火熱，常常服事主。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在指望中要喜樂；在患難中要忍耐；禱告要恆切。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聖徒缺乏，要幫補；客，要一味地款待。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逼迫你們的，要給他們祝福；只要祝福，不可咒詛。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與喜樂的人要同樂；與哀哭的人要同哭。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要彼此同心；不要志氣高大，倒要俯就卑微的人。不要自以為聰明。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不要以惡報惡；眾人以為美的事要留心去做。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若是能行，總要盡力與眾人和睦。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親愛的弟兄，不要自己伸冤，寧可讓步，聽憑主怒；因為經上記着：「主說：『伸冤在我，我必報應。』」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所以，「你的仇敵若餓了，就給他吃，若渴了，就給他喝；因為你這樣行就是把炭火堆在他的頭上。」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你不可為惡所勝，反要以善勝惡。</w:t>
      </w:r>
    </w:p>
    <w:p>
      <w:pPr>
        <w:pStyle w:val="Heading2"/>
      </w:pPr>
      <w:r>
        <w:rPr>
          <w:lang w:val="zh_TW" w:bidi="zh_TW"/>
        </w:rPr>
        <w:t>羅馬書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在上有權柄的，人人當順服他，因為沒有權柄不是出於上帝的。凡掌權的都是上帝所命的。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所以，抗拒掌權的就是抗拒上帝的命；抗拒的必自取刑罰。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作官的原不是叫行善的懼怕，乃是叫作惡的懼怕。你願意不懼怕掌權的嗎？你只要行善，就可得他的稱讚；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因為他是上帝的用人，是與你有益的。你若作惡，卻當懼怕，因為他不是空空地佩劍；他是上帝的用人，是伸冤的，刑罰那作惡的。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所以，你們必須順服，不但是因為刑罰，也是因為良心。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你們納糧，也為這個緣故；因他們是上帝的差役，常常特管這事。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凡人所當得的，就給他。當得糧的，給他納糧；當得稅的，給他上稅；當懼怕的，懼怕他；當恭敬的，恭敬他。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凡事都不可虧欠人，惟有彼此相愛要常以為虧欠，因為愛人的就完全了律法。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像那不可姦淫，不可殺人，不可偷盜，不可貪婪，或有別的誡命，都包在愛人如己這一句話之內了。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愛是不加害與人的，所以愛就完全了律法。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再者，你們曉得，現今就是該趁早睡醒的時候；因為我們得救，現今比初信的時候更近了。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黑夜已深，白晝將近。我們就當脫去暗昧的行為，帶上光明的兵器。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行事為人要端正，好像行在白晝。不可荒宴醉酒；不可好色邪蕩；不可爭競嫉妒。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總要披戴主耶穌基督，不要為肉體安排，去放縱私慾。</w:t>
      </w:r>
    </w:p>
    <w:p>
      <w:pPr>
        <w:pStyle w:val="Heading2"/>
      </w:pPr>
      <w:r>
        <w:rPr>
          <w:lang w:val="zh_TW" w:bidi="zh_TW"/>
        </w:rPr>
        <w:t>羅馬書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信心軟弱的，你們要接納，但不要辯論所疑惑的事。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有人信百物都可吃；但那軟弱的，只吃蔬菜。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吃的人不可輕看不吃的人；不吃的人不可論斷吃的人；因為上帝已經收納他了。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你是誰，竟論斷別人的僕人呢？他或站住或跌倒，自有他的主人在；而且他也必要站住，因為主能使他站住。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有人看這日比那日強；有人看日日都是一樣。只是各人心裏要意見堅定。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守日的人是為主守的。吃的人是為主吃的，因他感謝上帝；不吃的人是為主不吃的，也感謝上帝。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我們沒有一個人為自己活，也沒有一個人為自己死。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我們若活着，是為主而活；若死了，是為主而死。所以，我們或活或死總是主的人。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因此，基督死了，又活了，為要作死人並活人的主。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你這個人，為甚麼論斷弟兄呢？又為甚麼輕看弟兄呢？因我們都要站在上帝的臺前。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經上寫着： 主說：我憑着我的永生起誓： 萬膝必向我跪拜； 萬口必向我承認。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這樣看來，我們各人必要將自己的事在上帝面前說明。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所以，我們不可再彼此論斷，寧可定意誰也不給弟兄放下絆腳跌人之物。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我憑着主耶穌確知深信，凡物本來沒有不潔淨的；惟獨人以為不潔淨的，在他就不潔淨了。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你若因食物叫弟兄憂愁，就不是按着愛人的道理行。基督已經替他死，你不可因你的食物叫他敗壞。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不可叫你的善被人毀謗；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因為上帝的國不在乎吃喝，只在乎公義、和平，並聖靈中的喜樂。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在這幾樣上服事基督的，就為上帝所喜悅，又為人所稱許。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所以，我們務要追求和睦的事與彼此建立德行的事。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不可因食物毀壞上帝的工程。凡物固然潔淨，但有人因食物叫人跌倒，就是他的罪了。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無論是吃肉是喝酒，是甚麼別的事，叫弟兄跌倒，一概不做才好。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你有信心，就當在上帝面前守着。人在自己以為可行的事上能不自責，就有福了。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若有疑心而吃的，就必有罪，因為他吃不是出於信心。凡不出於信心的都是罪。</w:t>
      </w:r>
    </w:p>
    <w:p>
      <w:pPr>
        <w:pStyle w:val="Heading2"/>
      </w:pPr>
      <w:r>
        <w:rPr>
          <w:lang w:val="zh_TW" w:bidi="zh_TW"/>
        </w:rPr>
        <w:t>羅馬書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我們堅固的人應該擔代不堅固人的軟弱，不求自己的喜悅。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我們各人務要叫鄰舍喜悅，使他得益處，建立德行。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因為基督也不求自己的喜悅，如經上所記：「辱罵你人的辱罵都落在我身上。」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從前所寫的聖經都是為教訓我們寫的，叫我們因聖經所生的忍耐和安慰可以得着盼望。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但願賜忍耐安慰的上帝叫你們彼此同心，效法基督耶穌，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一心一口榮耀上帝－我們主耶穌基督的父！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所以，你們要彼此接納，如同基督接納你們一樣，使榮耀歸與上帝。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我說，基督是為上帝真理作了受割禮人的執事，要證實所應許列祖的話，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並叫外邦人因他的憐憫榮耀上帝。如經上所記： 因此，我要在外邦中稱讚你， 歌頌你的名；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又說： 你們外邦人當與主的百姓一同歡樂；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又說： 外邦啊，你們當讚美主！ 萬民哪，你們都當頌讚他！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又有以賽亞說： 將來有耶西的根， 就是那興起來要治理外邦的； 外邦人要仰望他。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但願使人有盼望的上帝，因信將諸般的喜樂、平安充滿你們的心，使你們藉着聖靈的能力大有盼望！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弟兄們，我自己也深信你們是滿有良善，充足了諸般的知識，也能彼此勸戒。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但我稍微放膽寫信給你們，是要提醒你們的記性，特因上帝所給我的恩典，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使我為外邦人作基督耶穌的僕役，作上帝福音的祭司，叫所獻上的外邦人，因着聖靈成為聖潔，可蒙悅納。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所以論到上帝的事，我在基督耶穌裏有可誇的。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除了基督藉我做的那些事，我甚麼都不敢提，只提他藉我言語作為，用神蹟奇事的能力，並聖靈的能力，使外邦人順服；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甚至我從耶路撒冷，直轉到以利哩古，到處傳了基督的福音。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我立了志向，不在基督的名被稱過的地方傳福音，免得建造在別人的根基上。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就如經上所記： 未曾聞知他信息的，將要看見； 未曾聽過的，將要明白。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我因多次被攔阻，總不得到你們那裏去。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但如今，在這裏再沒有可傳的地方，而且這好幾年，我切心想望到西班牙去的時候，可以到你們那裏，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盼望從你們那裏經過，得見你們，先與你們彼此交往，心裏稍微滿足，然後蒙你們送行。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但現在，我往耶路撒冷去供給聖徒。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因為馬其頓和亞該亞人樂意湊出捐項給耶路撒冷聖徒中的窮人。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這固然是他們樂意的，其實也算是所欠的債；因外邦人既然在他們屬靈的好處上有分，就當把養身之物供給他們。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等我辦完了這事，把這善果向他們交付明白，我就要路過你們那裏，往西班牙去。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我也曉得，去的時候必帶着基督豐盛的恩典而去。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弟兄們，我藉着我們主耶穌基督，又藉着聖靈的愛，勸你們與我一同竭力，為我祈求上帝，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叫我脫離在猶太不順從的人，也叫我為耶路撒冷所辦的捐項可蒙聖徒悅納，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並叫我順着上帝的旨意，歡歡喜喜地到你們那裏，與你們同得安息。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願賜平安的上帝常和你們眾人同在。阿們！</w:t>
      </w:r>
    </w:p>
    <w:p>
      <w:pPr>
        <w:pStyle w:val="Heading2"/>
      </w:pPr>
      <w:r>
        <w:rPr>
          <w:lang w:val="zh_TW" w:bidi="zh_TW"/>
        </w:rPr>
        <w:t>羅馬書 16:1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我對你們舉薦我們的姊妹非比；她是堅革哩教會中的女執事。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請你們為主接待她，合乎聖徒的體統。她在何事上要你們幫助，你們就幫助她；因她素來幫助許多人，也幫助了我。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問百基拉和亞居拉安。他們在基督耶穌裏與我同工，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也為我的命將自己的頸項置之度外。不但我感謝他們，就是外邦的眾教會也感謝他們。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又問在他們家中的教會安。問我所親愛的以拜尼土安；他在亞細亞是歸基督初結的果子。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又問馬利亞安；她為你們多受勞苦。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又問我親屬與我一同坐監的安多尼古和猶尼亞安；他們在使徒中是有名望的，也是比我先在基督裏。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又問我在主裏面所親愛的暗伯利安。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又問在基督裏與我們同工的耳巴奴，並我所親愛的士大古安。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又問在基督裏經過試驗的亞比利安。問亞利多布家裏的人安。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又問我親屬希羅天安。問拿其數家在主裏的人安。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又問為主勞苦的土非拿氏和土富撒氏安。問可親愛為主多受勞苦的彼息氏安。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又問在主蒙揀選的魯孚和他母親安；他的母親就是我的母親。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又問亞遜其土、弗勒干、黑米、八羅巴、黑馬，並與他們在一處的弟兄們安。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又問非羅羅古和猶利亞，尼利亞和他姊妹，同阿林巴並與他們在一處的眾聖徒安。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你們親嘴問安，彼此務要聖潔。基督的眾教會都問你們安。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弟兄們，那些離間你們、叫你們跌倒、背乎所學之道的人，我勸你們要留意躲避他們。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因為這樣的人不服事我們的主基督，只服事自己的肚腹，用花言巧語誘惑那些老實人的心。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你們的順服已經傳於眾人，所以我為你們歡喜；但我願意你們在善上聰明，在惡上愚拙。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賜平安的上帝快要將撒但踐踏在你們腳下。願我主耶穌基督的恩常和你們同在！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與我同工的提摩太，和我的親屬路求、耶孫、所西巴德，問你們安。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我這代筆寫信的德提，在主裏面問你們安。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那接待我、也接待全教會的該猶問你們安。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城內管銀庫的以拉都和兄弟括土問你們安。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惟有上帝能照我所傳的福音和所講的耶穌基督，並照永古隱藏不言的奧祕，堅固你們的心。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這奧祕如今顯明出來，而且按着永生上帝的命，藉眾先知的書指示萬國的民，使他們信服真道。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願榮耀，因耶穌基督，歸與獨一全智的上帝，直到永遠。阿們！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