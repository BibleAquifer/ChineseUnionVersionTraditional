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腓利門書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為基督耶穌被囚的保羅，同兄弟提摩太寫信給我們所親愛的同工腓利門，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和妹子亞腓亞並與我們同當兵的亞基布，以及在你家的教會。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願恩惠、平安從上帝我們的父和主耶穌基督歸與你們！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我禱告的時候提到你，常為你感謝我的上帝；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因聽說你的愛心並你向主耶穌和眾聖徒的信心。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願你與人所同有的信心顯出功效，使人知道你們各樣善事都是為基督做的。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兄弟啊，我為你的愛心，大有快樂，大得安慰，因眾聖徒的心從你得了暢快。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我雖然靠着基督能放膽吩咐你合宜的事，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然而像我這有年紀的保羅，現在又是為基督耶穌被囚的，寧可憑着愛心求你，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就是為我在捆鎖中所生的兒子阿尼西謀求你。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他從前與你沒有益處，但如今與你我都有益處。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我現在打發他親自回你那裏去；他是我心上的人。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我本來有意將他留下，在我為福音所受的捆鎖中替你伺候我。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但不知道你的意思，我就不願意這樣行，叫你的善行不是出於勉強，乃是出於甘心。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他暫時離開你，或者是叫你永遠得着他，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不再是奴僕，乃是高過奴僕，是親愛的兄弟。在我實在是如此，何況在你呢！這也不拘是按肉體說，是按主說。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你若以我為同伴，就收納他，如同收納我一樣。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他若虧負你，或欠你甚麼，都歸在我的帳上；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我必償還，這是我－保羅親筆寫的。我並不用對你說，連你自己也是虧欠於我。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兄弟啊，望你使我在主裏因你得快樂，並望你使我的心在基督裏得暢快。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我寫信給你，深信你必順服，知道你所要行的必過於我所說的。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此外你還要給我預備住處；因為我盼望藉着你們的禱告，必蒙恩到你們那裏去。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為基督耶穌與我同坐監的以巴弗問你安。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與我同工的馬可、亞里達古、底馬、路加也都問你安。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願我們主耶穌基督的恩常在你的心裏。阿們！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