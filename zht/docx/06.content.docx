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Chinese Union Version (Traditional)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Chinese Union Version (Traditional)</w:t>
      </w:r>
      <w:r>
        <w:rPr>
          <w:lang w:val="zh_TW" w:bidi="zh_TW"/>
        </w:rPr>
        <w:t xml:space="preserve"> © </w:t>
      </w:r>
      <w:hyperlink r:id="rId13">
        <w:r>
          <w:rPr>
            <w:lang w:val="zh_TW" w:bidi="zh_TW"/>
          </w:rPr>
          <w:rPr>
            <w:color w:val="0000EE"/>
            <w:u w:val="single"/>
          </w:rPr>
          <w:t>Public Domain</w:t>
        </w:r>
      </w:hyperlink>
      <w:r>
        <w:rPr>
          <w:lang w:val="zh_TW" w:bidi="zh_TW"/>
        </w:rPr>
        <w:t xml:space="preserve">, licensed under a </w:t>
      </w:r>
      <w:hyperlink r:id="rId14">
        <w:r>
          <w:rPr>
            <w:lang w:val="zh_TW" w:bidi="zh_TW"/>
          </w:rPr>
          <w:rPr>
            <w:color w:val="0000EE"/>
            <w:u w:val="single"/>
          </w:rPr>
          <w:t>Public Domain CC0</w:t>
        </w:r>
      </w:hyperlink>
      <w:r>
        <w:rPr>
          <w:lang w:val="zh_TW" w:bidi="zh_TW"/>
        </w:rPr>
        <w:t>.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Chinese Union Version (Traditional)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zh_TW" w:bidi="zh_TW"/>
        </w:rPr>
        <w:t>約書亞記 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耶和華的僕人摩西死了以後，耶和華曉諭摩西的幫手，嫩的兒子約書亞，說：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「我的僕人摩西死了。現在你要起來，和眾百姓過這約旦河，往我所要賜給以色列人的地去。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凡你們腳掌所踏之地，我都照着我所應許摩西的話賜給你們了。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從曠野和這黎巴嫩，直到幼發拉底大河，赫人的全地，又到大海日落之處，都要作你們的境界。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你平生的日子，必無一人能在你面前站立得住。我怎樣與摩西同在，也必照樣與你同在；我必不撇下你，也不丟棄你。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你當剛強壯膽！因為你必使這百姓承受那地為業，就是我向他們列祖起誓應許賜給他們的地。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只要剛強，大大壯膽，謹守遵行我僕人摩西所吩咐你的一切律法，不可偏離左右，使你無論往哪裏去，都可以順利。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這律法書不可離開你的口，總要晝夜思想，好使你謹守遵行這書上所寫的一切話。如此，你的道路就可以亨通，凡事順利。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我豈沒有吩咐你嗎？你當剛強壯膽！不要懼怕，也不要驚惶；因為你無論往哪裏去，耶和華－你的上帝必與你同在。」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於是，約書亞吩咐百姓的官長說：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「你們要走遍營中，吩咐百姓說：『當預備食物；因為三日之內你們要過這約旦河，進去得耶和華－你們上帝賜你們為業之地。』」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約書亞對呂便人、迦得人，和瑪拿西半支派的人說：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「你們要追念耶和華的僕人摩西所吩咐你們的話說：『耶和華－你們的上帝使你們得享平安，也必將這地賜給你們。』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你們的妻子、孩子，和牲畜都可以留在約旦河東、摩西所給你們的地；但你們中間一切大能的勇士都要帶着兵器在你們的弟兄前面過去，幫助他們，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等到耶和華使你們的弟兄像你們一樣得享平安，並且得着耶和華－你們上帝所賜他們為業之地，那時才可以回你們所得之地，承受為業，就是耶和華的僕人摩西在約旦河東、向日出之地所給你們的。」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他們回答約書亞說：「你所吩咐我們行的，我們都必行；你所差遣我們去的，我們都必去。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我們從前在一切事上怎樣聽從摩西，現在也必照樣聽從你；惟願耶和華－你的上帝與你同在，像與摩西同在一樣。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無論甚麼人違背你的命令，不聽從你所吩咐他的一切話，就必治死他。你只要剛強壯膽！」</w:t>
      </w:r>
    </w:p>
    <w:p>
      <w:pPr>
        <w:pStyle w:val="Heading2"/>
      </w:pPr>
      <w:r>
        <w:rPr>
          <w:lang w:val="zh_TW" w:bidi="zh_TW"/>
        </w:rPr>
        <w:t>約書亞記 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當下，嫩的兒子約書亞從什亭暗暗打發兩個人作探子，吩咐說：「你們去窺探那地和耶利哥。」於是二人去了，來到一個妓女名叫喇合的家裏，就在那裏躺臥。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有人告訴耶利哥王說：「今夜有以色列人來到這裏窺探此地。」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耶利哥王打發人去見喇合說：「那來到你這裏、進了你家的人要交出來，因為他們來窺探全地。」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女人將二人隱藏，就回答說：「那人果然到我這裏來；他們是哪裏來的我卻不知道。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天黑、要關城門的時候，他們出去了，往哪裏去我卻不知道。你們快快地去追趕，就必追上。」（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先是女人領二人上了房頂，將他們藏在那裏所擺的麻稭中。）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那些人就往約旦河的渡口追趕他們去了。追趕他們的人一出去，城門就關了。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二人還沒有躺臥，女人就上房頂，到他們那裏，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對他們說：「我知道耶和華已經把這地賜給你們，並且因你們的緣故我們都驚慌了。這地的一切居民在你們面前心都消化了；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因為我們聽見你們出埃及的時候，耶和華怎樣在你們前面使紅海的水乾了，並且你們怎樣待約旦河東的兩個亞摩利王西宏和噩，將他們盡行毀滅。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我們一聽見這些事，心就消化了。因你們的緣故，並無一人有膽氣。耶和華－你們的上帝本是上天下地的上帝。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現在我既是恩待你們，求你們指着耶和華向我起誓，也要恩待我父家，並給我一個實在的證據，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要救活我的父母、弟兄、姊妹，和一切屬他們的，拯救我們性命不死。」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二人對她說：「你若不洩漏我們這件事，我們情願替你們死。耶和華將這地賜給我們的時候，我們必以慈愛誠實待你。」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於是女人用繩子將二人從窗戶裏縋下去；因她的房子是在城牆邊上，她也住在城牆上。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她對他們說：「你們且往山上去，恐怕追趕的人碰見你們；要在那裏隱藏三天，等追趕的人回來，然後才可以走你們的路。」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二人對她說：「你要這樣行。不然，你叫我們所起的誓就與我們無干了。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我們來到這地的時候，你要把這條朱紅線繩繫在縋我們下去的窗戶上，並要使你的父母、弟兄，和你父的全家都聚集在你家中。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凡出了你家門往街上去的，他的罪 必歸到自己的頭上，與我們無干了。凡在你家裏的，若有人下手害他，流他血的罪就歸到我們的頭上。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你若洩漏我們這件事，你叫我們所起的誓就與我們無干了。」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女人說：「照你們的話行吧！」於是打發他們去了，又把朱紅線繩繫在窗戶上。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二人到山上，在那裏住了三天，等着追趕的人回去了。追趕的人一路找他們，卻找不着。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二人就下山回來，過了河，到嫩的兒子約書亞那裏，向他述說所遭遇的一切事；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又對約書亞說：「耶和華果然將那全地交在我們手中；那地的一切居民在我們面前心都消化了。」</w:t>
      </w:r>
    </w:p>
    <w:p>
      <w:pPr>
        <w:pStyle w:val="Heading2"/>
      </w:pPr>
      <w:r>
        <w:rPr>
          <w:lang w:val="zh_TW" w:bidi="zh_TW"/>
        </w:rPr>
        <w:t>約書亞記 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約書亞清早起來，和以色列眾人都離開什亭，來到約旦河，就住在那裏，等候過河。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過了三天，官長走遍營中，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吩咐百姓說：「你們看見耶和華－你們上帝的約櫃，又見祭司利未人抬着，就要離開所住的地方，跟着約櫃去。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只是你們和約櫃相離要量二千肘，不可與約櫃相近，使你們知道所當走的路，因為這條路你們向來沒有走過。」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約書亞吩咐百姓說：「你們要自潔，因為明天耶和華必在你們中間行奇事。」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約書亞又吩咐祭司說：「你們抬起約櫃，在百姓前頭過去。」於是他們抬起約櫃，在百姓前頭走。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耶和華對約書亞說：「從今日起，我必使你在以色列眾人眼前尊大，使他們知道我怎樣與摩西同在，也必照樣與你同在。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你要吩咐抬約櫃的祭司說：『你們到了約旦河的水邊上，就要在約旦河水裏站住。』」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約書亞對以色列人說：「你們近前來，聽耶和華－你們上帝的話。」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10-11</w:t>
      </w:r>
      <w:r>
        <w:rPr>
          <w:lang w:val="zh_TW" w:bidi="zh_TW"/>
        </w:rPr>
        <w:t xml:space="preserve"> 約書亞說：「看哪，普天下主的約櫃必在你們前頭過去，到約旦河裏，因此你們就知道在你們中間有永生上帝；並且他必在你們面前趕出迦南人、赫人、希未人、比利洗人、革迦撒人、亞摩利人、耶布斯人。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你們現在要從以色列支派中揀選十二個人，每支派一人，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等到抬普天下主耶和華約櫃的祭司把腳站在約旦河水裏，約旦河的水，就是從上往下流的水，必然斷絕，立起成壘。」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百姓離開帳棚要過約旦河的時候，抬約櫃的祭司乃在百姓的前頭。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他們到了約旦河，腳一入水（原來約旦河水在收割的日子漲過兩岸），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那從上往下流的水便在極遠之地、撒拉但旁的亞當城那裏停住，立起成壘；那往亞拉巴的海，就是鹽海，下流的水全然斷絕。於是百姓在耶利哥的對面過去了。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抬耶和華約櫃的祭司在約旦河中的乾地上站定，以色列眾人都從乾地上過去，直到國民盡都過了約旦河。</w:t>
      </w:r>
    </w:p>
    <w:p>
      <w:pPr>
        <w:pStyle w:val="Heading2"/>
      </w:pPr>
      <w:r>
        <w:rPr>
          <w:lang w:val="zh_TW" w:bidi="zh_TW"/>
        </w:rPr>
        <w:t>約書亞記 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國民盡都過了約旦河，耶和華就對約書亞說：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「你從民中要揀選十二個人，每支派一人，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吩咐他們說：『你們從這裏，從約旦河中、祭司腳站定的地方，取十二塊石頭帶過去，放在你們今夜要住宿的地方。』」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於是，約書亞將他從以色列人中所預備的那十二個人，每支派一人，都召了來。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對他們說：「你們下約旦河中，過到耶和華－你們上帝的約櫃前頭，按着以色列人十二支派的數目，每人取一塊石頭扛在肩上。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這些石頭在你們中間可以作為證據。日後，你們的子孫問你們說：『這些石頭是甚麼意思？』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你們就對他們說：『這是因為約旦河的水在耶和華的約櫃前斷絕；約櫃過約旦河的時候，約旦河的水就斷絕了。這些石頭要作以色列人永遠的紀念。』」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以色列人就照約書亞所吩咐的，按着以色列人支派的數目，從約旦河中取了十二塊石頭，都遵耶和華所吩咐約書亞的行了。他們把石頭帶過去，到他們所住宿的地方，就放在那裏。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約書亞另把十二塊石頭立在約旦河中，在抬約櫃的祭司腳站立的地方；直到今日，那石頭還在那裏。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抬約櫃的祭司站在約旦河中，等到耶和華曉諭約書亞吩咐百姓的事辦完了，是照摩西所吩咐約書亞的一切話。 於是百姓急速過去了。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眾百姓盡都過了河，耶和華的約櫃和祭司就在百姓面前過去。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呂便人、迦得人、瑪拿西半支派的人都照摩西所吩咐他們的，帶着兵器在以色列人前頭過去。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約有四萬人都準備打仗，在耶和華面前過去，到耶利哥的平原，等候上陣。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當那日，耶和華使約書亞在以色列眾人眼前尊大。在他平生的日子，百姓敬畏他，像從前敬畏摩西一樣。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耶和華曉諭約書亞說：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「你吩咐抬法櫃的祭司從約旦河裏上來。」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約書亞就吩咐祭司說：「你們從約旦河裏上來。」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抬耶和華約櫃的祭司從約旦河裏上來，腳掌剛落旱地，約旦河的水就流到原處，仍舊漲過兩岸。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正月初十日，百姓從約旦河裏上來，就在吉甲，在耶利哥的東邊安營。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他們從約旦河中取來的那十二塊石頭，約書亞就立在吉甲，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對以色列人說：「日後你們的子孫問他們的父親說：『這些石頭是甚麼意思？』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你們就告訴他們說：『以色列人曾走乾地過這約旦河；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因為耶和華－你們的上帝在你們前面使約旦河的水乾了，等着你們過來，就如耶和華－你們的上帝從前在我們前面使紅海乾了，等着我們過來一樣，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要使地上萬民都知道，耶和華的手大有能力，也要使你們永遠敬畏耶和華－你們的上帝。』」</w:t>
      </w:r>
    </w:p>
    <w:p>
      <w:pPr>
        <w:pStyle w:val="Heading2"/>
      </w:pPr>
      <w:r>
        <w:rPr>
          <w:lang w:val="zh_TW" w:bidi="zh_TW"/>
        </w:rPr>
        <w:t>約書亞記 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約旦河西亞摩利人的諸王和靠海迦南人的諸王，聽見耶和華在以色列人前面使約旦河的水乾了，等到我們過去，他們的心因以色列人的緣故就消化了，不再有膽氣。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那時，耶和華吩咐約書亞說：「你製造火石刀，第二次給以色列人行割禮。」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約書亞就製造了火石刀，在「除皮山」那裏給以色列人行割禮。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約書亞行割禮的緣故，是因為從埃及出來的眾民，就是一切能打仗的男丁，出了埃及以後，都死在曠野的路上。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因為出來的眾民都受過割禮；惟獨出埃及以後、在曠野的路上所生的眾民都沒有受過割禮。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以色列人在曠野走了四十年，等到國民，就是出埃及的兵丁，都消滅了，因為他們沒有聽從耶和華的話。耶和華曾向他們起誓，必不容他們看見耶和華向他們列祖起誓、應許賜給我們的地，就是流奶與蜜之地。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他們的子孫，就是耶和華所興起來接續他們的，都沒有受過割禮；因為在路上沒有給他們行割禮，約書亞這才給他們行了。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國民都受完了割禮，就住在營中自己的地方，等到痊癒了。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耶和華對約書亞說：「我今日將埃及的羞辱從你們身上滾去了。」因此，那地方名叫吉甲，直到今日。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以色列人在吉甲安營。正月十四日晚上，在耶利哥的平原守逾越節。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逾越節的次日，他們就吃了那地的出產；正當那日吃無酵餅和烘的穀。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他們吃了那地的出產，第二日嗎哪就止住了，以色列人也不再有嗎哪了。那一年，他們卻吃迦南地的出產。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約書亞靠近耶利哥的時候，舉目觀看，不料，有一個人手裏有拔出來的刀，對面站立。約書亞到他那裏，問他說：「你是幫助我們呢，是幫助我們敵人呢？」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他回答說：「不是的，我來是要作耶和華軍隊的元帥。」約書亞就俯伏在地下拜，說：「我主有甚麼話吩咐僕人。」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耶和華軍隊的元帥對約書亞說：「把你腳上的鞋脫下來，因為你所站的地方是聖的。」約書亞就照着行了。</w:t>
      </w:r>
    </w:p>
    <w:p>
      <w:pPr>
        <w:pStyle w:val="Heading2"/>
      </w:pPr>
      <w:r>
        <w:rPr>
          <w:lang w:val="zh_TW" w:bidi="zh_TW"/>
        </w:rPr>
        <w:t>約書亞記 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耶利哥的城門因以色列人就關得嚴緊，無人出入。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耶和華曉諭約書亞說：「看哪，我已經把耶利哥和耶利哥的王，並大能的勇士，都交在你手中。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你們的一切兵丁要圍繞這城，一日圍繞一次，六日都要這樣行。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七個祭司要拿七個羊角走在約櫃前。到第七日，你們要繞城七次，祭司也要吹角。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他們吹的角聲拖長，你們聽見角聲，眾百姓要大聲呼喊，城牆就必塌陷，各人都要往前直上。」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嫩的兒子約書亞召了祭司來，吩咐他們說：「你們抬起約櫃來，要有七個祭司拿七個羊角走在耶和華的約櫃前」；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又對百姓說：「你們前去繞城，帶兵器的要走在耶和華的約櫃前。」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約書亞對百姓說完了話，七個祭司拿七個羊角走在耶和華面前吹角；耶和華的約櫃在他們後面跟隨。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帶兵器的走在吹角的祭司前面，後隊隨着約櫃行。祭司一面走一面吹。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約書亞吩咐百姓說：「你們不可呼喊，不可出聲，連一句話也不可出你們的口，等到我吩咐你們呼喊的日子，那時才可以呼喊。」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這樣，他使耶和華的約櫃繞城，把城繞了一次；眾人回到營裏，就在營裏住宿。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約書亞清早起來，祭司又抬起耶和華的約櫃。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七個祭司拿七個羊角在耶和華的約櫃前，時常行走吹角；帶兵器的在他們前面走，後隊隨着耶和華的約櫃行。祭司一面走一面吹。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第二日，眾人把城繞了一次，就回營裏去。六日都是這樣行。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第七日清早，黎明的時候，他們起來，照樣繞城七次；惟獨這日把城繞了七次。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到了第七次，祭司吹角的時候，約書亞吩咐百姓說：「呼喊吧，因為耶和華已經把城交給你們了！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這城和其中所有的都要在耶和華面前毀滅；只有妓女喇合與她家中所有的可以存活，因為她隱藏了我們所打發的使者。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至於你們，務要謹慎，不可取那當滅的物，恐怕你們取了那當滅的物就連累以色列的全營，使全營受咒詛。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惟有金子、銀子，和銅鐵的器皿都要歸耶和華為聖，必入耶和華的庫中。」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於是百姓呼喊，祭司也吹角。百姓聽見角聲，便大聲呼喊，城牆就塌陷，百姓便上去進城，各人往前直上，將城奪取；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又將城中所有的，不拘男女老少，牛羊和驢，都用刀殺盡。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約書亞吩咐窺探地的兩個人說：「你們進那妓女的家，照着你們向她所起的誓，將那女人和她所有的都從那裏帶出來。」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當探子的兩個少年人就進去，將喇合與她的父母、弟兄，和她所有的，並她一切的親眷，都帶出來，安置在以色列的營外。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眾人就用火將城和其中所有的焚燒了；惟有金子、銀子，和銅鐵的器皿都放在耶和華殿的庫中。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約書亞卻把妓女喇合與她父家，並她所有的，都救活了；因為她隱藏了約書亞所打發窺探耶利哥的使者，她就住在以色列中，直到今日。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當時，約書亞叫眾人起誓說：「有興起重修這耶利哥城的人，當在耶和華面前受咒詛。 他立根基的時候，必喪長子， 安門的時候，必喪幼子。」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耶和華與約書亞同在，約書亞的聲名傳揚遍地。</w:t>
      </w:r>
    </w:p>
    <w:p>
      <w:pPr>
        <w:pStyle w:val="Heading2"/>
      </w:pPr>
      <w:r>
        <w:rPr>
          <w:lang w:val="zh_TW" w:bidi="zh_TW"/>
        </w:rPr>
        <w:t>約書亞記 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以色列人在當滅的物上犯了罪；因為猶大支派中，謝拉的曾孫，撒底的孫子，迦米的兒子亞干取了當滅的物；耶和華的怒氣就向以色列人發作。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當下，約書亞從耶利哥打發人往伯特利東邊、靠近伯‧亞文的艾城去，吩咐他們說：「你們上去窺探那地。」他們就上去窺探艾城。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他們回到約書亞那裏，對他說：「眾民不必都上去，只要二三千人上去就能攻取艾城；不必勞累眾民都去，因為那裏的人少。」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於是民中約有三千人上那裏去，竟在艾城人面前逃跑了。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艾城的人擊殺了他們三十六人，從城門前追趕他們，直到示巴琳，在下坡殺敗他們；眾民的心就消化如水。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約書亞便撕裂衣服；他和以色列的長老把灰撒在頭上，在耶和華的約櫃前俯伏在地，直到晚上。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約書亞說：「哀哉！主耶和華啊，你為甚麼竟領這百姓過約旦河，將我們交在亞摩利人的手中，使我們滅亡呢？我們不如住在約旦河那邊倒好。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主啊，以色列人既在仇敵面前轉背逃跑，我還有甚麼可說的呢？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迦南人和這地一切的居民聽見了就必圍困我們，將我們的名從地上除滅。那時你為你的大名要怎樣行呢？」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耶和華吩咐約書亞說：「起來！你為何這樣俯伏在地呢？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以色列人犯了罪，違背了我所吩咐他們的約，取了當滅的物；又偷竊，又行詭詐，又把那當滅的放在他們的家具裏。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因此，以色列人在仇敵面前站立不住。他們在仇敵面前轉背逃跑，是因成了被咒詛的；你們若不把當滅的物從你們中間除掉，我就不再與你們同在了。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你起來，叫百姓自潔，對他們說：『你們要自潔，預備明天，因為耶和華－以色列的上帝這樣說：以色列啊，你們中間有當滅的物，你們若不除掉，在仇敵面前必站立不住！』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到了早晨，你們要按着支派近前來；耶和華所取的支派，要按着宗族近前來；耶和華所取的宗族，要按着家室近前來；耶和華所取的家室，要按着人丁，一個一個地近前來。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被取的人有當滅的物在他那裏，他和他所有的必被火焚燒；因他違背了耶和華的約，又因他在以色列中行了愚妄的事。」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於是，約書亞清早起來，使以色列人按着支派近前來，取出來的是猶大支派；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使猶大支派近前來，就取了謝拉的宗族；使謝拉的宗族，按着家室人丁，一個一個地近前來，取出來的是撒底；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使撒底的家室，按着人丁，一個一個地近前來，就取出猶大支派的人謝拉的曾孫，撒底的孫子，迦米的兒子亞干。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約書亞對亞干說：「我兒，我勸你將榮耀歸給耶和華－以色列的上帝，在他面前認罪，將你所做的事告訴我，不要向我隱瞞。」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亞干回答約書亞說：「我實在得罪了耶和華－以色列的上帝。我所做的事如此如此：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我在所奪的財物中看見一件美好的示拿衣服，二百舍客勒銀子，一條金子重五十舍客勒，我就貪愛這些物件，便拿去了。現今藏在我帳棚內的地裏，銀子在衣服底下。」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約書亞就打發人跑到亞干的帳棚裏。那件衣服果然藏在他帳棚內，銀子在底下。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他們就從帳棚裏取出來，拿到約書亞和以色列眾人那裏，放在耶和華面前。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約書亞和以色列眾人把謝拉的曾孫亞干和那銀子、那件衣服、那條金子，並亞干的兒女、牛、驢、羊、帳棚，以及他所有的，都帶到亞割谷去。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約書亞說：「你為甚麼連累我們呢？今日耶和華必叫你受連累。」於是以色列眾人用石頭打死他，將石頭扔在其上，又用火焚燒他所有的。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眾人在亞干身上堆成一大堆石頭，直存到今日。於是耶和華轉意，不發他的烈怒。因此那地方名叫亞割谷，直到今日。</w:t>
      </w:r>
    </w:p>
    <w:p>
      <w:pPr>
        <w:pStyle w:val="Heading2"/>
      </w:pPr>
      <w:r>
        <w:rPr>
          <w:lang w:val="zh_TW" w:bidi="zh_TW"/>
        </w:rPr>
        <w:t>約書亞記 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耶和華對約書亞說：「不要懼怕，也不要驚惶。你起來，率領一切兵丁上艾城去，我已經把艾城的王和他的民、他的城，並他的地，都交在你手裏。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你怎樣待耶利哥和耶利哥的王，也當照樣待艾城和艾城的王。只是城內所奪的財物和牲畜，你們可以取為自己的掠物。你要在城後設下伏兵。」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於是，約書亞和一切兵丁都起來，要上艾城去。約書亞選了三萬大能的勇士，夜間打發他們前往，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吩咐他們說：「你們要在城後埋伏，不可離城太遠，都要各自準備。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我與我所帶領的眾民要向城前往。城裏的人像初次出來攻擊我們的時候，我們就在他們面前逃跑，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他們必出來追趕我們，直到我們引誘他們離開城；因為他們必說：『這些人像初次在我們面前逃跑。』所以我們要在他們面前逃跑，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你們就從埋伏的地方起來，奪取那城，因為耶和華－你們的上帝必把城交在你們手裏。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你們奪了城以後，就放火燒城，要照耶和華的話行。這是我吩咐你們的。」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約書亞打發他們前往，他們就上埋伏的地方去，住在伯特利和艾城的中間，就是在艾城的西邊。這夜約書亞卻在民中住宿。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約書亞清早起來，點齊百姓，他和以色列的長老在百姓前面上艾城去。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眾民，就是他所帶領的兵丁，都上去，向前直往，來到城前，在艾城北邊安營。在約書亞和艾城中間有一山谷。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他挑了約有五千人，使他們埋伏在伯特利和艾城的中間，就是在艾城的西邊，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於是安置了百姓，就是城北的全軍和城西的伏兵。這夜約書亞進入山谷之中。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艾城的王看見這景況，就和全城的人，清早急忙起來，按所定的時候，出到亞拉巴前，要與以色列人交戰；王卻不知道在城後有伏兵。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約書亞和以色列眾人在他們面前裝敗，往那通曠野的路逃跑。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城內的眾民都被招聚，追趕他們；艾城人追趕的時候，就被引誘離開城。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艾城和伯特利城沒有一人不出來追趕以色列人的，撇了敞開的城門，去追趕以色列人。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耶和華吩咐約書亞說：「你向艾城伸出手裏的短槍，因為我要將城交在你手裏。」約書亞就向城伸出手裏的短槍。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他一伸手，伏兵就從埋伏的地方急忙起來，奪了城，跑進城去，放火焚燒。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艾城的人回頭一看，不料，城中煙氣沖天，他們就無力向左向右逃跑。那往曠野逃跑的百姓便轉身攻擊追趕他們的人。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約書亞和以色列眾人見伏兵已經奪了城，城中煙氣飛騰，就轉身回去，擊殺艾城的人。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伏兵也出城迎擊艾城人，艾城人就困在以色列人中間，前後都是以色列人。於是以色列人擊殺他們，沒有留下一個，也沒有一個逃脫的，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生擒了艾城的王，將他解到約書亞那裏。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以色列人在田間和曠野殺盡所追趕一切艾城的居民。艾城人倒在刀下，直到滅盡；以色列眾人就回到艾城，用刀殺了城中的人。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當日殺斃的人，連男帶女共有一萬二千，就是艾城所有的人。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約書亞沒有收回手裏所伸出來的短槍，直到把艾城的一切居民盡行殺滅。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惟獨城中的牲畜和財物，以色列人都取為自己的掠物，是照耶和華所吩咐約書亞的話。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約書亞將艾城焚燒，使城永為高堆、荒場，直到今日；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又將艾城王掛在樹上，直到晚上。日落的時候，約書亞吩咐人把屍首從樹上取下來，丟在城門口，在屍首上堆成一大堆石頭，直存到今日。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那時，約書亞在以巴路山上為耶和華－以色列的上帝築一座壇，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是用沒有動過鐵器的整石頭築的，照着耶和華僕人摩西所吩咐以色列人的話，正如摩西律法書上所寫的。眾人在這壇上給耶和華奉獻燔祭和平安祭。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約書亞在那裏，當着以色列人面前，將摩西所寫的律法抄寫在石頭上。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以色列眾人，無論是本地人、是寄居的，和長老、官長，並審判官，都站在約櫃兩旁，在抬耶和華約櫃的祭司利未人面前，一半對着基利心山，一半對着以巴路山，為以色列民祝福，正如耶和華僕人摩西先前所吩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隨後，約書亞將律法上祝福、咒詛的話，照着律法書上一切所寫的，都宣讀了一遍。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摩西所吩咐的一切話，約書亞在以色列全會眾和婦女、孩子，並他們中間寄居的外人面前，沒有一句不宣讀的。</w:t>
      </w:r>
    </w:p>
    <w:p>
      <w:pPr>
        <w:pStyle w:val="Heading2"/>
      </w:pPr>
      <w:r>
        <w:rPr>
          <w:lang w:val="zh_TW" w:bidi="zh_TW"/>
        </w:rPr>
        <w:t>約書亞記 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約旦河西，住山地、高原，並對着黎巴嫩山沿大海一帶的諸王，就是赫人、亞摩利人、迦南人、比利洗人、希未人、耶布斯人的諸王，聽見這事，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就都聚集，同心合意地要與約書亞和以色列人爭戰。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基遍的居民聽見約書亞向耶利哥和艾城所行的事，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就設詭計，假充使者，拿舊口袋和破裂縫補的舊皮酒袋馱在驢上，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將補過的舊鞋穿在腳上，把舊衣服穿在身上；他們所帶的餅都是乾的，長了霉了。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他們到吉甲營中見約書亞，對他和以色列人說：「我們是從遠方來的，現在求你與我們立約。」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以色列人對這些希未人說：「只怕你們是住在我們中間的；若是這樣，怎能和你們立約呢？」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他們對約書亞說：「我們是你的僕人。」約書亞問他們說：「你們是甚麼人？是從哪裏來的？」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他們回答說：「僕人從極遠之地而來，是因聽見耶和華－你上帝的名聲和他在埃及所行的一切事，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並他向約旦河東的兩個亞摩利王，就是希實本王西宏和在亞斯他錄的巴珊王噩一切所行的事。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我們的長老和我們那地的一切居民對我們說：『你們手裏要帶着路上用的食物去迎接以色列人，對他們說：我們是你們的僕人；現在求你們與我們立約。』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我們出來要往你們這裏來的日子，從家裏帶出來的這餅還是熱的；看哪，現在都乾了，長了霉了。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這皮酒袋，我們盛酒的時候還是新的；看哪，現在已經破裂。我們這衣服和鞋，因為道路甚遠，也都穿舊了。」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以色列人受了他們些食物，並沒有求問耶和華。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於是約書亞與他們講和，與他們立約，容他們活着；會眾的首領也向他們起誓。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以色列人與他們立約之後，過了三天才聽見他們是近鄰，住在以色列人中間的。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以色列人起行，第三天到了他們的城邑，就是基遍、基非拉、比錄、基列‧耶琳。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因為會眾的首領已經指着耶和華－以色列的上帝向他們起誓，所以以色列人不擊殺他們；全會眾就向首領發怨言。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眾首領對全會眾說：「我們已經指着耶和華－以色列的上帝向他們起誓，現在我們不能害他們。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我們要如此待他們，容他們活着，免得有忿怒因我們所起的誓臨到我們身上。」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首領又對會眾說：「要容他們活着。」於是他們為全會眾作了劈柴挑水的人，正如首領對他們所說的話。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約書亞召了他們來，對他們說：「為甚麼欺哄我們說『我們離你們甚遠』呢？其實你們是住在我們中間。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現在你們是被咒詛的！你們中間的人必斷不了作奴僕，為我上帝的殿作劈柴挑水的人。」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他們回答約書亞說：「因為有人實在告訴你的僕人，耶和華－你的上帝曾吩咐他的僕人摩西，把這全地賜給你們，並在你們面前滅絕這地的一切居民，所以我們為你們的緣故甚怕喪命，就行了這事。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現在我們在你手中，你以怎樣待我們為善為正，就怎樣做吧！」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於是約書亞這樣待他們，救他們脫離以色列人的手，以色列人就沒有殺他們。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當日約書亞使他們在耶和華所要選擇的地方，為會眾和耶和華的壇作劈柴挑水的人，直到今日。</w:t>
      </w:r>
    </w:p>
    <w:p>
      <w:pPr>
        <w:pStyle w:val="Heading2"/>
      </w:pPr>
      <w:r>
        <w:rPr>
          <w:lang w:val="zh_TW" w:bidi="zh_TW"/>
        </w:rPr>
        <w:t>約書亞記 10:1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耶路撒冷王亞多尼‧洗德聽見約書亞奪了艾城，盡行毀滅，怎樣待耶利哥和耶利哥的王，也照樣待艾城和艾城的王，又聽見基遍的居民與以色列人立了和約，住在他們中間，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就甚懼怕；因為基遍是一座大城，如都城一般，比艾城更大，並且城內的人都是勇士。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所以耶路撒冷王亞多尼‧洗德打發人去見希伯崙王何咸、耶末王毗蘭、拉吉王雅非亞，和伊磯倫王底璧，說：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「求你們上來幫助我，我們好攻打基遍，因為他們與約書亞和以色列人立了和約。」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於是五個亞摩利王，就是耶路撒冷王、希伯崙王、耶末王、拉吉王、伊磯倫王，大家聚集，率領他們的眾軍上去，對着基遍安營，攻打基遍。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基遍人就打發人往吉甲的營中去見約書亞，說：「你不要袖手不顧你的僕人，求你速速上來拯救我們，幫助我們，因為住山地亞摩利人的諸王都聚集攻擊我們。」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於是約書亞和他一切兵丁，並大能的勇士，都從吉甲上去。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耶和華對約書亞說：「不要怕他們；因為我已將他們交在你手裏，他們無一人能在你面前站立得住。」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約書亞就終夜從吉甲上去，猛然臨到他們那裏。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耶和華使他們在以色列人面前潰亂。約書亞在基遍大大地殺敗他們，追趕他們，在伯‧和崙的上坡路擊殺他們，直到亞西加和瑪基大。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他們在以色列人面前逃跑，正在伯‧和崙下坡的時候，耶和華從天上降大冰雹在他們身上，直降到亞西加，打死他們。被冰雹打死的，比以色列人用刀殺死的還多。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當耶和華將亞摩利人交付以色列人的日子，約書亞就禱告耶和華，在以色列人眼前說： 日頭啊，你要停在基遍； 月亮啊，你要止在亞雅崙谷。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於是日頭停留，月亮止住， 直等國民向敵人報仇。 這事豈不是寫在雅煞珥書上嗎？日頭在天當中停住，不急速下落，約有一日之久。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在這日以前，這日以後，耶和華聽人的禱告，沒有像這日的，是因耶和華為以色列爭戰。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約書亞和以色列眾人回到吉甲的營中。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那五王逃跑，藏在瑪基大洞裏。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有人告訴約書亞說：「那五王已經找到了，都藏在瑪基大洞裏。」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約書亞說：「你們把幾塊大石頭滾到洞口，派人看守，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你們卻不可耽延，要追趕你們的仇敵，擊殺他們儘後邊的人，不容他們進自己的城邑，因為耶和華－你們的上帝已經把他們交在你們手裏。」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約書亞和以色列人大大殺敗他們，直到將他們滅盡；其中剩下的人都進了堅固的城。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眾百姓就安然回瑪基大營中，到約書亞那裏。沒有一人敢向以色列人饒舌。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約書亞說：「打開洞口，將那五王從洞裏帶出來，領到我面前。」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眾人就這樣行，將那五王，就是耶路撒冷王、希伯崙王、耶末王、拉吉王、伊磯倫王，從洞裏帶出來，領到約書亞面前。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帶出那五王到約書亞面前的時候，約書亞就召了以色列眾人來，對那些和他同去的軍長說：「你們近前來，把腳踏在這些王的頸項上。」他們就近前來，把腳踏在這些王的頸項上。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約書亞對他們說：「你們不要懼怕，也不要驚惶。應當剛強壯膽，因為耶和華必這樣待你們所要攻打的一切仇敵。」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隨後約書亞將這五王殺死，掛在五棵樹上。他們就在樹上直掛到晚上。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日頭要落的時候，約書亞一吩咐，人就把屍首從樹上取下來，丟在他們藏過的洞裏，把幾塊大石頭放在洞口，直存到今日。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當日，約書亞奪了瑪基大，用刀擊殺城中的人和王；將其中一切人口盡行殺滅，沒有留下一個。他待瑪基大王，像從前待耶利哥王一樣。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約書亞和以色列眾人從瑪基大往立拿去，攻打立拿。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耶和華將立拿和立拿的王也交在以色列人手裏。約書亞攻打這城，用刀擊殺了城中的一切人口，沒有留下一個。他待立拿王，像從前待耶利哥王一樣。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約書亞和以色列眾人從立拿往拉吉去，對着拉吉安營，攻打這城。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耶和華將拉吉交在以色列人的手裏。第二天約書亞就奪了拉吉，用刀擊殺了城中的一切人口，是照他向立拿一切所行的。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那時基色王荷蘭上來幫助拉吉，約書亞就把他和他的民都擊殺了，沒有留下一個。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約書亞和以色列眾人從拉吉往伊磯倫去，對着伊磯倫安營，攻打這城。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當日就奪了城，用刀擊殺了城中的人。那日，約書亞將城中的一切人口盡行殺滅，是照他向拉吉一切所行的。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約書亞和以色列眾人從伊磯倫上希伯崙去，攻打這城，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就奪了希伯崙和屬希伯崙的諸城邑，用刀將城中的人與王，並那些城邑中的人口，都擊殺了，沒有留下一個，是照他向伊磯倫所行的，把城中的一切人口盡行殺滅。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約書亞和以色列眾人回到底璧，攻打這城，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就奪了底璧和屬底璧的城邑，又擒獲底璧的王，用刀將這些城中的人口盡行殺滅，沒有留下一個。他待底璧和底璧王，像從前待希伯崙和立拿與立拿王一樣。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這樣，約書亞擊殺全地的人，就是山地、南地、高原、山坡的人，和那些地的諸王，沒有留下一個。將凡有氣息的盡行殺滅，正如耶和華－以色列的上帝所吩咐的。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約書亞從加低斯‧巴尼亞攻擊到迦薩，又攻擊歌珊全地，直到基遍。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約書亞一時殺敗了這些王，並奪了他們的地，因為耶和華－以色列的上帝為以色列爭戰。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於是約書亞和以色列眾人回到吉甲的營中。</w:t>
      </w:r>
    </w:p>
    <w:p>
      <w:pPr>
        <w:pStyle w:val="Heading2"/>
      </w:pPr>
      <w:r>
        <w:rPr>
          <w:lang w:val="zh_TW" w:bidi="zh_TW"/>
        </w:rPr>
        <w:t>約書亞記 11:1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夏瑣王耶賓聽見這事，就打發人去見瑪頓王約巴、伸崙王、押煞王，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與北方山地、基尼烈南邊的亞拉巴高原，並西邊多珥山岡的諸王；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又去見東方和西方的迦南人，與山地的亞摩利人、赫人、比利洗人、耶布斯人，並黑門山根米斯巴地的希未人。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這些王和他們的眾軍都出來，人數多如海邊的沙，並有許多馬匹車輛。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這諸王會合，來到米倫水邊，一同安營，要與以色列人爭戰。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耶和華對約書亞說：「你不要因他們懼怕。明日這時，我必將他們交付以色列人全然殺了。你要砍斷他們馬的蹄筋，用火焚燒他們的車輛。」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於是約書亞率領一切兵丁，在米倫水邊突然向前攻打他們。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耶和華將他們交在以色列人手裏，以色列人就擊殺他們，追趕他們到西頓大城，到米斯利弗‧瑪音，直到東邊米斯巴的平原，將他們擊殺，沒有留下一個。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約書亞就照耶和華所吩咐他的去行，砍斷他們馬的蹄筋，用火焚燒他們的車輛。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當時，約書亞轉回奪了夏瑣，用刀擊殺夏瑣王。（素來夏瑣在這諸國中是為首的。）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以色列人用刀擊殺城中的人口，將他們盡行殺滅；凡有氣息的沒有留下一個。約書亞又用火焚燒夏瑣。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約書亞奪了這些王的一切城邑，擒獲其中的諸王，用刀擊殺他們，將他們盡行殺滅，正如耶和華僕人摩西所吩咐的。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至於造在山岡上的城，除了夏瑣以外，以色列人都沒有焚燒。約書亞只將夏瑣焚燒了。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那些城邑所有的財物和牲畜，以色列人都取為自己的掠物；惟有一切人口都用刀擊殺，直到殺盡；凡有氣息的沒有留下一個。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耶和華怎樣吩咐他僕人摩西，摩西就照樣吩咐約書亞，約書亞也照樣行。凡耶和華所吩咐摩西的，約書亞沒有一件懈怠不行的。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約書亞奪了那全地，就是山地、一帶南地、歌珊全地、高原、亞拉巴、以色列的山地，和山下的高原。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從上西珥的哈拉山，直到黑門山下黎巴嫩平原的巴力‧迦得，並且擒獲那些地的諸王，將他們殺死。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約書亞和這諸王爭戰了許多年日。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除了基遍的希未人之外，沒有一城與以色列人講和的，都是以色列人爭戰奪來的。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因為耶和華的意思是要使他們心裏剛硬，來與以色列人爭戰，好叫他們盡被殺滅，不蒙憐憫，正如耶和華所吩咐摩西的。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當時約書亞來到，將住山地、希伯崙、底璧、亞拿伯、猶大山地、以色列山地所有的亞衲族人剪除了。約書亞將他們和他們的城邑盡都毀滅。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在以色列人的地沒有留下一個亞衲族人，只在迦薩、迦特，和亞實突有留下的。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這樣，約書亞照着耶和華所吩咐摩西的一切話奪了那全地，就按着以色列支派的宗族將地分給他們為業。於是國中太平，沒有爭戰了。</w:t>
      </w:r>
    </w:p>
    <w:p>
      <w:pPr>
        <w:pStyle w:val="Heading2"/>
      </w:pPr>
      <w:r>
        <w:rPr>
          <w:lang w:val="zh_TW" w:bidi="zh_TW"/>
        </w:rPr>
        <w:t>約書亞記 12:1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以色列人在約旦河外向日出之地擊殺二王，得他們的地，就是從亞嫩谷直到黑門山，並東邊的全亞拉巴之地。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這二王，有住希實本、亞摩利人的王西宏。他所管之地是從亞嫩谷邊的亞羅珥和谷中的城，並基列一半，直到亞捫人的境界，雅博河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與約旦河東邊的亞拉巴，直到基尼烈海，又到亞拉巴的海，就是鹽海，通伯‧耶西末的路，以及南方，直到毗斯迦的山根。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又有巴珊王噩。他是利乏音人所剩下的，住在亞斯他錄和以得來。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他所管之地是黑門山、撒迦、巴珊全地，直到基述人和瑪迦人的境界，並基列一半，直到希實本王西宏的境界。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這二王是耶和華僕人摩西和以色列人所擊殺的；耶和華僕人摩西將他們的地賜給呂便人、迦得人，和瑪拿西半支派的人為業。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約書亞和以色列人在約旦河西擊殺了諸王。他們的地是從黎巴嫩平原的巴力‧迦得，直到上西珥的哈拉山。約書亞就將那地按着以色列支派的宗族分給他們為業，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就是赫人、亞摩利人、迦南人、比利洗人、希未人、耶布斯人的山地、高原亞拉巴、山坡、曠野，和南地。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他們的王：一個是耶利哥王，一個是靠近伯特利的艾城王，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一個是耶路撒冷王，一個是希伯崙王，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一個是耶末王，一個是拉吉王，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一個是伊磯倫王，一個是基色王，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一個是底璧王，一個是基德王，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一個是何珥瑪王，一個是亞拉得王，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一個是立拿王，一個是亞杜蘭王，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一個是瑪基大王，一個是伯特利王，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一個是他普亞王，一個是希弗王，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一個是亞弗王，一個是拉沙崙王，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一個是瑪頓王，一個是夏瑣王，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一個是伸崙‧米崙王，一個是押煞王，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一個是他納王，一個是米吉多王，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一個是基低斯王，一個是靠近迦密的約念王，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一個是多珥山岡的多珥王，一個是吉甲的戈印王，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一個是得撒王；共計三十一個王。</w:t>
      </w:r>
    </w:p>
    <w:p>
      <w:pPr>
        <w:pStyle w:val="Heading2"/>
      </w:pPr>
      <w:r>
        <w:rPr>
          <w:lang w:val="zh_TW" w:bidi="zh_TW"/>
        </w:rPr>
        <w:t>約書亞記 13:1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約書亞年紀老邁，耶和華對他說：「你年紀老邁了，還有許多未得之地，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就是非利士人的全境和基述人的全地。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從埃及前的西曷河往北，直到以革倫的境界，就算屬迦南人之地。有非利士人五個首領所管的迦薩人、亞實突人、亞實基倫人、迦特人、以革倫人之地，並有南方亞衛人之地。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又有迦南人的全地，並屬西頓人的米亞拉到亞弗，直到亞摩利人的境界。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還有迦巴勒人之地，並向日出的全黎巴嫩，就是從黑門山根的巴力‧迦得，直到哈馬口。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山地的一切居民，從黎巴嫩直到米斯利弗‧瑪音，就是所有的西頓人，我必在以色列人面前趕出他們去。你只管照我所吩咐的，將這地拈鬮分給以色列人為業。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現在你要把這地分給九個支派和瑪拿西半個支派為業。」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瑪拿西那半支派和呂便、迦得二支派已經受了產業，就是耶和華的僕人摩西在約旦河東所賜給他們的：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是從亞嫩谷邊的亞羅珥和谷中的城，並米底巴的全平原，直到底本，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和在希實本作王亞摩利王西宏的諸城，直到亞捫人的境界；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又有基列地、基述人、瑪迦人的地界，並黑門全山、巴珊全地，直到撒迦；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又有巴珊王噩的全國－他在亞斯他錄和以得來作王（利乏音人所存留的只剩下他）。這些地的人都是摩西所擊殺、所趕逐的。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以色列人卻沒有趕逐基述人、瑪迦人；這些人仍住在以色列中，直到今日。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只是利未支派，摩西 沒有把產業分給他們。他們的產業乃是獻與耶和華－以色列上帝的火祭，正如耶和華所應許他們的。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摩西按着呂便支派的宗族分給他們產業。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他們的境界是亞嫩谷邊的亞羅珥和谷中的城，靠近米底巴的全平原；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希實本並屬希實本平原的各城，底本、巴末‧巴力、伯‧巴力‧勉、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雅雜、基底莫、米法押、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基列亭、西比瑪、谷中山的細列‧哈沙轄、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伯‧毗珥、毗斯迦山坡、伯‧耶西末；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平原的各城，並亞摩利王西宏的全國。這西宏曾在希實本作王，摩西把他和米甸的族長以未、利金、蘇珥、戶珥、利巴擊殺了；這都是住那地屬西宏為首領的。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那時以色列人在所殺的人中，也用刀殺了比珥的兒子術士巴蘭。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呂便人的境界就是約旦河與靠近約旦河的地。以上是呂便人按着宗族所得為業的諸城，並屬城的村莊。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摩西按着迦得支派的宗族分給他們產業。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他們的境界是雅謝和基列的各城，並亞捫人的一半地，直到拉巴前的亞羅珥；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從希實本到拉抹‧米斯巴和比多寧，又從瑪哈念到底璧的境界，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並谷中的伯‧亞蘭、伯‧寧拉、疏割、撒分，就是希實本王西宏國中的餘地，以及約旦河與靠近約旦河的地，直到基尼烈海的極邊，都在約旦河東。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以上是迦得人按着宗族所得為業的諸城，並屬城的村莊。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摩西把產業分給瑪拿西半支派，是按着瑪拿西半支派的宗族所分的。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他們的境界是從瑪哈念起，包括巴珊全地，就是巴珊王噩的全國，並在巴珊、睚珥的一切城邑，共六十個。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基列的一半，並亞斯他錄、以得來，就是屬巴珊王噩國的二城，是按着宗族給瑪拿西的兒子瑪吉的一半子孫。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以上是摩西在約旦河東對着耶利哥的摩押平原所分給他們的產業。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只是利未支派，摩西沒有把產業分給他們。耶和華－以色列的上帝是他們的產業，正如耶和華所應許他們的。</w:t>
      </w:r>
    </w:p>
    <w:p>
      <w:pPr>
        <w:pStyle w:val="Heading2"/>
      </w:pPr>
      <w:r>
        <w:rPr>
          <w:lang w:val="zh_TW" w:bidi="zh_TW"/>
        </w:rPr>
        <w:t>約書亞記 14:1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以色列人在迦南地所得的產業，就是祭司以利亞撒和嫩的兒子約書亞，並以色列各支派的族長所分給他們的，都記在下面，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是照耶和華藉摩西所吩咐的，把產業拈鬮分給九個半支派。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原來，摩西在約旦河東已經把產業分給那兩個半支派，只是在他們中間沒有把產業分給利未人。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因為約瑟的子孫是兩個支派，就是瑪拿西和以法蓮，所以沒有把地分給利未人，但給他們城邑居住，並城邑的郊野，可以牧養他們的牲畜，安置他們的財物。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耶和華怎樣吩咐摩西，以色列人就照樣行，把地分了。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那時，猶大人來到吉甲見約書亞，有基尼洗族耶孚尼的兒子迦勒對約書亞說：「耶和華在加低斯‧巴尼亞指着我與你對神人摩西所說的話，你都知道了。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耶和華的僕人摩西從加低斯‧巴尼亞打發我窺探這地，那時我正四十歲；我按着心意回報他。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然而，同我上去的眾弟兄使百姓的心消化；但我專心跟從耶和華－我的上帝。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當日摩西起誓說：『你腳所踏之地定要歸你和你的子孫永遠為業，因為你專心跟從耶和華－我的上帝。』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自從耶和華對摩西說這話的時候，耶和華照他所應許的使我存活這四十五年；其間以色列人在曠野行走。看哪，現今我八十五歲了，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我還是強壯，像摩西打發我去的那天一樣；無論是爭戰，是出入，我的力量那時如何，現在還是如何。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求你將耶和華那日應許我的這山地給我；那裏有亞衲族人，並寬大堅固的城，你也曾聽見了。或者耶和華照他所應許的與我同在，我就把他們趕出去。」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於是約書亞為耶孚尼的兒子迦勒祝福，將希伯崙給他為業。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所以希伯崙作了基尼洗族耶孚尼的兒子迦勒的產業，直到今日，因為他專心跟從耶和華－以色列的上帝。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希伯崙從前名叫基列‧亞巴；亞巴是亞衲族中最尊大的人。於是國中太平，沒有爭戰了。</w:t>
      </w:r>
    </w:p>
    <w:p>
      <w:pPr>
        <w:pStyle w:val="Heading2"/>
      </w:pPr>
      <w:r>
        <w:rPr>
          <w:lang w:val="zh_TW" w:bidi="zh_TW"/>
        </w:rPr>
        <w:t>約書亞記 15:1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猶大支派按着宗族拈鬮所得之地是在儘南邊，到以東的交界，向南直到尋的曠野。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他們的南界是從鹽海的儘邊，就是從朝南的海汊起，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通到亞克拉濱坡的南邊，接連到尋，上到加低斯‧巴尼亞的南邊，又過希斯崙，上到亞達珥，繞到甲加，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接連到押們，通到埃及小河，直通到海為止。這就是他們的南界。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東界是從鹽海南邊到約旦河口。北界是從約旦河口的海汊起，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上到伯‧曷拉，過伯‧亞拉巴的北邊，上到呂便之子波罕的磐石；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從亞割谷往北，上到底璧，直向河南亞都冥坡對面的吉甲；又接連到隱‧示麥泉，直通到隱‧羅結，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上到欣嫩子谷，貼近耶布斯的南界（耶布斯就是耶路撒冷）；又上到欣嫩谷西邊的山頂，就是在利乏音谷極北的邊界；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又從山頂延到尼弗多亞的水源，通到以弗崙山的城邑，又延到巴拉（巴拉就是基列‧耶琳）；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又從巴拉往西繞到西珥山，接連到耶琳山的北邊（耶琳就是基撒崙）；又下到伯‧示麥過亭納，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通到以革倫北邊，延到施基崙，接連到巴拉山；又通到雅比聶，直通到海為止。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西界就是大海和靠近大海之地。這是猶大人按着宗族所得之地四圍的交界。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約書亞照耶和華所吩咐的，將猶大人中的一段地，就是基列‧亞巴，分給耶孚尼的兒子迦勒。亞巴是亞衲族的始祖（基列‧亞巴就是希伯崙）。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迦勒就從那裏趕出亞衲族的三個族長，就是示篩、亞希幔、撻買；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又從那裏上去，攻擊底璧的居民。（這底璧從前名叫基列‧西弗。）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迦勒說：「誰能攻打基列‧西弗將城奪取，我就把我女兒押撒給他為妻。」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迦勒兄弟基納斯的兒子俄陀聶奪取了那城，迦勒就把女兒押撒給他為妻。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押撒過門的時候，勸丈夫向她父親求一塊田，押撒一下驢，迦勒問她說：「你要甚麼？」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她說：「求你賜福給我，你既將我安置在南地，求你也給我水泉。」她父親就把上泉下泉賜給她。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以下是猶大支派按着宗族所得的產業。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猶大支派儘南邊的城邑，與以東交界相近的，就是甲薛、以得、雅姑珥、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基拿、底摩拿、亞大達、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基低斯、夏瑣、以提楠、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西弗、提鍊、比亞綠、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夏瑣‧哈大他、加略‧希斯崙（加略‧希斯崙就是夏瑣）、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亞曼、示瑪、摩拉大、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哈薩‧迦大、黑實門、伯‧帕列、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哈薩‧書亞、別是巴、比斯約他、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巴拉、以因、以森、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伊勒多臘、基失、何珥瑪、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洗革拉、麥瑪拿、三撒拿、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利巴勿、實忻、亞因、臨門，共二十九座城，還有屬城的村莊。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在高原有以實陶、瑣拉、亞實拿、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撒挪亞、隱‧干寧、他普亞、以楠、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耶末、亞杜蘭、梭哥、亞西加、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沙拉音、亞底他音、基底拉、基底羅他音，共十四座城，還有屬城的村莊。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又有洗楠、哈大沙、麥大‧迦得、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底連、米斯巴、約帖、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拉吉、波斯加、伊磯倫、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迦本、拉幔、基提利、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基低羅、伯‧大袞、拿瑪、瑪基大，共十六座城，還有屬城的村莊。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又有立拿、以帖、亞珊、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益弗他、亞實拿、尼悉、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基伊拉、亞革悉、瑪利沙，共九座城，還有屬城的村莊。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又有以革倫和屬以革倫的鎮市村莊；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從以革倫直到海，一切靠近亞實突之地，並屬其地的村莊。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亞實突和屬亞實突的鎮市村莊；迦薩和屬迦薩的鎮市村莊；直到埃及小河，並大海和靠近大海之地。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在山地有沙密、雅提珥、梭哥、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大拿、基列‧薩拿（基列‧薩拿就是底璧）、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亞拿伯、以實提莫、亞念、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歌珊、何倫、基羅，共十一座城，還有屬城的村莊。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52</w:t>
      </w:r>
      <w:r>
        <w:rPr>
          <w:lang w:val="zh_TW" w:bidi="zh_TW"/>
        </w:rPr>
        <w:t xml:space="preserve"> 又有亞拉、度瑪、以珊、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53</w:t>
      </w:r>
      <w:r>
        <w:rPr>
          <w:lang w:val="zh_TW" w:bidi="zh_TW"/>
        </w:rPr>
        <w:t xml:space="preserve"> 雅農、伯‧他普亞、亞非加、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54</w:t>
      </w:r>
      <w:r>
        <w:rPr>
          <w:lang w:val="zh_TW" w:bidi="zh_TW"/>
        </w:rPr>
        <w:t xml:space="preserve"> 宏他、基列‧亞巴（基列‧亞巴就是希伯崙）、洗珥，共九座城，還有屬城的村莊。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55</w:t>
      </w:r>
      <w:r>
        <w:rPr>
          <w:lang w:val="zh_TW" w:bidi="zh_TW"/>
        </w:rPr>
        <w:t xml:space="preserve"> 又有瑪雲、迦密、西弗、淤他、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56</w:t>
      </w:r>
      <w:r>
        <w:rPr>
          <w:lang w:val="zh_TW" w:bidi="zh_TW"/>
        </w:rPr>
        <w:t xml:space="preserve"> 耶斯列、約甸、撒挪亞、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57</w:t>
      </w:r>
      <w:r>
        <w:rPr>
          <w:lang w:val="zh_TW" w:bidi="zh_TW"/>
        </w:rPr>
        <w:t xml:space="preserve"> 該隱、基比亞、亭納，共十座城，還有屬城的村莊。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58</w:t>
      </w:r>
      <w:r>
        <w:rPr>
          <w:lang w:val="zh_TW" w:bidi="zh_TW"/>
        </w:rPr>
        <w:t xml:space="preserve"> 又有哈忽、伯‧夙、基突、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59</w:t>
      </w:r>
      <w:r>
        <w:rPr>
          <w:lang w:val="zh_TW" w:bidi="zh_TW"/>
        </w:rPr>
        <w:t xml:space="preserve"> 瑪臘、伯‧亞諾、伊勒提君，共六座城，還有屬城的村莊。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60</w:t>
      </w:r>
      <w:r>
        <w:rPr>
          <w:lang w:val="zh_TW" w:bidi="zh_TW"/>
        </w:rPr>
        <w:t xml:space="preserve"> 又有基列‧巴力（基列‧巴力就是基列‧耶琳）、拉巴，共兩座城，還有屬城的村莊。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61</w:t>
      </w:r>
      <w:r>
        <w:rPr>
          <w:lang w:val="zh_TW" w:bidi="zh_TW"/>
        </w:rPr>
        <w:t xml:space="preserve"> 在曠野有伯‧亞拉巴、密丁、西迦迦、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62</w:t>
      </w:r>
      <w:r>
        <w:rPr>
          <w:lang w:val="zh_TW" w:bidi="zh_TW"/>
        </w:rPr>
        <w:t xml:space="preserve"> 匿珊、鹽城、隱‧基底，共六座城，還有屬城的村莊。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63</w:t>
      </w:r>
      <w:r>
        <w:rPr>
          <w:lang w:val="zh_TW" w:bidi="zh_TW"/>
        </w:rPr>
        <w:t xml:space="preserve"> 至於住耶路撒冷的耶布斯人，猶大人不能把他們趕出去，耶布斯人卻在耶路撒冷與猶大人同住，直到今日。</w:t>
      </w:r>
    </w:p>
    <w:p>
      <w:pPr>
        <w:pStyle w:val="Heading2"/>
      </w:pPr>
      <w:r>
        <w:rPr>
          <w:lang w:val="zh_TW" w:bidi="zh_TW"/>
        </w:rPr>
        <w:t>約書亞記 16:1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約瑟的子孫拈鬮所得之地是從靠近耶利哥的約旦河起，以耶利哥東邊的水為界：從耶利哥上去，通過山地的曠野，到伯特利；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又從伯特利到路斯，接連到亞基人的境界，至亞他綠；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又往西下到押利提人的境界，到下伯‧和崙的境界，直到基色，通到海為止。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約瑟的兒子瑪拿西、以法蓮就得了他們的地業。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以法蓮子孫的境界，按着宗族所得的，記在下面：他們地業的東界是亞他綠‧亞達到上伯‧和崙；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往西通到北邊的密米他，又向東繞到他納‧示羅，又接連到雅挪哈的東邊；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從雅挪哈下到亞他綠，又到拿拉，達到耶利哥，通到約旦河為止；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從他普亞往西，到加拿河，直通到海為止。這就是以法蓮支派按着宗族所得的地業。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另外在瑪拿西人地業中得了些城邑和屬城的村莊。這都是分給以法蓮子孫的。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他們沒有趕出住基色的迦南人；迦南人卻住在以法蓮人中間，成為做苦工的僕人，直到今日。</w:t>
      </w:r>
    </w:p>
    <w:p>
      <w:pPr>
        <w:pStyle w:val="Heading2"/>
      </w:pPr>
      <w:r>
        <w:rPr>
          <w:lang w:val="zh_TW" w:bidi="zh_TW"/>
        </w:rPr>
        <w:t>約書亞記 17:1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瑪拿西是約瑟的長子，他的支派拈鬮所得之地記在下面。至於瑪拿西的長子基列之父 瑪吉，因為是勇士就得了基列和巴珊。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瑪拿西其餘的子孫，按着宗族拈鬮分地，就是亞比以謝子孫，希勒子孫，亞斯列子孫，示劍子孫，希弗子孫，示米大子孫；這些按着宗族，都是約瑟兒子瑪拿西子孫的男丁。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瑪拿西的玄孫，瑪吉的曾孫，基列的孫子，希弗的兒子西羅非哈沒有兒子，只有女兒。他的女兒名叫瑪拉、挪阿、曷拉、密迦、得撒；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她們來到祭司以利亞撒和嫩的兒子約書亞並眾首領面前，說：「耶和華曾吩咐摩西在我們弟兄中分給我們產業。」於是約書亞照耶和華所吩咐的，在她們伯叔中，把產業分給她們。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除了約旦河東的基列和巴珊地之外，還有十分地歸瑪拿西，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因為瑪拿西的孫女們在瑪拿西的孫子中得了產業。基列地是屬瑪拿西其餘的子孫。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瑪拿西的境界：從亞設起，到示劍前的密米他，往北到隱‧他普亞居民之地。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他普亞地歸瑪拿西，只是瑪拿西境界上的他普亞城歸以法蓮子孫。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其界下到加拿河的南邊。在瑪拿西城邑中的這些城邑都歸以法蓮。瑪拿西的地界是在河北直通到海為止；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南歸以法蓮，北歸瑪拿西，以海為界；北邊到亞設，東邊到以薩迦。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瑪拿西在以薩迦和亞設境內，有伯‧善和屬伯‧善的鎮市，以伯蓮和屬以伯蓮的鎮市，多珥的居民和屬多珥的鎮市；又有三處山岡，就是隱‧多珥和屬隱‧多珥的鎮市；他納的居民和屬他納的鎮市，米吉多的居民和屬米吉多的鎮市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只是瑪拿西子孫不能趕出這些城的居民，迦南人偏要住在那地。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及至以色列人強盛了，就使迦南人做苦工，沒有把他們全然趕出。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約瑟的子孫對約書亞說：「耶和華到如今既然賜福與我們，我們也族大人多，你為甚麼僅將一鬮一段之地分給我們為業呢？」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約書亞說：「你們如果族大人多，嫌以法蓮山地窄小，就可以上比利洗人、利乏音人之地，在樹林中砍伐樹木。」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約瑟的子孫說：「那山地容不下我們，並且住平原的迦南人，就是住伯‧善和屬伯‧善的鎮市，並住耶斯列平原的人，都有鐵車。」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約書亞對約瑟家，就是以法蓮和瑪拿西人，說：「你是族大人多，並且強盛，不可僅有一鬮之地，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山地也要歸你，雖是樹林，你也可以砍伐；靠近之地必歸你。迦南人雖有鐵車，雖是強盛，你也能把他們趕出去。」</w:t>
      </w:r>
    </w:p>
    <w:p>
      <w:pPr>
        <w:pStyle w:val="Heading2"/>
      </w:pPr>
      <w:r>
        <w:rPr>
          <w:lang w:val="zh_TW" w:bidi="zh_TW"/>
        </w:rPr>
        <w:t>約書亞記 18:1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以色列的全會眾都聚集在示羅，把會幕設立在那裏，那地已經被他們制伏了。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以色列人中其餘的七個支派還沒有分給他們地業。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約書亞對以色列人說：「耶和華－你們列祖的上帝所賜給你們的地，你們耽延不去得，要到幾時呢？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你們每支派當選舉三個人，我要打發他們去，他們就要起身走遍那地，按着各支派應得的地業寫明，就回到我這裏來。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他們要將地分做七分；猶大仍在南方，住在他的境內。約瑟家仍在北方，住在他的境內。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你們要將地分做七分，寫明了拿到我這裏來。我要在耶和華－我們上帝面前，為你們拈鬮。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利未人在你們中間沒有分，因為供耶和華祭司的職任就是他們的產業。迦得支派、呂便支派，和瑪拿西半支派已經在約旦河東得了地業，就是耶和華僕人摩西所給他們的。」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劃地勢的人起身去的時候，約書亞囑咐他們說：「你們去走遍那地，劃明地勢，就回到我這裏來。我要在示羅這裏，耶和華面前，為你們拈鬮。」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他們就去了，走遍那地，按着城邑分做七分，寫在冊子上，回到示羅營中見約書亞。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約書亞就在示羅，耶和華面前，為他們拈鬮。約書亞在那裏，按着以色列人的支派，將地分給他們。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便雅憫支派，按着宗族拈鬮所得之地，是在猶大、約瑟子孫中間。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他們的北界是從約旦河起，往上貼近耶利哥的北邊；又往西通過山地，直到伯‧亞文的曠野；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從那裏往南接連到路斯，貼近路斯（路斯就是伯特利），又下到亞他綠‧亞達，靠近下伯‧和崙南邊的山；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從那裏往西，又轉向南，從伯‧和崙南對面的山，直達到猶大人的城基列‧巴力（基列‧巴力就是基列‧耶琳）；這是西界。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南界是從基列‧耶琳的儘邊起，往西達到尼弗多亞的水源；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又下到欣嫩子谷對面山的儘邊，就是利乏音谷北邊的山；又下到欣嫩谷，貼近耶布斯的南邊；又下到隱‧羅結；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又往北通到隱‧示麥，達到亞都冥坡對面的基利綠；又下到呂便之子波罕的磐石；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又接連到亞拉巴對面，往北下到亞拉巴；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又接連到伯‧曷拉的北邊，直通到鹽海的北汊，就是約旦河的南頭；這是南界。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東界是約旦河。這是便雅憫人按着宗族，照他們四圍的交界所得的地業。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便雅憫支派按着宗族所得的城邑就是：耶利哥、伯‧曷拉、伊麥‧基悉、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伯‧亞拉巴、洗瑪臉、伯特利、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亞文、巴拉、俄弗拉、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基法‧阿摩尼、俄弗尼、迦巴，共十二座城，還有屬城的村莊；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又有基遍、拉瑪、比錄、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米斯巴、基非拉、摩撒、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利堅、伊利毗勒、他拉拉、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洗拉、以利弗、耶布斯（耶布斯就是耶路撒冷）、基比亞、基列，共十四座城，還有屬城的村莊。這是便雅憫人按着宗族所得的地業。</w:t>
      </w:r>
    </w:p>
    <w:p>
      <w:pPr>
        <w:pStyle w:val="Heading2"/>
      </w:pPr>
      <w:r>
        <w:rPr>
          <w:lang w:val="zh_TW" w:bidi="zh_TW"/>
        </w:rPr>
        <w:t>約書亞記 19:1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為西緬支派的人，按着宗族，拈出第二鬮。他們所得的地業是在猶大人地業中間。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他們所得為業之地就是：別是巴（或名示巴）、摩拉大、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哈薩‧書亞、巴拉、以森、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伊利多拉、比土力、何珥瑪、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洗革拉、伯‧瑪加博、哈薩‧蘇撒、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伯‧利巴勿、沙魯險，共十三座城，還有屬城的村莊；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又有亞因、利門、以帖、亞珊，共四座城，還有屬城的村莊；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並有這些城邑四圍一切的村莊，直到巴拉‧比珥，就是南地的拉瑪。這是西緬支派按着宗族所得的地業。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西緬人的地業是從猶大人地業中得來的；因為猶大人的分過多，所以西緬人在他們的地業中得了地業。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為西布倫人，按着宗族，拈出第三鬮。他們地業的境界是到撒立；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往西上到瑪拉拉，達到大巴設，又達到約念前的河；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又從撒立往東轉向日出之地，到吉斯綠‧他泊的境界，又通到大比拉，上到雅非亞；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從那裏往東，接連到迦特‧希弗，至以特‧加汛，通到臨門，臨門延到尼亞；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又繞過尼亞的北邊，轉到哈拿頓，通到伊弗他‧伊勒谷。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還有加他、拿哈拉、伸崙、以大拉、伯利恆，共十二座城，還有屬城的村莊。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這些城並屬城的村莊就是西布倫人按着宗族所得的地業。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為以薩迦人，按着宗族，拈出第四鬮。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他們的境界是到耶斯列、基蘇律、書念、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哈弗連、示按、亞拿哈拉、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拉璧、基善、亞別、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利篾、隱‧干寧、隱‧哈大、伯‧帕薛；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又達到他泊、沙哈洗瑪、伯‧示麥，直通到約旦河為止，共十六座城，還有屬城的村莊。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這些城並屬城的村莊就是以薩迦支派按着宗族所得的地業。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為亞設支派，按着宗族，拈出第五鬮。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他們的境界是黑甲、哈利、比田、押煞、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亞拉米勒、亞末、米沙勒；往西達到迦密，又到希曷‧立納，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轉向日出之地，到伯‧大袞，達到細步綸；往北到伊弗他‧伊勒谷，到伯‧以墨和尼業，也通到迦步勒的左邊；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又到義伯崙、利合、哈們、加拿，直到西頓大城；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轉到拉瑪和堅固城泰爾；又轉到何薩，靠近亞革悉一帶地方，直通到海；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又有烏瑪、亞弗、利合，共二十二座城，還有屬城的村莊。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這些城並屬城的村莊就是亞設支派按着宗族所得的地業。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為拿弗他利人，按着宗族，拈出第六鬮。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他們的境界是從希利弗從撒拿音的橡樹，從亞大米‧尼吉和雅比聶，直到拉共，通到約旦河；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又轉向西到亞斯納‧他泊，從那裏通到戶割，南邊到西布倫，西邊到亞設，又向日出之地，達到約旦河那裏的猶大。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堅固的城就是：西丁、側耳、哈末、拉甲、基尼烈、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亞大瑪、拉瑪、夏瑣、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基低斯、以得來、隱‧夏瑣、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以利穩、密大‧伊勒、和璉、伯‧亞納、伯‧示麥，共十九座城，還有屬城的村莊。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這些城並屬城的村莊就是拿弗他利支派按着宗族所得的地業。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為但支派，按着宗族，拈出第七鬮。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他們地業的境界是瑣拉、以實陶、伊珥‧示麥、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沙拉賓、亞雅崙、伊提拉、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以倫、亭拿他、以革倫、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伊利提基、基比頓、巴拉、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伊胡得、比尼‧比拉、迦特‧臨門、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46</w:t>
      </w:r>
      <w:r>
        <w:rPr>
          <w:lang w:val="zh_TW" w:bidi="zh_TW"/>
        </w:rPr>
        <w:t xml:space="preserve"> 美‧耶昆、拉昆，並約帕對面的地界。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47</w:t>
      </w:r>
      <w:r>
        <w:rPr>
          <w:lang w:val="zh_TW" w:bidi="zh_TW"/>
        </w:rPr>
        <w:t xml:space="preserve"> 但人的地界越過原得的地界；因為但人上去攻取利善，用刀擊殺城中的人，得了那城，住在其中，以他們先祖但的名將利善改名為但。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48</w:t>
      </w:r>
      <w:r>
        <w:rPr>
          <w:lang w:val="zh_TW" w:bidi="zh_TW"/>
        </w:rPr>
        <w:t xml:space="preserve"> 這些城並屬城的村莊就是但支派按着宗族所得的地業。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49</w:t>
      </w:r>
      <w:r>
        <w:rPr>
          <w:lang w:val="zh_TW" w:bidi="zh_TW"/>
        </w:rPr>
        <w:t xml:space="preserve"> 以色列人按着境界分完了地業，就在他們中間將地給嫩的兒子約書亞為業，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50</w:t>
      </w:r>
      <w:r>
        <w:rPr>
          <w:lang w:val="zh_TW" w:bidi="zh_TW"/>
        </w:rPr>
        <w:t xml:space="preserve"> 是照耶和華的吩咐，將約書亞所求的城，就是以法蓮山地的亭拿‧西拉城，給了他。他就修那城，住在其中。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51</w:t>
      </w:r>
      <w:r>
        <w:rPr>
          <w:lang w:val="zh_TW" w:bidi="zh_TW"/>
        </w:rPr>
        <w:t xml:space="preserve"> 這就是祭司以利亞撒和嫩的兒子約書亞，並以色列各支派的族長，在示羅會幕門口，耶和華面前，拈鬮所分的地業。這樣，他們把地分完了。</w:t>
      </w:r>
    </w:p>
    <w:p>
      <w:pPr>
        <w:pStyle w:val="Heading2"/>
      </w:pPr>
      <w:r>
        <w:rPr>
          <w:lang w:val="zh_TW" w:bidi="zh_TW"/>
        </w:rPr>
        <w:t>約書亞記 20:1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耶和華曉諭約書亞說：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「你吩咐以色列人說：你們要照着我藉摩西所曉諭你們的，為自己設立逃城，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使那無心而誤殺人的，可以逃到那裏。這些城可以作你們逃避報血仇人的地方。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那殺人的要逃到這些城中的一座城，站在城門口，將他的事情說給城內的長老們聽。他們就把他收進城裏，給他地方，使他住在他們中間。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若是報血仇的追了他來，長老不可將他交在報血仇的手裏；因為他是素無仇恨，無心殺了人的。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他要住在那城裏，站在會眾面前聽審判，等到那時的大祭司死了，殺人的才可以回到本城本家，就是他所逃出來的那城。」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於是，以色列人在拿弗他利山地分定加利利的基低斯；在以法蓮山地分定示劍；在猶大山地分定基列‧亞巴（基列‧亞巴就是希伯崙）；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又在約旦河外耶利哥東，從呂便支派中，在曠野的平原，設立比悉；從迦得支派中設立基列的拉末；從瑪拿西支派中設立巴珊的哥蘭。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這都是為以色列眾人和在他們中間寄居的外人所分定的城邑，使誤殺人的都可以逃到那裏，不死在報血仇人的手中，等他站在會眾面前聽審判。</w:t>
      </w:r>
    </w:p>
    <w:p>
      <w:pPr>
        <w:pStyle w:val="Heading2"/>
      </w:pPr>
      <w:r>
        <w:rPr>
          <w:lang w:val="zh_TW" w:bidi="zh_TW"/>
        </w:rPr>
        <w:t>約書亞記 21:1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那時，利未人的眾族長來到祭司以利亞撒和嫩的兒子約書亞，並以色列各支派的族長面前，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在迦南地的示羅對他們說：「從前耶和華藉着摩西吩咐給我們城邑居住，並城邑的郊野可以牧養我們的牲畜。」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於是以色列人照耶和華所吩咐的，從自己的地業中，將以下所記的城邑和城邑的郊野給了利未人。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為哥轄族拈鬮：利未人的祭司、亞倫的子孫，從猶大支派、西緬支派、便雅憫支派的地業中，按鬮得了十三座城。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哥轄其餘的子孫，從以法蓮支派、但支派、瑪拿西半支派的地業中，按鬮得了十座城。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革順的子孫，從以薩迦支派、亞設支派、拿弗他利支派、住巴珊的瑪拿西半支派的地業中，按鬮得了十三座城。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米拉利的子孫，按着宗族，從呂便支派、迦得支派、西布倫支派的地業中，按鬮得了十二座城。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以色列人照着耶和華藉摩西所吩咐的，將這些城邑和城邑的郊野，按鬮分給利未人。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9-10</w:t>
      </w:r>
      <w:r>
        <w:rPr>
          <w:lang w:val="zh_TW" w:bidi="zh_TW"/>
        </w:rPr>
        <w:t xml:space="preserve"> 從猶大支派、西緬支派的地業中，將以下所記的城給了利未支派哥轄宗族亞倫的子孫；因為給他們拈出頭一鬮，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將猶大山地的基列‧亞巴和四圍的郊野給了他們。亞巴是亞衲族的始祖。（基列‧亞巴就是希伯崙）。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惟將屬城的田地和村莊給了耶孚尼的兒子迦勒為業。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以色列人將希伯崙，就是誤殺人的逃城和屬城的郊野，給了祭司亞倫的子孫；又給他們立拿和屬城的郊野，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雅提珥和屬城的郊野，以實提莫和屬城的郊野，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何崙和屬城的郊野，底璧和屬城的郊野，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亞因和屬城的郊野，淤他和屬城的郊野，伯‧示麥和屬城的郊野，共九座城，都是從這二支派中分出來的。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又從便雅憫支派的地業中給了他們基遍和屬城的郊野，迦巴和屬城的郊野，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亞拿突和屬城的郊野，亞勒們和屬城的郊野，共四座城。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亞倫子孫作祭司的共有十三座城，還有屬城的郊野。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利未支派中哥轄的宗族，就是哥轄其餘的子孫，拈鬮所得的城有從以法蓮支派中分出來的。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以色列人將以法蓮山地的示劍，就是誤殺人的逃城和屬城的郊野，給了他們；又給他們基色和屬城的郊野，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基伯先和屬城的郊野，伯‧和崙和屬城的郊野，共四座城；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又從但支派的地業中給了他們伊利提基和屬城的郊野，基比頓和屬城的郊野，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亞雅崙和屬城的郊野，迦特‧臨門和屬城的郊野，共四座城；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又從瑪拿西半支派的地業中給了他們他納和屬城的郊野，迦特‧臨門和屬城的郊野，共兩座城。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哥轄其餘的子孫共有十座城，還有屬城的郊野。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以色列人又從瑪拿西半支派的地業中將巴珊的哥蘭，就是誤殺人的逃城和屬城的郊野，給了利未支派革順的子孫；又給他們比‧施提拉和屬城的郊野，共兩座城；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又從以薩迦支派的地業中給了他們基善和屬城的郊野，大比拉和屬城的郊野，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耶末和屬城的郊野，隱‧干寧和屬城的郊野，共四座城；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又從亞設支派的地業中給了他們米沙勒和屬城的郊野，押頓和屬城的郊野，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黑甲和屬城的郊野，利合和屬城的郊野，共四座城；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又從拿弗他利支派的地業中將加利利的基低斯，就是誤殺人的逃城和屬城的郊野，給了他們；又給他們哈末‧多珥和屬城的郊野，加珥坦和屬城的郊野，共三座城。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革順人按着宗族所得的城，共十三座，還有屬城的郊野。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其餘利未支派米拉利子孫，從西布倫支派的地業中所得的，就是約念和屬城的郊野，加珥他和屬城的郊野，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35</w:t>
      </w:r>
      <w:r>
        <w:rPr>
          <w:lang w:val="zh_TW" w:bidi="zh_TW"/>
        </w:rPr>
        <w:t xml:space="preserve"> 丁拿和屬城的郊野，拿哈拉和屬城的郊野，共四座城；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36</w:t>
      </w:r>
      <w:r>
        <w:rPr>
          <w:lang w:val="zh_TW" w:bidi="zh_TW"/>
        </w:rPr>
        <w:t xml:space="preserve"> 又從呂便支派的地業中給了他們比悉和屬城的郊野，雅雜和屬城的郊野，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37</w:t>
      </w:r>
      <w:r>
        <w:rPr>
          <w:lang w:val="zh_TW" w:bidi="zh_TW"/>
        </w:rPr>
        <w:t xml:space="preserve"> 基底莫和屬城的郊野，米法押和屬城的郊野，共四座城；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38</w:t>
      </w:r>
      <w:r>
        <w:rPr>
          <w:lang w:val="zh_TW" w:bidi="zh_TW"/>
        </w:rPr>
        <w:t xml:space="preserve"> 又從迦得支派的地業中，將基列的拉末，就是誤殺人的逃城和屬城的郊野，給了他們；又給他們瑪哈念和屬城的郊野，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39</w:t>
      </w:r>
      <w:r>
        <w:rPr>
          <w:lang w:val="zh_TW" w:bidi="zh_TW"/>
        </w:rPr>
        <w:t xml:space="preserve"> 希實本和屬城的郊野，雅謝和屬城的郊野，共四座城。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40</w:t>
      </w:r>
      <w:r>
        <w:rPr>
          <w:lang w:val="zh_TW" w:bidi="zh_TW"/>
        </w:rPr>
        <w:t xml:space="preserve"> 其餘利未支派的人，就是米拉利的子孫，按着宗族拈鬮所得的，共十二座城。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41</w:t>
      </w:r>
      <w:r>
        <w:rPr>
          <w:lang w:val="zh_TW" w:bidi="zh_TW"/>
        </w:rPr>
        <w:t xml:space="preserve"> 利未人在以色列人的地業中所得的城，共四十八座，並有屬城的郊野。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42</w:t>
      </w:r>
      <w:r>
        <w:rPr>
          <w:lang w:val="zh_TW" w:bidi="zh_TW"/>
        </w:rPr>
        <w:t xml:space="preserve"> 這些城四圍都有屬城的郊野，城城都是如此。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43</w:t>
      </w:r>
      <w:r>
        <w:rPr>
          <w:lang w:val="zh_TW" w:bidi="zh_TW"/>
        </w:rPr>
        <w:t xml:space="preserve"> 這樣，耶和華將從前向他們列祖起誓所應許的全地賜給以色列人，他們就得了為業，住在其中。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44</w:t>
      </w:r>
      <w:r>
        <w:rPr>
          <w:lang w:val="zh_TW" w:bidi="zh_TW"/>
        </w:rPr>
        <w:t xml:space="preserve"> 耶和華照着向他們列祖起誓所應許的一切話，使他們四境平安；他們一切仇敵中，沒有一人在他們面前站立得住。耶和華把一切仇敵都交在他們手中。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45</w:t>
      </w:r>
      <w:r>
        <w:rPr>
          <w:lang w:val="zh_TW" w:bidi="zh_TW"/>
        </w:rPr>
        <w:t xml:space="preserve"> 耶和華應許賜福給以色列家的話一句也沒有落空，都應驗了。</w:t>
      </w:r>
    </w:p>
    <w:p>
      <w:pPr>
        <w:pStyle w:val="Heading2"/>
      </w:pPr>
      <w:r>
        <w:rPr>
          <w:lang w:val="zh_TW" w:bidi="zh_TW"/>
        </w:rPr>
        <w:t>約書亞記 22:1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當時，約書亞召了呂便人、迦得人，和瑪拿西半支派的人來，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對他們說：「耶和華僕人摩西所吩咐你們的，你們都遵守了；我所吩咐你們的，你們也都聽從了。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你們這許多日子，總沒有撇離你們的弟兄，直到今日，並守了耶和華－你們上帝所吩咐你們當守的。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如今耶和華－你們上帝照着他所應許的，使你們弟兄得享平安，現在可以轉回你們的帳棚，到耶和華的僕人摩西在約旦河東所賜你們為業之地。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只要切切地謹慎遵行耶和華僕人摩西所吩咐你們的誡命律法，愛耶和華－你們的上帝，行他一切的道，守他的誡命，專靠他，盡心盡性事奉他。」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於是約書亞為他們祝福，打發他們去，他們就回自己的帳棚去了。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瑪拿西那半支派，摩西早已在巴珊分給他們地業。這半支派，約書亞在約旦河西，在他們弟兄中，分給他們地業。約書亞打發他們回帳棚的時候為他們祝福，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對他們說：「你們帶許多財物，許多牲畜和金、銀、銅、鐵，並許多衣服，回你們的帳棚去，要將你們從仇敵奪來的物，與你們眾弟兄同分。」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於是呂便人、迦得人、瑪拿西半支派的人從迦南地的示羅起行，離開以色列人，回往他們得為業的基列地，就是照耶和華藉摩西所吩咐的得了為業之地。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呂便人、迦得人，和瑪拿西半支派的人到了靠近約旦河的一帶迦南地，就在約旦河那裏築了一座壇；那壇看着高大。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以色列人聽說呂便人、迦得人、瑪拿西半支派的人靠近約旦河邊，在迦南地屬以色列人的那邊築了一座壇。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全會眾一聽見，就聚集在示羅，要上去攻打他們。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以色列人打發祭司以利亞撒的兒子非尼哈，往基列地去見呂便人、迦得人、瑪拿西半支派的人；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又打發十個首領與非尼哈同去，就是以色列每支派的一個首領，都是以色列軍中的統領。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他們到了基列地，見呂便人、迦得人，和瑪拿西半支派的人，對他們說：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「耶和華全會眾這樣說，你們今日轉去不跟從耶和華，干犯以色列的上帝，為自己築一座壇，悖逆了耶和華，這犯的是甚麼罪呢？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從前拜毗珥的罪孽還算小嗎？雖然瘟疫臨到耶和華的會眾，到今日我們還沒有洗淨這罪。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你們今日竟轉去不跟從耶和華嗎？你們今日既悖逆耶和華，明日他必向以色列全會眾發怒。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你們所得為業之地，若嫌不潔淨，就可以過到耶和華之地，就是耶和華的帳幕所住之地，在我們中間得地業。只是不可悖逆耶和華，也不可得罪我們，在耶和華－我們上帝的壇以外為自己築壇。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從前謝拉的曾孫亞干豈不是在那當滅的物上犯了罪，就有忿怒臨到以色列全會眾嗎？那人在所犯的罪中不獨一人死亡。」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於是呂便人、迦得人、瑪拿西半支派的人回答以色列軍中的統領說：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「大能者上帝耶和華！大能者上帝耶和華！他是知道的！以色列人也必知道！我們若有悖逆的意思，或是干犯耶和華（願你今日不保佑我們），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為自己築壇，要轉去不跟從耶和華，或是要將燔祭、素祭、平安祭獻在壇上，願耶和華親自討我們的罪。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我們行這事並非無故，是特意做的，說：恐怕日後你們的子孫對我們的子孫說：『你們與耶和華－以色列的上帝有何關涉呢？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因為耶和華把約旦河定為我們和你們這呂便人、迦得人的交界，你們與耶和華無分了。』這樣，你們的子孫就使我們的子孫不再敬畏耶和華了。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因此我們說：『不如為自己築一座壇，不是為獻燔祭，也不是為獻別的祭，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乃是為你我中間和你我後人中間作證據，好叫我們也在耶和華面前獻燔祭、平安祭，和別的祭事奉他，免得你們的子孫日後對我們的子孫說，你們與耶和華無分了。』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所以我們說：『日後你們對我們，或對我們的後人這樣說，我們就可以回答說，你們看我們列祖所築的壇是耶和華壇的樣式；這並不是為獻燔祭，也不是為獻別的祭，乃是為作你我中間的證據。』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我們在耶和華－我們上帝帳幕前的壇以外，另築一座壇，為獻燔祭、素祭，和別的祭，悖逆耶和華，今日轉去不跟從他，我們斷沒有這個意思。」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祭司非尼哈與會中的首領，就是與他同來以色列軍中的統領，聽見呂便人、迦得人、瑪拿西人所說的話，就都以為美。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祭司以利亞撒的兒子非尼哈對呂便人、迦得人、瑪拿西人說：「今日我們知道耶和華在我們中間，因為你們沒有向他犯了這罪。現在你們救以色列人脫離耶和華的手了。」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祭司以利亞撒的兒子非尼哈與眾首領離了呂便人、迦得人，從基列地回往迦南地，到了以色列人那裏，便將這事回報他們。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以色列人以這事為美，就稱頌上帝，不再提上去攻打呂便人、迦得人、毀壞他們所住的地了。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34</w:t>
      </w:r>
      <w:r>
        <w:rPr>
          <w:lang w:val="zh_TW" w:bidi="zh_TW"/>
        </w:rPr>
        <w:t xml:space="preserve"> 呂便人、迦得人給壇起名叫證壇，意思說：這壇在我們中間證明耶和華是上帝。</w:t>
      </w:r>
    </w:p>
    <w:p>
      <w:pPr>
        <w:pStyle w:val="Heading2"/>
      </w:pPr>
      <w:r>
        <w:rPr>
          <w:lang w:val="zh_TW" w:bidi="zh_TW"/>
        </w:rPr>
        <w:t>約書亞記 23:1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耶和華使以色列人安靜，不與四圍的一切仇敵爭戰，已經多日。約書亞年紀老邁，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就把以色列眾人的長老、族長、審判官，並官長都召了來，對他們說：「我年紀已經老邁。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耶和華－你們的上帝因你們的緣故向那些國所行的一切事，你們親眼看見了，因那為你們爭戰的是耶和華－你們的上帝。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我所剪除和所剩下的各國，從約旦河起到日落之處的大海，我已經拈鬮分給你們各支派為業。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耶和華－你們的上帝必將他們從你們面前趕出去，使他們離開你們，你們就必得他們的地為業，正如耶和華－你們的上帝所應許的。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所以，你們要大大壯膽，謹守遵行寫在摩西律法書上的一切話，不可偏離左右。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不可與你們中間所剩下的這些國民攙雜。他們的神，你們不可提他的名，不可指着他起誓，也不可事奉、叩拜；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只要照着你們到今日所行的，專靠耶和華－你們的上帝。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因為耶和華已經把又大又強的國民從你們面前趕出；直到今日，沒有一人在你們面前站立得住。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你們一人必追趕千人，因耶和華－你們的上帝照他所應許的，為你們爭戰。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你們要分外謹慎，愛耶和華－你們的上帝。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你們若稍微轉去，與你們中間所剩下的這些國民聯絡，彼此結親，互相往來，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你們要確實知道，耶和華－你們的上帝必不再將他們從你們眼前趕出；他們卻要成為你們的網羅、機檻、肋上的鞭、眼中的刺，直到你們在耶和華－你們上帝所賜的這美地上滅亡。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「我現在要走世人必走的路。你們是一心一意地知道，耶和華－你們上帝所應許賜福與你們的話沒有一句落空，都應驗在你們身上了。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耶和華－你們上帝所應許的一切福氣怎樣臨到你們身上，耶和華也必照樣使各樣禍患臨到你們身上，直到把你們從耶和華－你們上帝所賜的這美地上除滅。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你們若違背耶和華－你們上帝吩咐你們所守的約，去事奉別神，叩拜他，耶和華的怒氣必向你們發作，使你們在他所賜的美地上速速滅亡。」</w:t>
      </w:r>
    </w:p>
    <w:p>
      <w:pPr>
        <w:pStyle w:val="Heading2"/>
      </w:pPr>
      <w:r>
        <w:rPr>
          <w:lang w:val="zh_TW" w:bidi="zh_TW"/>
        </w:rPr>
        <w:t>約書亞記 24:1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</w:t>
      </w:r>
      <w:r>
        <w:rPr>
          <w:lang w:val="zh_TW" w:bidi="zh_TW"/>
        </w:rPr>
        <w:t xml:space="preserve"> 約書亞將以色列的眾支派聚集在示劍，召了以色列的長老、族長、審判官，並官長來，他們就站在上帝面前。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</w:t>
      </w:r>
      <w:r>
        <w:rPr>
          <w:lang w:val="zh_TW" w:bidi="zh_TW"/>
        </w:rPr>
        <w:t xml:space="preserve"> 約書亞對眾民說：「耶和華－以色列的上帝如此說：『古時你們的列祖，就是亞伯拉罕和拿鶴的父親他拉，住在大河那邊事奉別神，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</w:t>
      </w:r>
      <w:r>
        <w:rPr>
          <w:lang w:val="zh_TW" w:bidi="zh_TW"/>
        </w:rPr>
        <w:t xml:space="preserve"> 我將你們的祖宗亞伯拉罕從大河那邊帶來，領他走遍迦南全地，又使他的子孫眾多，把以撒賜給他；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4</w:t>
      </w:r>
      <w:r>
        <w:rPr>
          <w:lang w:val="zh_TW" w:bidi="zh_TW"/>
        </w:rPr>
        <w:t xml:space="preserve"> 又把雅各和以掃賜給以撒，將西珥山賜給以掃為業；後來雅各和他的子孫下到埃及去了。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5</w:t>
      </w:r>
      <w:r>
        <w:rPr>
          <w:lang w:val="zh_TW" w:bidi="zh_TW"/>
        </w:rPr>
        <w:t xml:space="preserve"> 我差遣摩西、亞倫，並照我在埃及中所行的降災與埃及，然後把你們領出來。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6</w:t>
      </w:r>
      <w:r>
        <w:rPr>
          <w:lang w:val="zh_TW" w:bidi="zh_TW"/>
        </w:rPr>
        <w:t xml:space="preserve"> 我領你們列祖出埃及，他們就到了紅海；埃及人帶領車輛馬兵追趕你們列祖到紅海。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7</w:t>
      </w:r>
      <w:r>
        <w:rPr>
          <w:lang w:val="zh_TW" w:bidi="zh_TW"/>
        </w:rPr>
        <w:t xml:space="preserve"> 你們列祖哀求耶和華，他就使你們和埃及人中間黑暗了，又使海水淹沒埃及人。我在埃及所行的事，你們親眼見過。你們在曠野也住了許多年日。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8</w:t>
      </w:r>
      <w:r>
        <w:rPr>
          <w:lang w:val="zh_TW" w:bidi="zh_TW"/>
        </w:rPr>
        <w:t xml:space="preserve"> 我領你們到約旦河東亞摩利人所住之地。他們與你們爭戰，我將他們交在你們手中，你們便得了他們的地為業；我也在你們面前將他們滅絕。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9</w:t>
      </w:r>
      <w:r>
        <w:rPr>
          <w:lang w:val="zh_TW" w:bidi="zh_TW"/>
        </w:rPr>
        <w:t xml:space="preserve"> 那時，摩押王西撥的兒子巴勒起來攻擊以色列人，打發人召了比珥的兒子巴蘭來咒詛你們。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10</w:t>
      </w:r>
      <w:r>
        <w:rPr>
          <w:lang w:val="zh_TW" w:bidi="zh_TW"/>
        </w:rPr>
        <w:t xml:space="preserve"> 我不肯聽巴蘭的話，所以他倒為你們連連祝福。這樣，我便救你們脫離巴勒的手。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11</w:t>
      </w:r>
      <w:r>
        <w:rPr>
          <w:lang w:val="zh_TW" w:bidi="zh_TW"/>
        </w:rPr>
        <w:t xml:space="preserve"> 你們過了約旦河，到了耶利哥；耶利哥人、亞摩利人、比利洗人、迦南人、赫人、革迦撒人、希未人、耶布斯人都與你們爭戰；我把他們交在你們手裏。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12</w:t>
      </w:r>
      <w:r>
        <w:rPr>
          <w:lang w:val="zh_TW" w:bidi="zh_TW"/>
        </w:rPr>
        <w:t xml:space="preserve"> 我打發黃蜂飛在你們前面，將亞摩利人的二王從你們面前攆出，並不是用你的刀，也不是用你的弓。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13</w:t>
      </w:r>
      <w:r>
        <w:rPr>
          <w:lang w:val="zh_TW" w:bidi="zh_TW"/>
        </w:rPr>
        <w:t xml:space="preserve"> 我賜給你們地土，非你們所修治的；我賜給你們城邑，非你們所建造的。你們就住在其中，又得吃非你們所栽種的葡萄園、橄欖園的果子。』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14</w:t>
      </w:r>
      <w:r>
        <w:rPr>
          <w:lang w:val="zh_TW" w:bidi="zh_TW"/>
        </w:rPr>
        <w:t xml:space="preserve"> 「現在你們要敬畏耶和華，誠心實意地事奉他，將你們列祖在大河那邊和在埃及所事奉的神除掉，去事奉耶和華。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15</w:t>
      </w:r>
      <w:r>
        <w:rPr>
          <w:lang w:val="zh_TW" w:bidi="zh_TW"/>
        </w:rPr>
        <w:t xml:space="preserve"> 若是你們以事奉耶和華為不好，今日就可以選擇所要事奉的：是你們列祖在大河那邊所事奉的神呢？是你們所住這地的亞摩利人的神呢？至於我和我家，我們必定事奉耶和華。」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16</w:t>
      </w:r>
      <w:r>
        <w:rPr>
          <w:lang w:val="zh_TW" w:bidi="zh_TW"/>
        </w:rPr>
        <w:t xml:space="preserve"> 百姓回答說：「我們斷不敢離棄耶和華去事奉別神；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17</w:t>
      </w:r>
      <w:r>
        <w:rPr>
          <w:lang w:val="zh_TW" w:bidi="zh_TW"/>
        </w:rPr>
        <w:t xml:space="preserve"> 因耶和華－我們的上帝曾將我們和我們列祖從埃及地的為奴之家領出來，在我們眼前行了那些大神蹟，在我們所行的道上，所經過的諸國，都保護了我們。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18</w:t>
      </w:r>
      <w:r>
        <w:rPr>
          <w:lang w:val="zh_TW" w:bidi="zh_TW"/>
        </w:rPr>
        <w:t xml:space="preserve"> 耶和華又把住此地的亞摩利人都從我們面前趕出去。所以，我們必事奉耶和華，因為他是我們的上帝。」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19</w:t>
      </w:r>
      <w:r>
        <w:rPr>
          <w:lang w:val="zh_TW" w:bidi="zh_TW"/>
        </w:rPr>
        <w:t xml:space="preserve"> 約書亞對百姓說：「你們不能事奉耶和華；因為他是聖潔的上帝，是忌邪的上帝，必不赦免你們的過犯罪惡。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20</w:t>
      </w:r>
      <w:r>
        <w:rPr>
          <w:lang w:val="zh_TW" w:bidi="zh_TW"/>
        </w:rPr>
        <w:t xml:space="preserve"> 你們若離棄耶和華去事奉外邦神，耶和華在降福之後，必轉而降禍與你們，把你們滅絕。」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21</w:t>
      </w:r>
      <w:r>
        <w:rPr>
          <w:lang w:val="zh_TW" w:bidi="zh_TW"/>
        </w:rPr>
        <w:t xml:space="preserve"> 百姓回答約書亞說：「不然，我們定要事奉耶和華。」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22</w:t>
      </w:r>
      <w:r>
        <w:rPr>
          <w:lang w:val="zh_TW" w:bidi="zh_TW"/>
        </w:rPr>
        <w:t xml:space="preserve"> 約書亞對百姓說：「你們選定耶和華，要事奉他，你們自己作見證吧！」他們說：「我們願意作見證。」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23</w:t>
      </w:r>
      <w:r>
        <w:rPr>
          <w:lang w:val="zh_TW" w:bidi="zh_TW"/>
        </w:rPr>
        <w:t xml:space="preserve"> 約書亞說：「你們現在要除掉你們中間的外邦神，專心歸向耶和華－以色列的上帝。」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24</w:t>
      </w:r>
      <w:r>
        <w:rPr>
          <w:lang w:val="zh_TW" w:bidi="zh_TW"/>
        </w:rPr>
        <w:t xml:space="preserve"> 百姓回答約書亞說：「我們必事奉耶和華－我們的上帝，聽從他的話。」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25</w:t>
      </w:r>
      <w:r>
        <w:rPr>
          <w:lang w:val="zh_TW" w:bidi="zh_TW"/>
        </w:rPr>
        <w:t xml:space="preserve"> 當日，約書亞就與百姓立約，在示劍為他們立定律例典章。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26</w:t>
      </w:r>
      <w:r>
        <w:rPr>
          <w:lang w:val="zh_TW" w:bidi="zh_TW"/>
        </w:rPr>
        <w:t xml:space="preserve"> 約書亞將這些話都寫在上帝的律法書上，又將一塊大石頭立在橡樹下耶和華的聖所旁邊。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27</w:t>
      </w:r>
      <w:r>
        <w:rPr>
          <w:lang w:val="zh_TW" w:bidi="zh_TW"/>
        </w:rPr>
        <w:t xml:space="preserve"> 約書亞對百姓說：「看哪，這石頭可以向我們作見證；因為是聽見了耶和華所吩咐我們的一切話，倘或你們背棄你們的上帝，這石頭就可以向你們作見證。」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28</w:t>
      </w:r>
      <w:r>
        <w:rPr>
          <w:lang w:val="zh_TW" w:bidi="zh_TW"/>
        </w:rPr>
        <w:t xml:space="preserve"> 於是約書亞打發百姓各歸自己的地業去了。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29</w:t>
      </w:r>
      <w:r>
        <w:rPr>
          <w:lang w:val="zh_TW" w:bidi="zh_TW"/>
        </w:rPr>
        <w:t xml:space="preserve"> 這些事以後，耶和華的僕人嫩的兒子約書亞，正一百一十歲，就死了。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30</w:t>
      </w:r>
      <w:r>
        <w:rPr>
          <w:lang w:val="zh_TW" w:bidi="zh_TW"/>
        </w:rPr>
        <w:t xml:space="preserve"> 以色列人將他葬在他地業的境內，就是在以法蓮山地的亭拿‧西拉，在迦實山的北邊。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31</w:t>
      </w:r>
      <w:r>
        <w:rPr>
          <w:lang w:val="zh_TW" w:bidi="zh_TW"/>
        </w:rPr>
        <w:t xml:space="preserve"> 約書亞在世和約書亞死後，那些知道耶和華為以色列人所行諸事的長老還在的時候，以色列人事奉耶和華。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32</w:t>
      </w:r>
      <w:r>
        <w:rPr>
          <w:lang w:val="zh_TW" w:bidi="zh_TW"/>
        </w:rPr>
        <w:t xml:space="preserve"> 以色列人從埃及所帶來約瑟的骸骨，葬埋在示劍，就是在雅各從前用一百塊銀子向示劍的父親、哈抹的子孫所買的那塊地裏；這就作了約瑟子孫的產業。</w:t>
      </w:r>
    </w:p>
    <w:p>
      <w:pPr/>
      <w:r>
        <w:rPr>
          <w:lang w:val="zh_TW" w:bidi="zh_TW"/>
        </w:rPr>
      </w:r>
      <w:r>
        <w:rPr>
          <w:vertAlign w:val="superscript"/>
          <w:lang w:val="zh_TW" w:bidi="zh_TW"/>
        </w:rPr>
        <w:t>33</w:t>
      </w:r>
      <w:r>
        <w:rPr>
          <w:lang w:val="zh_TW" w:bidi="zh_TW"/>
        </w:rPr>
        <w:t xml:space="preserve"> 亞倫的兒子以利亞撒也死了，就把他葬在他兒子非尼哈所得以法蓮山地的小山上。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None" TargetMode="External"/><Relationship Id="rId14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