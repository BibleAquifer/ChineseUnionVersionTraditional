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路加福音 1:1-2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1-2</w:t>
      </w:r>
      <w:r>
        <w:rPr>
          <w:lang w:val="zh_TW" w:bidi="zh_TW"/>
        </w:rPr>
        <w:t xml:space="preserve"> 提阿非羅大人哪，有好些人提筆作書，述說在我們中間所成就的事，是照傳道的人從起初親眼看見又傳給我們的。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這些事我既從起頭都詳細考察了，就定意要按着次序寫給你，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使你知道所學之道都是確實的。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當猶太王希律的時候，亞比雅班裏有一個祭司，名叫撒迦利亞；他妻子是亞倫的後人，名叫伊利莎白。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他們二人在上帝面前都是義人，遵行主的一切誡命禮儀，沒有可指摘的，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只是沒有孩子；因為伊利莎白不生育，兩個人又年紀老邁了。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撒迦利亞按班次在上帝面前供祭司的職分，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照祭司的規矩掣籤，得進主殿燒香。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燒香的時候，眾百姓在外面禱告。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有主的使者站在香壇的右邊，向他顯現。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撒迦利亞看見，就驚慌害怕。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天使對他說：「撒迦利亞，不要害怕，因為你的祈禱已經被聽見了。你的妻子伊利莎白要給你生一個兒子，你要給他起名叫約翰。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你必歡喜快樂；有許多人因他出世，也必喜樂。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他在主面前將要為大，淡酒濃酒都不喝，從母腹裏就被聖靈充滿了。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他要使許多以色列人回轉，歸於主－他們的上帝。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他必有以利亞的心志能力，行在主的前面，叫為父的心轉向兒女，叫悖逆的人轉從義人的智慧，又為主預備合用的百姓。」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撒迦利亞對天使說：「我憑着甚麼可知道這事呢？我已經老了，我的妻子也年紀老邁了。」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天使回答說：「我是站在上帝面前的加百列，奉差而來對你說話，將這好信息報給你。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到了時候，這話必然應驗；只因你不信，你必啞巴，不能說話，直到這事成就的日子。」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百姓等候撒迦利亞，詫異他許久在殿裏。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及至他出來，不能和他們說話，他們就知道他在殿裏見了異象；因為他直向他們打手式，竟成了啞巴。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他供職的日子已滿，就回家去了。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這些日子以後，他的妻子伊利莎白懷了孕，就隱藏了五個月，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說：「主在眷顧我的日子，這樣看待我，要把我在人間的羞恥除掉。」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到了第六個月，天使加百列奉上帝的差遣往加利利的一座城去（這城名叫拿撒勒），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到一個童女那裏，是已經許配大衛家的一個人，名叫約瑟。童女的名字叫馬利亞；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天使進去，對她說：「蒙大恩的女子，我問你安，主和你同在了！」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馬利亞因這話就很驚慌，又反覆思想這樣問安是甚麼意思。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天使對她說：「馬利亞，不要怕！你在上帝面前已經蒙恩了。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你要懷孕生子，可以給他起名叫耶穌。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他要為大，稱為至高者的兒子；主上帝要把他祖大衛的位給他。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他要作雅各家的王，直到永遠；他的國也沒有窮盡。」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馬利亞對天使說：「我沒有出嫁，怎麼有這事呢？」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天使回答說：「聖靈要臨到你身上，至高者的能力要蔭庇你，因此所要生的聖者必稱為上帝的兒子 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況且你的親戚伊利莎白，在年老的時候也懷了男胎，就是那素來稱為不生育的，現在有孕六個月了。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因為，出於上帝的話，沒有一句不帶能力的。」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馬利亞說：「我是主的使女，情願照你的話成就在我身上。」天使就離開她去了。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那時候，馬利亞起身，急忙往山地裏去，來到猶大的一座城；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進了撒迦利亞的家，問伊利莎白安。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伊利莎白一聽馬利亞問安，所懷的胎就在腹裏跳動。伊利莎白且被聖靈充滿，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高聲喊着說：「你在婦女中是有福的！你所懷的胎也是有福的！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我主的母到我這裏來，這是從哪裏得的呢？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因為你問安的聲音一入我耳，我腹裏的胎就歡喜跳動。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這相信的女子是有福的！因為主對她所說的話都要應驗。」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馬利亞說： 我心尊主為大；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我靈以上帝我的救主為樂；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因為他顧念他使女的卑微； 從今以後， 萬代要稱我有福。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那有權能的，為我成就了大事； 他的名為聖。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他憐憫敬畏他的人， 直到世世代代。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他用膀臂施展大能； 那狂傲的人正心裏妄想就被他趕散了。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他叫有權柄的失位， 叫卑賤的升高；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叫飢餓的得飽美食， 叫富足的空手回去。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他扶助了他的僕人以色列，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為要記念亞伯拉罕和他的後裔， 施憐憫直到永遠， 正如從前對我們列祖所說的話。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馬利亞和伊利莎白同住，約有三個月，就回家去了。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伊利莎白的產期到了，就生了一個兒子。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鄰里親族聽見主向她大施憐憫，就和她一同歡樂。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到了第八日，他們來要給孩子行割禮，並要照他父親的名字叫他撒迦利亞。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他母親說：「不可！要叫他約翰。」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他們說：「你親族中沒有叫這名字的。」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他們就向他父親打手式，問他要叫這孩子甚麼名字。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63</w:t>
      </w:r>
      <w:r>
        <w:rPr>
          <w:lang w:val="zh_TW" w:bidi="zh_TW"/>
        </w:rPr>
        <w:t xml:space="preserve"> 他要了一塊寫字的板，就寫上，說：「他的名字是約翰。」他們便都希奇。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64</w:t>
      </w:r>
      <w:r>
        <w:rPr>
          <w:lang w:val="zh_TW" w:bidi="zh_TW"/>
        </w:rPr>
        <w:t xml:space="preserve"> 撒迦利亞的口立時開了，舌頭也舒展了，就說出話來，稱頌上帝。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65</w:t>
      </w:r>
      <w:r>
        <w:rPr>
          <w:lang w:val="zh_TW" w:bidi="zh_TW"/>
        </w:rPr>
        <w:t xml:space="preserve"> 周圍居住的人都懼怕；這一切的事就傳遍了猶太的山地。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66</w:t>
      </w:r>
      <w:r>
        <w:rPr>
          <w:lang w:val="zh_TW" w:bidi="zh_TW"/>
        </w:rPr>
        <w:t xml:space="preserve"> 凡聽見的人都將這事放在心裏，說：「這個孩子將來怎麼樣呢？因為有主與他同在。」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67</w:t>
      </w:r>
      <w:r>
        <w:rPr>
          <w:lang w:val="zh_TW" w:bidi="zh_TW"/>
        </w:rPr>
        <w:t xml:space="preserve"> 他父親撒迦利亞被聖靈充滿了，就預言說：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68</w:t>
      </w:r>
      <w:r>
        <w:rPr>
          <w:lang w:val="zh_TW" w:bidi="zh_TW"/>
        </w:rPr>
        <w:t xml:space="preserve"> 主－以色列的上帝是應當稱頌的！ 因他眷顧他的百姓，為他們施行救贖，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69</w:t>
      </w:r>
      <w:r>
        <w:rPr>
          <w:lang w:val="zh_TW" w:bidi="zh_TW"/>
        </w:rPr>
        <w:t xml:space="preserve"> 在他僕人大衛家中， 為我們興起了拯救的角，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70</w:t>
      </w:r>
      <w:r>
        <w:rPr>
          <w:lang w:val="zh_TW" w:bidi="zh_TW"/>
        </w:rPr>
        <w:t xml:space="preserve"> 正如主藉着從創世以來聖先知的口所說的話，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71</w:t>
      </w:r>
      <w:r>
        <w:rPr>
          <w:lang w:val="zh_TW" w:bidi="zh_TW"/>
        </w:rPr>
        <w:t xml:space="preserve"> 拯救我們脫離仇敵 和一切恨我們之人的手，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72</w:t>
      </w:r>
      <w:r>
        <w:rPr>
          <w:lang w:val="zh_TW" w:bidi="zh_TW"/>
        </w:rPr>
        <w:t xml:space="preserve"> 向我們列祖施憐憫， 記念他的聖約－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73</w:t>
      </w:r>
      <w:r>
        <w:rPr>
          <w:lang w:val="zh_TW" w:bidi="zh_TW"/>
        </w:rPr>
        <w:t xml:space="preserve"> 就是他對我們祖宗亞伯拉罕所起的誓－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74</w:t>
      </w:r>
      <w:r>
        <w:rPr>
          <w:lang w:val="zh_TW" w:bidi="zh_TW"/>
        </w:rPr>
        <w:t xml:space="preserve"> 叫我們既從仇敵手中被救出來，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75</w:t>
      </w:r>
      <w:r>
        <w:rPr>
          <w:lang w:val="zh_TW" w:bidi="zh_TW"/>
        </w:rPr>
        <w:t xml:space="preserve"> 就可以終身在他面前， 坦然無懼地用聖潔、公義事奉他。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76</w:t>
      </w:r>
      <w:r>
        <w:rPr>
          <w:lang w:val="zh_TW" w:bidi="zh_TW"/>
        </w:rPr>
        <w:t xml:space="preserve"> 孩子啊！你要稱為至高者的先知； 因為你要行在主的前面， 預備他的道路，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77</w:t>
      </w:r>
      <w:r>
        <w:rPr>
          <w:lang w:val="zh_TW" w:bidi="zh_TW"/>
        </w:rPr>
        <w:t xml:space="preserve"> 叫他的百姓因罪得赦， 就知道救恩。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78</w:t>
      </w:r>
      <w:r>
        <w:rPr>
          <w:lang w:val="zh_TW" w:bidi="zh_TW"/>
        </w:rPr>
        <w:t xml:space="preserve"> 因我們上帝憐憫的心腸， 叫清晨的日光從高天臨到我們，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79</w:t>
      </w:r>
      <w:r>
        <w:rPr>
          <w:lang w:val="zh_TW" w:bidi="zh_TW"/>
        </w:rPr>
        <w:t xml:space="preserve"> 要照亮坐在黑暗中死蔭裏的人， 把我們的腳引到平安的路上。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80</w:t>
      </w:r>
      <w:r>
        <w:rPr>
          <w:lang w:val="zh_TW" w:bidi="zh_TW"/>
        </w:rPr>
        <w:t xml:space="preserve"> 那孩子漸漸長大，心靈強健，住在曠野，直到他顯明在以色列人面前的日子。</w:t>
      </w:r>
    </w:p>
    <w:p>
      <w:pPr>
        <w:pStyle w:val="Heading2"/>
      </w:pPr>
      <w:r>
        <w:rPr>
          <w:lang w:val="zh_TW" w:bidi="zh_TW"/>
        </w:rPr>
        <w:t>路加福音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當那些日子，凱撒奧古斯都有旨意下來，叫天下人民都報名上冊。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這是居里扭作敘利亞巡撫的時候，頭一次行報名上冊的事。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眾人各歸各城，報名上冊。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約瑟也從加利利的拿撒勒城上猶太去，到了大衛的城，名叫伯利恆，因他本是大衛一族一家的人，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要和他所聘之妻馬利亞一同報名上冊。那時馬利亞的身孕已經重了。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他們在那裏的時候，馬利亞的產期到了，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就生了頭胎的兒子，用布包起來，放在馬槽裏，因為客店裏沒有地方。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在伯利恆之野地裏有牧羊的人，夜間按着更次看守羊群。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有主的使者站在他們旁邊，主的榮光四面照着他們；牧羊的人就甚懼怕。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那天使對他們說：「不要懼怕！我報給你們大喜的信息，是關乎萬民的；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因今天在大衛的城裏，為你們生了救主，就是主基督。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你們要看見一個嬰孩，包着布，臥在馬槽裏，那就是記號了。」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忽然，有一大隊天兵同那天使讚美上帝說：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在至高之處榮耀歸與上帝！ 在地上平安歸與他所喜悅的人 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眾天使離開他們，升天去了。牧羊的人彼此說：「我們往伯利恆去，看看所成的事，就是主所指示我們的。」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他們急忙去了，就尋見馬利亞和約瑟，又有那嬰孩臥在馬槽裏；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既然看見，就把天使論這孩子的話傳開了。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凡聽見的，就詫異牧羊之人對他們所說的話。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馬利亞卻把這一切的事存在心裏，反覆思想。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牧羊的人回去了，因所聽見所看見的一切事，正如天使向他們所說的，就歸榮耀與上帝，讚美他。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滿了八天，就給孩子行割禮，與他起名叫耶穌；這就是沒有成胎以前，天使所起的名。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按摩西律法滿了潔淨的日子，他們帶着孩子上耶路撒冷去，要把他獻與主，（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正如主的律法上所記：「凡頭生的男子必稱聖歸主。」）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又要照主的律法上所說，或用一對斑鳩，或用兩隻雛鴿獻祭。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在耶路撒冷有一個人，名叫西面；這人又公義又虔誠，素常盼望以色列的安慰者來到，又有聖靈在他身上。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他得了聖靈的啟示，知道自己未死以前，必看見主所立的基督。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他受了聖靈的感動，進入聖殿，正遇見耶穌的父母抱着孩子進來，要照律法的規矩辦理。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西面就用手接過他來，稱頌上帝說：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主啊！如今可以照你的話， 釋放僕人安然去世；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因為我的眼睛已經看見你的救恩－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就是你在萬民面前所預備的：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是照亮外邦人的光， 又是你民以色列的榮耀。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孩子的父母因這論耶穌的話就希奇。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34-35</w:t>
      </w:r>
      <w:r>
        <w:rPr>
          <w:lang w:val="zh_TW" w:bidi="zh_TW"/>
        </w:rPr>
        <w:t xml:space="preserve"> 西面給他們祝福，又對孩子的母親馬利亞說：「這孩子被立，是要叫以色列中許多人跌倒，許多人興起；又要作毀謗的話柄，叫許多人心裏的意念顯露出來；你自己的心也要被刀刺透。」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又有女先知，名叫亞拿，是亞設支派法內力的女兒，年紀已經老邁，從作童女出嫁的時候，同丈夫住了七年就寡居了，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現在已經八十四歲，並不離開聖殿，禁食祈求，晝夜事奉上帝。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正當那時，她進前來稱謝上帝，將孩子的事對一切盼望耶路撒冷得救贖的人講說。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約瑟和馬利亞照主的律法辦完了一切的事，就回加利利，到自己的城拿撒勒去了。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孩子漸漸長大，強健起來，充滿智慧，又有上帝的恩在他身上。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每年到逾越節，他父母就上耶路撒冷去。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當他十二歲的時候，他們按着節期的規矩上去。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守滿了節期，他們回去，孩童耶穌仍舊在耶路撒冷。他的父母並不知道，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以為他在同行的人中間，走了一天的路程，就在親族和熟識的人中找他，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既找不着，就回耶路撒冷去找他。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過了三天，就遇見他在殿裏，坐在教師中間，一面聽，一面問。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凡聽見他的，都希奇他的聰明和他的應對。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他父母看見就很希奇。他母親對他說：「我兒！為甚麼向我們這樣行呢？看哪，你父親和我傷心來找你！」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耶穌說：「為甚麼找我呢？豈不知我應當以我父的事為念嗎 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他所說的這話，他們不明白。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他就同他們下去，回到拿撒勒，並且順從他們。他母親把這一切的事都存在心裏。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耶穌的智慧和身量，並上帝和人喜愛他的心，都一齊增長。</w:t>
      </w:r>
    </w:p>
    <w:p>
      <w:pPr>
        <w:pStyle w:val="Heading2"/>
      </w:pPr>
      <w:r>
        <w:rPr>
          <w:lang w:val="zh_TW" w:bidi="zh_TW"/>
        </w:rPr>
        <w:t>路加福音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凱撒提庇留在位第十五年，本丟‧彼拉多作猶太巡撫，希律作加利利分封的王，他兄弟腓力作以土利亞和特拉可尼地方分封的王，呂撒聶作亞比利尼分封的王，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亞那和該亞法作大祭司。那時，撒迦利亞的兒子約翰在曠野裏，上帝的話臨到他。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他就來到約旦河一帶地方，宣講悔改的洗禮，使罪得赦。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正如先知以賽亞書上所記的話，說： 在曠野有人聲喊着說： 預備主的道， 修直他的路！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一切山窪都要填滿； 大小山岡都要削平！ 彎彎曲曲的地方要改為正直； 高高低低的道路要改為平坦！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凡有血氣的，都要見上帝的救恩！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約翰對那出來要受他洗的眾人說：「毒蛇的種類！誰指示你們逃避將來的忿怒呢？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你們要結出果子來，與悔改的心相稱。不要自己心裏說：『有亞伯拉罕為我們的祖宗。』我告訴你們，上帝能從這些石頭中，給亞伯拉罕興起子孫來。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現在斧子已經放在樹根上，凡不結好果子的樹就砍下來，丟在火裏。」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眾人問他說：「這樣，我們當做甚麼呢？」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約翰回答說：「有兩件衣裳的，就分給那沒有的；有食物的，也當這樣行。」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又有稅吏來要受洗，問他說：「夫子，我們當做甚麼呢？」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約翰說：「除了例定的數目，不要多取。」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又有兵丁問他說：「我們當做甚麼呢？」約翰說：「不要以強暴待人，也不要訛詐人，自己有錢糧就當知足。」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百姓指望基督來的時候，人都心裏猜疑，或者約翰是基督。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約翰說：「我是用水給你們施洗，但有一位能力比我更大的要來，我就是給他解鞋帶也不配。他要用聖靈與火給你們施洗。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他手裏拿着簸箕，要揚淨他的場，把麥子收在倉裏，把糠用不滅的火燒盡了。」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約翰又用許多別的話勸百姓，向他們傳福音。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只是分封的王希律，因他兄弟之妻希羅底的緣故，並因他所行的一切惡事，受了約翰的責備；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又另外添了一件，就是把約翰收在監裏。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眾百姓都受了洗，耶穌也受了洗。正禱告的時候，天就開了，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聖靈降臨在他身上，形狀彷彿鴿子；又有聲音從天上來，說：「你是我的愛子，我喜悅你。」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耶穌開頭傳道，年紀約有三十歲。依人看來，他是約瑟的兒子；約瑟是希里的兒子；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希里是瑪塔的兒子；瑪塔是利未的兒子；利未是麥基的兒子；麥基是雅拿的兒子；雅拿是約瑟的兒子；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約瑟是瑪他提亞的兒子；瑪他提亞是亞摩斯的兒子；亞摩斯是拿鴻的兒子；拿鴻是以斯利的兒子；以斯利是拿該的兒子；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拿該是瑪押的兒子；瑪押是瑪他提亞的兒子；瑪他提亞是西美的兒子；西美是約瑟的兒子；約瑟是猶大的兒子；猶大是約亞拿的兒子；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約亞拿是利撒的兒子；利撒是所羅巴伯的兒子；所羅巴伯是撒拉鐵的兒子；撒拉鐵是尼利的兒子；尼利是麥基的兒子；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麥基是亞底的兒子；亞底是哥桑的兒子；哥桑是以摩當的兒子；以摩當是珥的兒子；珥是約細的兒子；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約細是以利以謝的兒子；以利以謝是約令的兒子；約令是瑪塔的兒子；瑪塔是利未的兒子；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利未是西緬的兒子；西緬是猶大的兒子；猶大是約瑟的兒子；約瑟是約南的兒子；約南是以利亞敬的兒子；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以利亞敬是米利亞的兒子；米利亞是買南的兒子；買南是瑪達他的兒子；瑪達他是拿單的兒子；拿單是大衛的兒子；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大衛是耶西的兒子；耶西是俄備得的兒子；俄備得是波阿斯的兒子；波阿斯是撒門的兒子；撒門是拿順的兒子；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拿順是亞米拿達的兒子；亞米拿達是亞蘭的兒子；亞蘭是希斯崙的兒子；希斯崙是法勒斯的兒子；法勒斯是猶大的兒子；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猶大是雅各的兒子；雅各是以撒的兒子；以撒是亞伯拉罕的兒子；亞伯拉罕是他拉的兒子；他拉是拿鶴的兒子；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拿鶴是西鹿的兒子；西鹿是拉吳的兒子；拉吳是法勒的兒子；法勒是希伯的兒子；希伯是沙拉的兒子；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沙拉是該南的兒子；該南是亞法撒的兒子；亞法撒是閃的兒子；閃是挪亞的兒子；挪亞是拉麥的兒子；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拉麥是瑪土撒拉的兒子；瑪土撒拉是以諾的兒子；以諾是雅列的兒子；雅列是瑪勒列的兒子；瑪勒列是該南的兒子；該南是以挪士的兒子；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以挪士是塞特的兒子；塞特是亞當的兒子；亞當是上帝的兒子。</w:t>
      </w:r>
    </w:p>
    <w:p>
      <w:pPr>
        <w:pStyle w:val="Heading2"/>
      </w:pPr>
      <w:r>
        <w:rPr>
          <w:lang w:val="zh_TW" w:bidi="zh_TW"/>
        </w:rPr>
        <w:t>路加福音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耶穌被聖靈充滿，從約旦河回來，聖靈將他引到曠野，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四十天受魔鬼的試探。那些日子沒有吃甚麼；日子滿了，他就餓了。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魔鬼對他說：「你若是上帝的兒子，可以吩咐這塊石頭變成食物。」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耶穌回答說：「經上記着說：『人活着不是單靠食物，乃是靠上帝口裏所出的一切話。』」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魔鬼又領他上了高山，霎時間把天下的萬國都指給他看，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對他說：「這一切權柄、榮華，我都要給你，因為這原是交付我的，我願意給誰就給誰。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你若在我面前下拜，這都要歸你。」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耶穌說：「經上記着說： 當拜主－你的上帝， 單要事奉他。」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魔鬼又領他到耶路撒冷去，叫他站在殿頂上，對他說：「你若是上帝的兒子，可以從這裏跳下去；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因為經上記着說： 主要為你吩咐他的使者保護你；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他們要用手托着你， 免得你的腳碰在石頭上。」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耶穌對他說：「經上說：『不可試探主－你的上帝。』」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魔鬼用完了各樣的試探，就暫時離開耶穌。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耶穌滿有聖靈的能力，回到加利利；他的名聲就傳遍了四方。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他在各會堂裏教訓人，眾人都稱讚他。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耶穌來到拿撒勒，就是他長大的地方。在安息日，照他平常的規矩進了會堂，站起來要念聖經。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有人把先知以賽亞的書交給他，他就打開，找到一處寫着說：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主的靈在我身上， 因為他用膏膏我， 叫我傳福音給貧窮的人； 差遣我報告： 被擄的得釋放， 瞎眼的得看見， 叫那受壓制的得自由，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報告上帝悅納人的禧年。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於是把書捲起來，交還執事，就坐下。會堂裏的人都定睛看他。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耶穌對他們說：「今天這經應驗在你們耳中了。」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眾人都稱讚他，並希奇他口中所出的恩言；又說：「這不是約瑟的兒子嗎？」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耶穌對他們說：「你們必引這俗語向我說：『醫生，你醫治自己吧！我們聽見你在迦百農所行的事，也當行在你自己家鄉裏』」；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又說：「我實在告訴你們，沒有先知在自己家鄉被人悅納的。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我對你們說實話，當以利亞的時候，天閉塞了三年零六個月，遍地有大饑荒，那時，以色列中有許多寡婦，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以利亞並沒有奉差往她們一個人那裏去，只奉差往西頓的撒勒法一個寡婦那裏去。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先知以利沙的時候，以色列中有許多長大痲瘋的，但內中除了敘利亞國的乃縵，沒有一個得潔淨的。」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會堂裏的人聽見這話，都怒氣滿胸，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就起來攆他出城（他們的城造在山上）；他們帶他到山崖，要把他推下去。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他卻從他們中間直行，過去了。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耶穌下到迦百農，就是加利利的一座城，在安息日教訓眾人。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他們很希奇他的教訓，因為他的話裏有權柄。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在會堂裏有一個人，被污鬼的精氣附着，大聲喊叫說：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「唉！拿撒勒的耶穌，我們與你有甚麼相干？你來滅我們嗎？我知道你是誰，乃是上帝的聖者。」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耶穌責備他說：「不要作聲，從這人身上出來吧！」鬼把那人摔倒在眾人中間，就出來了，卻也沒有害他。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眾人都驚訝，彼此對問說：「這是甚麼道理呢？因為他用權柄能力吩咐污鬼，污鬼就出來。」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於是耶穌的名聲傳遍了周圍地方。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耶穌出了會堂，進了西門的家。西門的岳母害熱病甚重，有人為她求耶穌。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耶穌站在她旁邊，斥責那熱病，熱就退了。她立刻起來服事他們。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日落的時候，凡有病人的，不論害甚麼病，都帶到耶穌那裏。耶穌按手在他們各人身上，醫好他們。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又有鬼從好些人身上出來，喊着說：「你是上帝的兒子。」耶穌斥責他們，不許他們說話，因為他們知道他是基督。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天亮的時候，耶穌出來，走到曠野地方。眾人去找他，到了他那裏，要留住他，不要他離開他們。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但耶穌對他們說：「我也必須在別城傳上帝國的福音，因我奉差原是為此。」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於是耶穌在加利利的各會堂傳道。</w:t>
      </w:r>
    </w:p>
    <w:p>
      <w:pPr>
        <w:pStyle w:val="Heading2"/>
      </w:pPr>
      <w:r>
        <w:rPr>
          <w:lang w:val="zh_TW" w:bidi="zh_TW"/>
        </w:rPr>
        <w:t>路加福音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耶穌站在革尼撒勒湖邊，眾人擁擠他，要聽上帝的道。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他見有兩隻船灣在湖邊；打魚的人卻離開船洗網去了。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有一隻船是西門的，耶穌就上去，請他把船撐開，稍微離岸，就坐下，從船上教訓眾人。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講完了，對西門說：「把船開到水深之處，下網打魚。」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西門說：「夫子，我們整夜勞力，並沒有打着甚麼。但依從你的話，我就下網。」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他們下了網，就圈住許多魚，網險些裂開，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便招呼那隻船上的同伴來幫助。他們就來，把魚裝滿了兩隻船，甚至船要沉下去。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西門‧彼得看見，就俯伏在耶穌膝前，說：「主啊，離開我，我是個罪人！」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他和一切同在的人都驚訝這一網所打的魚。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他的夥伴西庇太的兒子雅各、約翰，也是這樣。耶穌對西門說：「不要怕！從今以後，你要得人了。」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他們把兩隻船攏了岸，就撇下所有的，跟從了耶穌。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有一回，耶穌在一個城裏，有人滿身長了大痲瘋，看見他，就俯伏在地，求他說：「主若肯，必能叫我潔淨了。」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耶穌伸手摸他，說：「我肯，你潔淨了吧！」大痲瘋立刻就離了他的身。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耶穌囑咐他：「你切不可告訴人，只要去把身體給祭司察看，又要為你得了潔淨，照摩西所吩咐的獻上禮物，對眾人作證據。」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但耶穌的名聲越發傳揚出去。有極多的人聚集來聽道，也指望醫治他們的病。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耶穌卻退到曠野去禱告。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有一天，耶穌教訓人，有法利賽人和教法師在旁邊坐着；他們是從加利利各鄉村和猶太並耶路撒冷來的。主的能力與耶穌同在，使他能醫治病人。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有人用褥子抬着一個癱子，要抬進去放在耶穌面前，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卻因人多，尋不出法子抬進去，就上了房頂，從瓦間把他連褥子縋到當中，正在耶穌面前。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耶穌見他們的信心，就對癱子說：「你的罪赦了。」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文士和法利賽人就議論說：「這說僭妄話的是誰？除了上帝以外，誰能赦罪呢？」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耶穌知道他們所議論的，就說：「你們心裏議論的是甚麼呢？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或說『你的罪赦了』，或說『你起來行走』，哪一樣容易呢？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但要叫你們知道，人子在地上有赦罪的權柄。」就對癱子說：「我吩咐你，起來，拿你的褥子回家去吧！」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那人當眾人面前立刻起來，拿着他所躺臥的褥子回家去，歸榮耀與上帝。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眾人都驚奇，也歸榮耀與上帝，並且滿心懼怕，說：「我們今日看見非常的事了。」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這事以後，耶穌出去，看見一個稅吏，名叫利未，坐在稅關上，就對他說：「你跟從我來。」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他就撇下所有的，起來，跟從了耶穌。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利未在自己家裏為耶穌大擺筵席，有許多稅吏和別人與他們一同坐席。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法利賽人和文士就向耶穌的門徒發怨言說：「你們為甚麼和稅吏並罪人一同吃喝呢？」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耶穌對他們說：「無病的人用不着醫生；有病的人才用得着。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我來本不是召義人悔改，乃是召罪人悔改。」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他們說：「約翰的門徒屢次禁食祈禱，法利賽人的門徒也是這樣；惟獨你的門徒又吃又喝。」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耶穌對他們說：「新郎和陪伴之人同在的時候，豈能叫陪伴之人禁食呢？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但日子將到，新郎要離開他們，那日他們就要禁食了。」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耶穌又設一個比喻，對他們說：「沒有人把新衣服撕下一塊來補在舊衣服上；若是這樣，就把新的撕破了，並且所撕下來的那塊新的和舊的也不相稱。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也沒有人把新酒裝在舊皮袋裏；若是這樣，新酒必將皮袋裂開，酒便漏出來，皮袋也就壞了。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但新酒必須裝在新皮袋裏。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沒有人喝了陳酒又想喝新的；他總說陳的好。」</w:t>
      </w:r>
    </w:p>
    <w:p>
      <w:pPr>
        <w:pStyle w:val="Heading2"/>
      </w:pPr>
      <w:r>
        <w:rPr>
          <w:lang w:val="zh_TW" w:bidi="zh_TW"/>
        </w:rPr>
        <w:t>路加福音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有一個安息日，耶穌從麥地經過。他的門徒掐了麥穗，用手搓着吃。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有幾個法利賽人說：「你們為甚麼做安息日不可做的事呢？」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耶穌對他們說：「經上記着大衛和跟從他的人飢餓之時所做的事，連這個你們也沒有念過嗎？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他怎麼進了上帝的殿，拿陳設餅吃，又給跟從的人吃？這餅除了祭司以外，別人都不可吃。」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又對他們說：「人子是安息日的主。」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又有一個安息日，耶穌進了會堂教訓人，在那裏有一個人右手枯乾了。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文士和法利賽人窺探耶穌，在安息日治病不治病，要得把柄去告他。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耶穌卻知道他們的意念，就對那枯乾一隻手的人說：「起來！站在當中。」那人就起來，站着。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耶穌對他們說：「我問你們，在安息日行善行惡，救命害命，哪樣是可以的呢？」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他就周圍看着他們眾人，對那人說：「伸出手來！」他把手一伸，手就復了原。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他們就滿心大怒，彼此商議怎樣處治耶穌。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那時，耶穌出去，上山禱告，整夜禱告上帝；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到了天亮，叫他的門徒來，就從他們中間挑選十二個人，稱他們為使徒。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這十二個人有西門（耶穌又給他起名叫彼得），還有他兄弟安得烈，又有雅各和約翰，腓力和巴多羅買，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馬太和多馬，亞勒腓的兒子雅各和奮銳黨的西門，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雅各的兒子猶大，和賣主的加略人猶大。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耶穌和他們下了山，站在一塊平地上；同站的有許多門徒，又有許多百姓，從猶太全地和耶路撒冷，並泰爾、西頓的海邊來，都要聽他講道，又指望醫治他們的病；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還有被污鬼纏磨的，也得了醫治。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眾人都想要摸他；因為有能力從他身上發出來，醫好了他們。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耶穌舉目看着門徒，說： 你們貧窮的人有福了！ 因為上帝的國是你們的。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你們飢餓的人有福了！ 因為你們將要飽足。 你們哀哭的人有福了！ 因為你們將要喜笑。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「人為人子恨惡你們，拒絕你們，辱罵你們，棄掉你們的名，以為是惡，你們就有福了！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當那日，你們要歡喜跳躍，因為你們在天上的賞賜是大的。他們的祖宗待先知也是這樣。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但你們富足的人有禍了！ 因為你們受過你們的安慰。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你們飽足的人有禍了！ 因為你們將要飢餓。 你們喜笑的人有禍了！ 因為你們將要哀慟哭泣。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「人都說你們好的時候，你們就有禍了！因為他們的祖宗待假先知也是這樣。」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「只是我告訴你們這聽道的人，你們的仇敵，要愛他！恨你們的，要待他好！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咒詛你們的，要為他祝福！凌辱你們的，要為他禱告！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有人打你這邊的臉，連那邊的臉也由他打。有人奪你的外衣，連裏衣也由他拿去。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凡求你的，就給他。有人奪你的東西去，不用再要回來。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你們願意人怎樣待你們，你們也要怎樣待人。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你們若單愛那愛你們的人，有甚麼可酬謝的呢？就是罪人也愛那愛他們的人。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你們若善待那善待你們的人，有甚麼可酬謝的呢？就是罪人也是這樣行。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你們若借給人，指望從他收回，有甚麼可酬謝的呢？就是罪人也借給罪人，要如數收回。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你們倒要愛仇敵，也要善待他們，並要借給人不指望償還，你們的賞賜就必大了，你們也必作至高者的兒子，因為他恩待那忘恩的和作惡的。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你們要慈悲，像你們的父慈悲一樣。」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「你們不要論斷人，就不被論斷；你們不要定人的罪，就不被定罪；你們要饒恕人，就必蒙饒恕 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你們要給人，就必有給你們的，並且用十足的升斗，連搖帶按，上尖下流地倒在你們懷裏；因為你們用甚麼量器量給人，也必用甚麼量器量給你們。」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耶穌又用比喻對他們說：「瞎子豈能領瞎子，兩個人不是都要掉在坑裏嗎？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學生不能高過先生；凡學成了的不過和先生一樣。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為甚麼看見你弟兄眼中有刺，卻不想自己眼中有樑木呢？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你不見自己眼中有樑木，怎能對你弟兄說：『容我去掉你眼中的刺』呢？你這假冒為善的人！先去掉自己眼中的樑木，然後才能看得清楚，去掉你弟兄眼中的刺。」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「因為，沒有好樹結壞果子，也沒有壞樹結好果子。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凡樹木看果子，就可以認出它來。人不是從荊棘上摘無花果，也不是從蒺藜裏摘葡萄。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善人從他心裏所存的善就發出善來；惡人從他心裏所存的惡就發出惡來；因為心裏所充滿的，口裏就說出來。」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「你們為甚麼稱呼我『主啊，主啊』卻不遵我的話行呢？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凡到我這裏來，聽見我的話就去行的，我要告訴你們他像甚麼人：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他像一個人蓋房子，深深地挖地，把根基安在磐石上；到發大水的時候，水沖那房子，房子總不能搖動，因為根基立在磐石上 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惟有聽見不去行的，就像一個人在土地上蓋房子，沒有根基；水一沖，隨即倒塌了，並且那房子壞的很大。」</w:t>
      </w:r>
    </w:p>
    <w:p>
      <w:pPr>
        <w:pStyle w:val="Heading2"/>
      </w:pPr>
      <w:r>
        <w:rPr>
          <w:lang w:val="zh_TW" w:bidi="zh_TW"/>
        </w:rPr>
        <w:t>路加福音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耶穌對百姓講完了這一切的話，就進了迦百農。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有一個百夫長所寶貴的僕人害病，快要死了。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百夫長風聞耶穌的事，就託猶太人的幾個長老去求耶穌來救他的僕人。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他們到了耶穌那裏，就切切地求他說：「你給他行這事是他所配得的；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因為他愛我們的百姓，給我們建造會堂。」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耶穌就和他們同去。離那家不遠，百夫長託幾個朋友去見耶穌，對他說：「主啊！不要勞動；因你到我舍下，我不敢當。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我也自以為不配去見你，只要你說一句話，我的僕人就必好了。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因為我在人的權下，也有兵在我以下，對這個說：『去！』他就去；對那個說：『來！』他就來；對我的僕人說：『你做這事！』他就去做。」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耶穌聽見這話，就希奇他，轉身對跟隨的眾人說：「我告訴你們，這麼大的信心，就是在以色列中，我也沒有遇見過。」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那託來的人回到百夫長家裏，看見僕人已經好了。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過了不多時，耶穌往一座城去，這城名叫拿因，他的門徒和極多的人與他同行。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將近城門，有一個死人被抬出來。這人是他母親獨生的兒子；他母親又是寡婦。有城裏的許多人同着寡婦送殯。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主看見那寡婦，就憐憫她，對她說：「不要哭！」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於是進前按着槓，抬的人就站住了。耶穌說：「少年人，我吩咐你，起來！」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那死人就坐起，並且說話。耶穌便把他交給他母親。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眾人都驚奇，歸榮耀與上帝，說：「有大先知在我們中間興起來了！」又說：「上帝眷顧了他的百姓！」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他這事的風聲就傳遍了猶太和周圍地方。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約翰的門徒把這些事都告訴約翰。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他便叫了兩個門徒來，打發他們到主那裏去，說：「那將要來的是你嗎？還是我們等候別人呢？」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那兩個人來到耶穌那裏，說：「施洗的約翰打發我們來問你：『那將要來的是你嗎？還是我們等候別人呢？』」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正當那時候，耶穌治好了許多有疾病的，受災患的，被惡鬼附着的，又開恩叫好些瞎子能看見。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耶穌回答說：「你們去，把所看見所聽見的事告訴約翰，就是瞎子看見，瘸子行走，長大痲瘋的潔淨，聾子聽見，死人復活，窮人有福音傳給他們。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凡不因我跌倒的，就有福了！」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約翰所差來的人既走了，耶穌就對眾人講論約翰說：「你們從前出去到曠野，是要看甚麼呢？要看風吹動的蘆葦嗎？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你們出去，到底是要看甚麼？要看穿細軟衣服的人嗎？那穿華麗衣服、宴樂度日的人是在王宮裏。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你們出去，究竟是要看甚麼？要看先知嗎？我告訴你們，是的，他比先知大多了。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經上記着說：『我要差遣我的使者在你前面預備道路』，所說的就是這個人。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我告訴你們，凡婦人所生的，沒有一個大過約翰的；然而上帝國裏最小的比他還大。」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眾百姓和稅吏既受過約翰的洗，聽見這話，就以上帝為義；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但法利賽人和律法師沒有受過約翰的洗，竟為自己廢棄了上帝的旨意。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主又說：「這樣，我可用甚麼比這世代的人呢？他們好像甚麼呢？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好像孩童坐在街市上，彼此呼叫說： 我們向你們吹笛， 你們不跳舞； 我們向你們舉哀， 你們不啼哭。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施洗的約翰來，不吃餅，不喝酒，你們說他是被鬼附着的。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人子來，也吃也喝，你們說他是貪食好酒的人，是稅吏和罪人的朋友。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但智慧之子都以智慧為是。」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有一個法利賽人請耶穌和他吃飯；耶穌就到法利賽人家裏去坐席。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那城裏有一個女人，是個罪人，知道耶穌在法利賽人家裏坐席，就拿着盛香膏的玉瓶，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站在耶穌背後，挨着他的腳哭，眼淚濕了耶穌的腳，就用自己的頭髮擦乾，又用嘴連連親他的腳，把香膏抹上。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請耶穌的法利賽人看見這事，心裏說：「這人若是先知，必知道摸他的是誰，是個怎樣的女人；乃是個罪人。」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耶穌對他說：「西門！我有句話要對你說。」西門說：「夫子，請說。」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耶穌說：「一個債主有兩個人欠他的債；一個欠五十兩銀子，一個欠五兩銀子；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因為他們無力償還，債主就開恩免了他們兩個人的債。這兩個人哪一個更愛他呢？」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西門回答說：「我想是那多得恩免的人。」耶穌說：「你斷的不錯。」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於是轉過來向着那女人，便對西門說：「你看見這女人嗎？我進了你的家，你沒有給我水洗腳；但這女人用眼淚濕了我的腳，用頭髮擦乾。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你沒有與我親嘴；但這女人從我進來的時候就不住地用嘴親我的腳。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你沒有用油抹我的頭；但這女人用香膏抹我的腳。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所以我告訴你，她許多的罪都赦免了，因為她的愛多；但那赦免少的，他的愛就少。」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於是對那女人說：「你的罪赦免了。」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同席的人心裏說：「這是甚麼人，竟赦免人的罪呢？」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耶穌對那女人說：「你的信救了你；平平安安回去吧！」</w:t>
      </w:r>
    </w:p>
    <w:p>
      <w:pPr>
        <w:pStyle w:val="Heading2"/>
      </w:pPr>
      <w:r>
        <w:rPr>
          <w:lang w:val="zh_TW" w:bidi="zh_TW"/>
        </w:rPr>
        <w:t>路加福音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過了不多日，耶穌周遊各城各鄉傳道，宣講上帝國的福音。和他同去的有十二個門徒，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還有被惡鬼所附、被疾病所累、已經治好的幾個婦女，內中有稱為抹大拉的馬利亞（曾有七個鬼從她身上趕出來），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又有希律的家宰苦撒的妻子約亞拿，並蘇撒拿，和好些別的婦女，都是用自己的財物供給耶穌和門徒。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當許多人聚集、又有人從各城裏出來見耶穌的時候，耶穌就用比喻說：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「有一個撒種的出去撒種。撒的時候，有落在路旁的，被人踐踏，天上的飛鳥又來吃盡了。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有落在磐石上的，一出來就枯乾了，因為得不着滋潤。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有落在荊棘裏的，荊棘一同生長，把它擠住了。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又有落在好土裏的，生長起來，結實百倍。」耶穌說了這些話，就大聲說：「有耳可聽的，就應當聽！」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門徒問耶穌說：「這比喻是甚麼意思呢？」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他說：「上帝國的奧祕只叫你們知道；至於別人，就用比喻，叫他們看也看不見，聽也聽不明。」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「這比喻乃是這樣：種子就是上帝的道。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那些在路旁的，就是人聽了道，隨後魔鬼來，從他們心裏把道奪去，恐怕他們信了得救。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那些在磐石上的，就是人聽道，歡喜領受，但心中沒有根，不過暫時相信，及至遇見試煉就退後了。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那落在荊棘裏的，就是人聽了道，走開以後，被今生的思慮、錢財、宴樂擠住了，便結不出成熟的子粒來。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那落在好土裏的，就是人聽了道，持守在誠實善良的心裏，並且忍耐着結實。」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「沒有人點燈用器皿蓋上，或放在床底下，乃是放在燈臺上，叫進來的人看見亮光。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因為掩藏的事沒有不顯出來的；隱瞞的事沒有不露出來被人知道的。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所以，你們應當小心怎樣聽；因為凡有的，還要加給他；凡沒有的，連他自以為有的，也要奪去。」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耶穌的母親和他弟兄來了，因為人多，不得到他跟前。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有人告訴他說：「你母親和你弟兄站在外邊，要見你。」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耶穌回答說：「聽了上帝之道而遵行的人就是我的母親，我的弟兄了。」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有一天，耶穌和門徒上了船，對門徒說：「我們可以渡到湖那邊去。」他們就開了船。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正行的時候，耶穌睡着了。湖上忽然起了暴風，船將滿了水，甚是危險。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門徒來叫醒了他，說：「夫子！夫子！我們喪命啦！」耶穌醒了，斥責那狂風大浪；風浪就止住，平靜了。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耶穌對他們說：「你們的信心在哪裏呢？」他們又懼怕又希奇，彼此說：「這到底是誰？他吩咐風和水，連風和水也聽從他了。」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他們到了格拉森人的地方，就是加利利的對面。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耶穌上了岸，就有城裏一個被鬼附着的人迎面而來。這個人許久不穿衣服，不住房子，只住在墳塋裏。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他見了耶穌，就俯伏在他面前，大聲喊叫，說：「至高上帝的兒子耶穌，我與你有甚麼相干？求你不要叫我受苦！」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是因耶穌曾吩咐污鬼從那人身上出來。原來這鬼屢次抓住他；他常被人看守，又被鐵鍊和腳鐐捆鎖，他竟把鎖鍊掙斷，被鬼趕到曠野去。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耶穌問他說：「你名叫甚麼？」他說：「我名叫『群』」；這是因為附着他的鬼多。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鬼就央求耶穌，不要吩咐他們到無底坑裏去。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那裏有一大群豬在山上吃食。鬼央求耶穌，准他們進入豬裏去。耶穌准了他們，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鬼就從那人出來，進入豬裏去。於是那群豬闖下山崖，投在湖裏淹死了。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放豬的看見這事就逃跑了，去告訴城裏和鄉下的人。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眾人出來要看是甚麼事；到了耶穌那裏，看見鬼所離開的那人，坐在耶穌腳前，穿着衣服，心裏明白過來，他們就害怕。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看見這事的便將被鬼附着的人怎麼得救告訴他們。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格拉森四圍的人，因為害怕得很，都求耶穌離開他們；耶穌就上船回去了。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鬼所離開的那人懇求和耶穌同在；耶穌卻打發他回去，說：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「你回家去，傳說上帝為你做了何等大的事。」他就去，滿城裏傳揚耶穌為他做了何等大的事。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耶穌回來的時候，眾人迎接他，因為他們都等候他。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有一個管會堂的，名叫睚魯，來俯伏在耶穌腳前，求耶穌到他家裏去；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因他有一個獨生女兒，約有十二歲，快要死了。 耶穌去的時候，眾人擁擠他。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有一個女人，患了十二年的血漏，在醫生手裏花盡了她一切養生的，並沒有一人能醫好她。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她來到耶穌背後，摸他的衣裳繸子，血漏立刻就止住了。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耶穌說：「摸我的是誰？」眾人都不承認。彼得和同行的人都說：「夫子，眾人擁擁擠擠緊靠着你。 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耶穌說：「總有人摸我，因我覺得有能力從我身上出去。」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那女人知道不能隱藏，就戰戰兢兢地來俯伏在耶穌腳前，把摸他的緣故和怎樣立刻得好了，當着眾人都說出來。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耶穌對她說：「女兒，你的信救了你；平平安安地去吧！」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還說話的時候，有人從管會堂的家裏來，說：「你的女兒死了，不要勞動夫子。」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耶穌聽見就對他說：「不要怕，只要信！你的女兒就必得救。」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耶穌到了他的家，除了彼得、約翰、雅各，和女兒的父母，不許別人同他進去。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眾人都為這女兒哀哭捶胸。耶穌說：「不要哭！她不是死了，是睡着了。」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他們曉得女兒已經死了，就嗤笑耶穌。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耶穌拉着她的手，呼叫說：「女兒，起來吧！」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她的靈魂便回來，她就立刻起來了。耶穌吩咐給她東西吃。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她的父母驚奇得很；耶穌囑咐他們，不要把所做的事告訴人。</w:t>
      </w:r>
    </w:p>
    <w:p>
      <w:pPr>
        <w:pStyle w:val="Heading2"/>
      </w:pPr>
      <w:r>
        <w:rPr>
          <w:lang w:val="zh_TW" w:bidi="zh_TW"/>
        </w:rPr>
        <w:t>路加福音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耶穌叫齊了十二個門徒，給他們能力、權柄，制伏一切的鬼，醫治各樣的病，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又差遣他們去宣傳上帝國的道，醫治病人，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對他們說：「行路的時候，不要帶柺杖和口袋，不要帶食物和銀子，也不要帶兩件褂子。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無論進哪一家，就住在那裏，也從那裏起行。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凡不接待你們的，你們離開那城的時候，要把腳上的塵土跺下去，見證他們的不是。」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門徒就出去，走遍各鄉宣傳福音，到處治病。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分封的王希律聽見耶穌所做的一切事，就游移不定；因為有人說：「是約翰從死裏復活」；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又有人說：「是以利亞顯現」；還有人說：「是古時的一個先知又活了。」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希律說：「約翰我已經斬了，這卻是甚麼人？我竟聽見他這樣的事呢？」就想要見他。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使徒回來，將所做的事告訴耶穌，耶穌就帶他們暗暗地離開那裏，往一座城去；那城名叫伯賽大。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但眾人知道了，就跟着他去；耶穌便接待他們，對他們講論上帝國的道，醫治那些需醫的人。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日頭快要平西，十二個門徒來對他說：「請叫眾人散開，他們好往四面鄉村裏去借宿找吃的，因為我們這裏是野地。」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耶穌說：「你們給他們吃吧！」門徒說：「我們不過有五個餅，兩條魚，若不去為這許多人買食物就不夠。」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那時，人數約有五千。耶穌對門徒說：「叫他們一排一排地坐下，每排大約五十個人。」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門徒就如此行，叫眾人都坐下。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耶穌拿着這五個餅，兩條魚，望着天祝福，擘開，遞給門徒，擺在眾人面前。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他們就吃，並且都吃飽了；把剩下的零碎收拾起來，裝滿了十二籃子。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耶穌自己禱告的時候，門徒也同他在那裏。耶穌問他們說：「眾人說我是誰？」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他們說：「有人說是施洗的約翰；有人說是以利亞；還有人說是古時的一個先知又活了。」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耶穌說：「你們說我是誰？」彼得回答說：「是上帝所立的基督。」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耶穌切切地囑咐他們，不可將這事告訴人，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又說：「人子必須受許多的苦，被長老、祭司長，和文士棄絕，並且被殺，第三日復活。」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耶穌又對眾人說：「若有人要跟從我，就當捨己，天天背起他的十字架來跟從我。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因為，凡要救自己生命的，必喪掉生命；凡為我喪掉生命的，必救了生命。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人若賺得全世界，卻喪了自己，賠上自己，有甚麼益處呢？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凡把我和我的道當作可恥的，人子在自己的榮耀裏，並天父與聖天使的榮耀裏降臨的時候，也要把那人當作可恥的。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我實在告訴你們，站在這裏的，有人在沒嘗死味以前，必看見上帝的國。」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說了這話以後約有八天，耶穌帶着彼得、約翰、雅各上山去禱告。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正禱告的時候，他的面貌就改變了，衣服潔白放光。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忽然有摩西、以利亞兩個人同耶穌說話；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他們在榮光裏顯現，談論耶穌去世的事，就是他在耶路撒冷將要成的事。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彼得和他的同伴都打盹，既清醒了，就看見耶穌的榮光，並同他站着的那兩個人。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二人正要和耶穌分離的時候，彼得對耶穌說：「夫子，我們在這裏真好！可以搭三座棚，一座為你，一座為摩西，一座為以利亞。」他卻不知道所說的是甚麼。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說這話的時候，有一朵雲彩來遮蓋他們；他們進入雲彩裏就懼怕。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有聲音從雲彩裏出來，說：「這是我的兒子，我所揀選的，你們要聽他。」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聲音住了，只見耶穌一人在那裏。當那些日子，門徒不提所看見的事，一樣也不告訴人。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第二天，他們下了山，就有許多人迎見耶穌。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其中有一人喊叫說：「夫子！求你看顧我的兒子，因為他是我的獨生子。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他被鬼抓住就忽然喊叫；鬼又叫他抽瘋，口中流沫，並且重重地傷害他，難以離開他。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我求過你的門徒，把鬼趕出去，他們卻是不能。」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耶穌說：「噯！這又不信又悖謬的世代啊，我在你們這裏，忍耐你們要到幾時呢？將你的兒子帶到這裏來吧！」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正來的時候，鬼把他摔倒，叫他重重地抽瘋。耶穌就斥責那污鬼，把孩子治好了，交給他父親。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眾人都詫異上帝的大能 。 耶穌所做的一切事，眾人正希奇的時候，耶穌對門徒說：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「你們要把這些話存在耳中，因為人子將要被交在人手裏。」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他們不明白這話，意思乃是隱藏的，叫他們不能明白，他們也不敢問這話的意思。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門徒中間起了議論，誰將為大。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耶穌看出他們心中的議論，就領一個小孩子來，叫他站在自己旁邊，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對他們說：「凡為我名接待這小孩子的，就是接待我；凡接待我的，就是接待那差我來的。你們中間最小的，他便為大。」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約翰說：「夫子，我們看見一個人奉你的名趕鬼，我們就禁止他，因為他不與我們一同跟從你。」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耶穌說：「不要禁止他；因為不敵擋你們的，就是幫助你們的。」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耶穌被接上升的日子將到，他就定意向耶路撒冷去，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便打發使者在他前頭走。他們到了撒馬利亞的一個村莊，要為他預備。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那裏的人不接待他，因他面向耶路撒冷去。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他的門徒雅各、約翰看見了，就說：「主啊，你要我們吩咐火從天上降下來燒滅他們，像以利亞所做的嗎？」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耶穌轉身責備兩個門徒，說：「你們的心如何，你們並不知道。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人子來不是要滅人的性命，是要救人的性命。」說着就往別的村莊去了。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他們走路的時候，有一人對耶穌說：「你無論往哪裏去，我要跟從你。」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耶穌說：「狐狸有洞，天空的飛鳥有窩，只是人子沒有枕頭的地方。」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又對一個人說：「跟從我來！」那人說：「主，容我先回去埋葬我的父親。」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耶穌說：「任憑死人埋葬他們的死人，你只管去傳揚上帝國的道。」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又有一人說：「主，我要跟從你，但容我先去辭別我家裏的人。」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耶穌說：「手扶着犂向後看的，不配進上帝的國。」</w:t>
      </w:r>
    </w:p>
    <w:p>
      <w:pPr>
        <w:pStyle w:val="Heading2"/>
      </w:pPr>
      <w:r>
        <w:rPr>
          <w:lang w:val="zh_TW" w:bidi="zh_TW"/>
        </w:rPr>
        <w:t>路加福音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這事以後，主又設立七十個人，差遣他們兩個兩個地在他前面，往自己所要到的各城各地方去，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就對他們說：「要收的莊稼多，做工的人少。所以，你們當求莊稼的主打發工人出去收他的莊稼。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你們去吧！我差你們出去，如同羊羔進入狼群。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不要帶錢囊，不要帶口袋，不要帶鞋；在路上也不要問人的安。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無論進哪一家，先要說：『願這一家平安。』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那裏若有當得平安的人，你們所求的平安就必臨到那家；不然，就歸與你們了。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你們要住在那家，吃喝他們所供給的，因為工人得工價是應當的；不要從這家搬到那家。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無論進哪一城，人若接待你們，給你們擺上甚麼，你們就吃甚麼。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要醫治那城裏的病人，對他們說：『上帝的國臨近你們了。』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無論進哪一城，人若不接待你們，你們就到街上去，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說：『就是你們城裏的塵土黏在我們的腳上，我們也當着你們擦去。雖然如此，你們該知道上帝的國臨近了。』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我告訴你們，當審判的日子，所多瑪所受的，比那城還容易受呢！」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「哥拉汛哪，你有禍了！伯賽大啊，你有禍了！因為在你們中間所行的異能若行在泰爾、西頓，他們早已披麻蒙灰，坐在地上悔改了。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當審判的日子，泰爾、西頓所受的，比你們還容易受呢！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迦百農啊，你已經升到天上，將來必推下陰間。」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又對門徒說：「聽從你們的就是聽從我；棄絕你們的就是棄絕我；棄絕我的就是棄絕那差我來的。」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那七十個人歡歡喜喜地回來，說：「主啊！因你的名，就是鬼也服了我們。」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耶穌對他們說：「我曾看見撒但從天上墜落，像閃電一樣。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我已經給你們權柄可以踐踏蛇和蠍子，又勝過仇敵一切的能力，斷沒有甚麼能害你們。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然而，不要因鬼服了你們就歡喜，要因你們的名記錄在天上歡喜。」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正當那時，耶穌被聖靈感動就歡樂，說：「父啊，天地的主，我感謝你！因為你將這些事向聰明通達人就藏起來，向嬰孩就顯出來。父啊！是的，因為你的美意本是如此。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一切所有的都是我父交付我的；除了父，沒有人知道子是誰；除了子和子所願意指示的，沒有人知道父是誰。」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耶穌轉身暗暗地對門徒說：「看見你們所看見的，那眼睛就有福了。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我告訴你們，從前有許多先知和君王要看你們所看的，卻沒有看見，要聽你們所聽的，卻沒有聽見。」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有一個律法師起來試探耶穌，說：「夫子！我該做甚麼才可以承受永生？」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耶穌對他說：「律法上寫的是甚麼？你念的是怎樣呢？」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他回答說：「你要盡心、盡性、盡力、盡意愛主－你的上帝；又要愛鄰舍如同自己。」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耶穌說：「你回答的是；你這樣行，就必得永生。」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那人要顯明自己有理，就對耶穌說：「誰是我的鄰舍呢？」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耶穌回答說：「有一個人從耶路撒冷下耶利哥去，落在強盜手中。他們剝去他的衣裳，把他打個半死，就丟下他走了。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偶然有一個祭司從這條路下來，看見他就從那邊過去了。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又有一個利未人來到這地方，看見他，也照樣從那邊過去了。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惟有一個撒馬利亞人行路來到那裏，看見他就動了慈心，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上前用油和酒倒在他的傷處，包裹好了，扶他騎上自己的牲口，帶到店裏去照應他。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第二天拿出二錢銀子來，交給店主，說：『你且照應他；此外所費用的，我回來必還你。』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你想，這三個人哪一個是落在強盜手中的鄰舍呢？」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他說：「是憐憫他的。」耶穌說：「你去照樣行吧。」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他們走路的時候，耶穌進了一個村莊。有一個女人，名叫馬大，接他到自己家裏。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她有一個妹子，名叫馬利亞，在耶穌腳前坐着聽他的道。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馬大伺候的事多，心裏忙亂，就進前來，說：「主啊，我的妹子留下我一個人伺候，你不在意嗎？請吩咐她來幫助我。」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耶穌回答說：「馬大！馬大！你為許多的事思慮煩擾，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但是不可少的只有一件；馬利亞已經選擇那上好的福分，是不能奪去的。」</w:t>
      </w:r>
    </w:p>
    <w:p>
      <w:pPr>
        <w:pStyle w:val="Heading2"/>
      </w:pPr>
      <w:r>
        <w:rPr>
          <w:lang w:val="zh_TW" w:bidi="zh_TW"/>
        </w:rPr>
        <w:t>路加福音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耶穌在一個地方禱告；禱告完了，有個門徒對他說：「求主教導我們禱告，像約翰教導他的門徒。」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耶穌說：「你們禱告的時候，要說： 我們在天上的父： 願人都尊你的名為聖。 願你的國降臨； 願你的旨意行在地上， 如同行在天上。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我們日用的飲食， 天天賜給我們。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赦免我們的罪， 因為我們也赦免凡虧欠我們的人。 不叫我們遇見試探； 救我們脫離凶惡。」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耶穌又說：「你們中間誰有一個朋友半夜到他那裏去，說：『朋友！請借給我三個餅；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因為我有一個朋友行路，來到我這裏，我沒有甚麼給他擺上。』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那人在裏面回答說：『不要攪擾我，門已經關閉，孩子們也同我在床上了，我不能起來給你。』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我告訴你們，雖不因他是朋友起來給他，但因他情詞迫切地直求，就必起來照他所需用的給他。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我又告訴你們，你們祈求，就給你們；尋找，就尋見；叩門，就給你們開門。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因為，凡祈求的，就得着；尋找的，就尋見；叩門的，就給他開門。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你們中間作父親的，誰有兒子求餅，反給他石頭呢？求魚，反拿蛇當魚給他呢？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求雞蛋，反給他蠍子呢？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你們雖然不好，尚且知道拿好東西給兒女；何況天父，豈不更將聖靈給求他的人嗎？」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耶穌趕出一個叫人啞巴的鬼；鬼出去了，啞巴就說出話來；眾人都希奇。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內中卻有人說：「他是靠着鬼王別西卜趕鬼。」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又有人試探耶穌，向他求從天上來的神蹟。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他曉得他們的意念，便對他們說：「凡一國自相紛爭，就成為荒場；凡一家自相紛爭，就必敗落。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若撒但自相紛爭，他的國怎能站得住呢？因為你們說我是靠着別西卜趕鬼。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我若靠着別西卜趕鬼，你們的子弟趕鬼又靠着誰呢？這樣，他們就要斷定你們的是非。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我若靠着上帝的能力趕鬼，這就是上帝的國臨到你們了。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壯士披掛整齊，看守自己的住宅，他所有的都平安無事；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但有一個比他更壯的來，勝過他，就奪去他所倚靠的盔甲兵器，又分了他的贓。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不與我相合的，就是敵我的；不同我收聚的，就是分散的。」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「污鬼離了人身，就在無水之地過來過去，尋求安歇之處；既尋不着，便說：『我要回到我所出來的屋裏去。』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到了，就看見裏面打掃乾淨，修飾好了，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便去另帶了七個比自己更惡的鬼來，都進去住在那裏。那人末後的景況比先前更不好了。」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耶穌正說這話的時候，眾人中間有一個女人大聲說：「懷你胎的和乳養你的有福了！」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耶穌說：「是，卻還不如聽上帝之道而遵守的人有福。」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當眾人聚集的時候，耶穌開講說：「這世代是一個邪惡的世代。他們求看神蹟，除了約拿的神蹟以外，再沒有神蹟給他們看。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約拿怎樣為尼尼微人成了神蹟，人子也要照樣為這世代的人成了神蹟。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當審判的時候，南方的女王要起來定這世代的罪；因為她從地極而來，要聽所羅門的智慧話。看哪，在這裏有一人比所羅門更大。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當審判的時候，尼尼微人要起來定這世代的罪，因為尼尼微人聽了約拿所傳的就悔改了。看哪，在這裏有一人比約拿更大。」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「沒有人點燈放在地窨子裏，或是斗底下，總是放在燈臺上，使進來的人得見亮光。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你眼睛就是身上的燈。你的眼睛若瞭亮，全身就光明；眼睛若昏花，全身就黑暗。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所以，你要省察，恐怕你裏頭的光或者黑暗了。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若是你全身光明，毫無黑暗，就必全然光明，如同燈的明光照亮你。」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說話的時候，有一個法利賽人請耶穌同他吃飯，耶穌就進去坐席。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這法利賽人看見耶穌飯前不洗手便詫異。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主對他說：「如今你們法利賽人洗淨杯盤的外面，你們裏面卻滿了勒索和邪惡。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無知的人哪，造外面的，不也造裏面嗎？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只要把裏面的施捨給人，凡物於你們就都潔淨了。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「你們法利賽人有禍了！因為你們將薄荷、芸香並各樣菜蔬獻上十分之一，那公義和愛上帝的事反倒不行了。這原是你們當行的；那也是不可不行的。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你們法利賽人有禍了！因為你們喜愛會堂裏的首位，又喜愛人在街市上問你們的安。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你們有禍了！因為你們如同不顯露的墳墓，走在上面的人並不知道。」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律法師中有一個回答耶穌說：「夫子！你這樣說也把我們糟蹋了。」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耶穌說：「你們律法師也有禍了！因為你們把難擔的擔子放在人身上，自己一個指頭卻不肯動。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你們有禍了！因為你們修造先知的墳墓，那先知正是你們的祖宗所殺的。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可見你們祖宗所做的事，你們又證明又喜歡；因為他們殺了先知，你們修造先知的墳墓。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所以上帝用智慧曾說：『我要差遣先知和使徒到他們那裏去，有的他們要殺害，有的他們要逼迫』，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使創世以來所流眾先知血的罪都要問在這世代的人身上，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就是從亞伯的血起，直到被殺在壇和殿中間撒迦利亞的血為止。我實在告訴你們，這都要問在這世代的人身上。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你們律法師有禍了！因為你們把知識的鑰匙奪了去，自己不進去，正要進去的人你們也阻擋他們。」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耶穌從那裏出來，文士和法利賽人就極力地催逼他，引動他多說話，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私下窺聽，要拿他的話柄。</w:t>
      </w:r>
    </w:p>
    <w:p>
      <w:pPr>
        <w:pStyle w:val="Heading2"/>
      </w:pPr>
      <w:r>
        <w:rPr>
          <w:lang w:val="zh_TW" w:bidi="zh_TW"/>
        </w:rPr>
        <w:t>路加福音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這時，有幾萬人聚集，甚至彼此踐踏。耶穌開講，先對門徒說：「你們要防備法利賽人的酵，就是假冒為善。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掩蓋的事沒有不露出來的；隱藏的事沒有不被人知道的。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因此，你們在暗中所說的，將要在明處被人聽見；在內室附耳所說的，將要在房上被人宣揚。」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「我的朋友，我對你們說，那殺身體以後不能再做甚麼的，不要怕他們。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我要指示你們當怕的是誰：當怕那殺了以後又有權柄丟在地獄裏的。我實在告訴你們，正要怕他。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五個麻雀不是賣二分銀子嗎？但在上帝面前，一個也不忘記；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就是你們的頭髮，也都被數過了。不要懼怕，你們比許多麻雀還貴重！」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「我又告訴你們，凡在人面前認我的，人子在上帝的使者面前也必認他；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在人面前不認我的，人子在上帝的使者面前也必不認他。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凡說話干犯人子的，還可得赦免；惟獨褻瀆聖靈的，總不得赦免。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人帶你們到會堂，並官府和有權柄的人面前，不要思慮怎麼分訴，說甚麼話；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因為正在那時候，聖靈要指教你們當說的話。」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眾人中有一個人對耶穌說：「夫子！請你吩咐我的兄長和我分開家業。」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耶穌說：「你這個人！誰立我作你們斷事的官，給你們分家業呢？」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於是對眾人說：「你們要謹慎自守，免去一切的貪心，因為人的生命不在乎家道豐富。」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就用比喻對他們說：「有一個財主田產豐盛；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自己心裏思想說：『我的出產沒有地方收藏，怎麼辦呢？』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又說：『我要這麼辦：要把我的倉房拆了，另蓋更大的，在那裏好收藏我一切的糧食和財物，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然後要對我的靈魂說：靈魂哪，你有許多財物積存，可作多年的費用，只管安安逸逸地吃喝快樂吧！』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上帝卻對他說：『無知的人哪，今夜必要你的靈魂；你所預備的要歸誰呢？』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凡為自己積財，在上帝面前卻不富足的，也是這樣。」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耶穌又對門徒說：「所以我告訴你們，不要為生命憂慮吃甚麼，為身體憂慮穿甚麼；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因為生命勝於飲食，身體勝於衣裳。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你想烏鴉，也不種也不收，又沒有倉又沒有庫，上帝尚且養活牠。你們比飛鳥是何等地貴重呢！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你們哪一個能用思慮使壽數多加一刻呢？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這最小的事，你們尚且不能做，為甚麼還憂慮其餘的事呢？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你想百合花怎麼長起來；它也不勞苦，也不紡線。然而我告訴你們，就是所羅門極榮華的時候，他所穿戴的，還不如這花一朵呢！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你們這小信的人哪，野地裏的草今天還在，明天就丟在爐裏，上帝還給它這樣的妝飾，何況你們呢！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你們不要求吃甚麼，喝甚麼，也不要掛心；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這都是外邦人所求的。你們必須用這些東西，你們的父是知道的。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你們只要求他的國，這些東西就必加給你們了。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你們這小群，不要懼怕，因為你們的父樂意把國賜給你們。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你們要變賣所有的賙濟人，為自己預備永不壞的錢囊，用不盡的財寶在天上，就是賊不能近、蟲不能蛀的地方。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因為，你們的財寶在哪裏，你們的心也在那裏。」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「你們腰裏要束上帶，燈也要點着，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自己好像僕人等候主人從婚姻的筵席上回來。他來到，叩門，就立刻給他開門。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主人來了，看見僕人警醒，那僕人就有福了。我實在告訴你們，主人必叫他們坐席，自己束上帶，進前伺候他們。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或是二更天來，或是三更天來，看見僕人這樣，那僕人就有福了。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家主若知道賊甚麼時候來，就必警醒，不容賊挖透房屋，這是你們所知道的。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你們也要預備；因為你們想不到的時候，人子就來了。」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彼得說：「主啊，這比喻是為我們說的呢？還是為眾人呢？」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主說：「誰是那忠心有見識的管家，主人派他管理家裏的人，按時分糧給他們呢？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主人來到，看見僕人這樣行，那僕人就有福了。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我實在告訴你們，主人要派他管理一切所有的。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那僕人若心裏說：『我的主人必來得遲』，就動手打僕人和使女，並且吃喝醉酒；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在他想不到的日子，不知道的時辰，那僕人的主人要來，重重地處治他，定他和不忠心的人同罪。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僕人知道主人的意思，卻不預備，又不順他的意思行，那僕人必多受責打；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惟有那不知道的，做了當受責打的事，必少受責打；因為多給誰，就向誰多取；多託誰，就向誰多要。」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「我來要把火丟在地上，倘若已經着起來，不也是我所願意的嗎？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我有當受的洗還沒有成就，我是何等地迫切呢？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你們以為我來，是叫地上太平嗎？我告訴你們，不是，乃是叫人紛爭。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從今以後，一家五個人將要紛爭：三個人和兩個人相爭，兩個人和三個人相爭；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父親和兒子相爭， 兒子和父親相爭； 母親和女兒相爭， 女兒和母親相爭； 婆婆和媳婦相爭， 媳婦和婆婆相爭。」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耶穌又對眾人說：「你們看見西邊起了雲彩，就說：『要下一陣雨』；果然就有。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起了南風，就說：『將要燥熱』；也就有了。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假冒為善的人哪，你們知道分辨天地的氣色，怎麼不知道分辨這時候呢？」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「你們又為何不自己審量甚麼是合理的呢？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你同告你的對頭去見官，還在路上，務要盡力地和他了結；恐怕他拉你到官面前，官交付差役，差役把你下在監裏。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我告訴你，若有半文錢沒有還清，你斷不能從那裏出來。」</w:t>
      </w:r>
    </w:p>
    <w:p>
      <w:pPr>
        <w:pStyle w:val="Heading2"/>
      </w:pPr>
      <w:r>
        <w:rPr>
          <w:lang w:val="zh_TW" w:bidi="zh_TW"/>
        </w:rPr>
        <w:t>路加福音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正當那時，有人將彼拉多使加利利人的血攙雜在他們祭物中的事告訴耶穌。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耶穌說：「你們以為這些加利利人比眾加利利人更有罪，所以受這害嗎？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我告訴你們，不是的！你們若不悔改，都要如此滅亡！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從前西羅亞樓倒塌了，壓死十八個人；你們以為那些人比一切住在耶路撒冷的人更有罪嗎？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我告訴你們，不是的！你們若不悔改，都要如此滅亡！」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於是用比喻說：「一個人有一棵無花果樹栽在葡萄園裏。他來到樹前找果子，卻找不着。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就對管園的說：『看哪，我這三年來到這無花果樹前找果子，竟找不着。把它砍了吧，何必白佔地土呢！』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管園的說：『 主啊，今年且留着，等我周圍掘開土，加上糞；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以後若結果子便罷，不然再把它砍了。』」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安息日，耶穌在會堂裏教訓人。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有一個女人被鬼附着，病了十八年，腰彎得一點直不起來。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耶穌看見，便叫過她來，對她說：「女人，你脫離這病了！」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於是用兩隻手按着她；她立刻直起腰來，就歸榮耀與上帝。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管會堂的因為耶穌在安息日治病，就氣忿忿地對眾人說：「有六日應當做工；那六日之內可以來求醫，在安息日卻不可。」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主說：「假冒為善的人哪，難道你們各人在安息日不解開槽上的牛、驢，牽去飲嗎？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況且這女人本是亞伯拉罕的後裔，被撒但捆綁了這十八年，不當在安息日解開她的綁嗎？」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耶穌說這話，他的敵人都慚愧了；眾人因他所行一切榮耀的事，就都歡喜了。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耶穌說：「上帝的國好像甚麼？我拿甚麼來比較呢？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好像一粒芥菜種，有人拿去種在園子裏，長大成樹，天上的飛鳥宿在它的枝上。」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又說：「我拿甚麼來比上帝的國呢？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好比麵酵，有婦人拿來藏在三斗麵裏，直等全團都發起來。」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耶穌往耶路撒冷去，在所經過的各城各鄉教訓人。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有一個人問他說：「主啊，得救的人少嗎？」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耶穌對眾人說：「你們要努力進窄門。我告訴你們，將來有許多人想要進去，卻是不能。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及至家主起來關了門，你們站在外面叩門，說：『主啊，給我們開門！』他就回答說：『我不認識你們，不曉得你們是哪裏來的！』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那時，你們要說：『我們在你面前吃過喝過，你也在我們的街上教訓過人。』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他要說：『我告訴你們，我不曉得你們是哪裏來的。你們這一切作惡的人，離開我去吧！』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你們要看見亞伯拉罕、以撒、雅各，和眾先知都在上帝的國裏，你們卻被趕到外面，在那裏必要哀哭切齒了。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從東、從西、從南、從北將有人來，在上帝的國裏坐席。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只是有在後的，將要在前；有在前的，將要在後。」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正當那時，有幾個法利賽人來對耶穌說：「離開這裏去吧，因為希律想要殺你。」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耶穌說：「你們去告訴那個狐狸說：『今天、明天我趕鬼治病，第三天我的事就成全了。』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雖然這樣，今天、明天、後天，我必須前行，因為先知在耶路撒冷之外喪命是不能的。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耶路撒冷啊！耶路撒冷啊！你常殺害先知，又用石頭打死那奉差遣到你這裏來的人。我多次願意聚集你的兒女，好像母雞把小雞聚集在翅膀底下；只是你們不願意。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看哪，你們的家成為荒場留給你們。我告訴你們，從今以後你們不得再見我，直等到你們說：『奉主名來的是應當稱頌的。』」</w:t>
      </w:r>
    </w:p>
    <w:p>
      <w:pPr>
        <w:pStyle w:val="Heading2"/>
      </w:pPr>
      <w:r>
        <w:rPr>
          <w:lang w:val="zh_TW" w:bidi="zh_TW"/>
        </w:rPr>
        <w:t>路加福音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安息日，耶穌到一個法利賽人的首領家裏去吃飯，他們就窺探他。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在他面前有一個患水臌的人。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耶穌對律法師和法利賽人說：「安息日治病可以不可以？」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他們卻不言語。耶穌就治好那人，叫他走了；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便對他們說：「你們中間誰有驢或有牛，在安息日掉在井裏，不立時拉牠上來呢？」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他們不能對答這話。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耶穌見所請的客揀擇首位，就用比喻對他們說：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「你被人請去赴婚姻的筵席，不要坐在首位上，恐怕有比你尊貴的客被他請來；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那請你們的人前來對你說：『讓座給這一位吧！』你就羞羞慚慚地退到末位上去了。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你被請的時候，就去坐在末位上，好叫那請你的人來對你說：『朋友，請上座。』那時，你在同席的人面前就有光彩了。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因為，凡自高的，必降為卑；自卑的，必升為高。」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耶穌又對請他的人說：「你擺設午飯或晚飯，不要請你的朋友、弟兄、親屬，和富足的鄰舍，恐怕他們也請你，你就得了報答。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你擺設筵席，倒要請那貧窮的、殘廢的、瘸腿的、瞎眼的，你就有福了！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因為他們沒有甚麼可報答你。到義人復活的時候，你要得着報答。」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同席的有一人聽見這話，就對耶穌說：「在上帝國裏吃飯的有福了！」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耶穌對他說：「有一人擺設大筵席，請了許多客。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到了坐席的時候，打發僕人去對所請的人說：『請來吧！樣樣都齊備了。』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眾人一口同音地推辭。頭一個說：『我買了一塊地，必須去看看。請你准我辭了。』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又有一個說：『我買了五對牛，要去試一試。請你准我辭了。』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又有一個說：『我才娶了妻，所以不能去。』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那僕人回來，把這事都告訴了主人。家主就動怒，對僕人說：『快出去，到城裏大街小巷，領那貧窮的、殘廢的、瞎眼的、瘸腿的來。』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僕人說：『主啊，你所吩咐的已經辦了，還有空座。』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主人對僕人說：『你出去到路上和籬笆那裏，勉強人進來，坐滿我的屋子。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我告訴你們，先前所請的人沒有一個得嘗我的筵席。』」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有極多的人和耶穌同行。他轉過來對他們說：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「人到我這裏來，若不愛我勝過愛自己的父母、妻子、兒女、弟兄、姊妹，和自己的性命，就不能作我的門徒。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凡不背着自己十字架跟從我的，也不能作我的門徒。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你們哪一個要蓋一座樓，不先坐下算計花費，能蓋成不能呢？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恐怕安了地基，不能成功，看見的人都笑話他，說：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『這個人開了工，卻不能完工。』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或是一個王出去和別的王打仗，豈不先坐下酌量，能用一萬兵去敵那領二萬兵來攻打他的嗎？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若是不能，就趁敵人還遠的時候，派使者去求和息的條款。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這樣，你們無論甚麼人，若不撇下一切所有的，就不能作我的門徒。」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「鹽本是好的；鹽若失了味，可用甚麼叫它再鹹呢？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或用在田裏，或堆在糞裏，都不合式，只好丟在外面。有耳可聽的，就應當聽！」</w:t>
      </w:r>
    </w:p>
    <w:p>
      <w:pPr>
        <w:pStyle w:val="Heading2"/>
      </w:pPr>
      <w:r>
        <w:rPr>
          <w:lang w:val="zh_TW" w:bidi="zh_TW"/>
        </w:rPr>
        <w:t>路加福音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眾稅吏和罪人都挨近耶穌，要聽他講道。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法利賽人和文士私下議論說：「這個人接待罪人，又同他們吃飯。」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耶穌就用比喻說：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「你們中間誰有一百隻羊失去一隻，不把這九十九隻撇在曠野、去找那失去的羊，直到找着呢？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找着了，就歡歡喜喜地扛在肩上，回到家裏，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就請朋友鄰舍來，對他們說：『我失去的羊已經找着了，你們和我一同歡喜吧！』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我告訴你們，一個罪人悔改，在天上也要這樣為他歡喜，較比為九十九個不用悔改的義人歡喜更大。」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「或是一個婦人有十塊錢，若失落一塊，豈不點上燈，打掃屋子，細細地找，直到找着嗎？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找着了，就請朋友鄰舍來，對他們說：『我失落的那塊錢已經找着了，你們和我一同歡喜吧！』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我告訴你們，一個罪人悔改，在上帝的使者面前也是這樣為他歡喜。」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耶穌又說：「一個人有兩個兒子。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小兒子對父親說：『父親，請你把我應得的家業分給我。』他父親就把產業分給他們。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過了不多幾日，小兒子就把他一切所有的都收拾起來，往遠方去了。在那裏任意放蕩，浪費資財。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既耗盡了一切所有的，又遇着那地方大遭饑荒，就窮苦起來。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於是去投靠那地方的一個人；那人打發他到田裏去放豬。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他恨不得拿豬所吃的豆莢充飢，也沒有人給他。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他醒悟過來，就說：『我父親有多少的雇工，口糧有餘，我倒在這裏餓死嗎？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我要起來，到我父親那裏去，向他說：父親！我得罪了天，又得罪了你；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從今以後，我不配稱為你的兒子，把我當作一個雇工吧！』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於是起來，往他父親那裏去。相離還遠，他父親看見，就動了慈心，跑去抱着他的頸項，連連與他親嘴。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兒子說：『父親！我得罪了天，又得罪了你；從今以後，我不配稱為你的兒子。』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父親卻吩咐僕人說：『把那上好的袍子快拿出來給他穿；把戒指戴在他指頭上；把鞋穿在他腳上；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把那肥牛犢牽來宰了，我們可以吃喝快樂；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因為我這個兒子是死而復活，失而又得的。』他們就快樂起來。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那時，大兒子正在田裏。他回來，離家不遠，聽見作樂跳舞的聲音，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便叫過一個僕人來，問是甚麼事。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僕人說：『你兄弟來了；你父親因為得他無災無病地回來，把肥牛犢宰了。』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大兒子卻生氣，不肯進去；他父親就出來勸他。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他對父親說：『我服事你這多年，從來沒有違背過你的命，你並沒有給我一隻山羊羔，叫我和朋友一同快樂。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但你這個兒子和娼妓吞盡了你的產業，他一來了，你倒為他宰了肥牛犢。』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父親對他說：『兒啊！你常和我同在，我一切所有的都是你的；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只是你這個兄弟是死而復活、失而又得的，所以我們理當歡喜快樂。』」</w:t>
      </w:r>
    </w:p>
    <w:p>
      <w:pPr>
        <w:pStyle w:val="Heading2"/>
      </w:pPr>
      <w:r>
        <w:rPr>
          <w:lang w:val="zh_TW" w:bidi="zh_TW"/>
        </w:rPr>
        <w:t>路加福音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耶穌又對門徒說：「有一個財主的管家，別人向他主人告他浪費主人的財物。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主人叫他來，對他說：『我聽見你這事怎麼樣呢？把你所經管的交代明白，因你不能再作我的管家。』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那管家心裏說：『主人辭我，不用我再作管家，我將來做甚麼？鋤地呢？無力；討飯呢？怕羞。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我知道怎麼行，好叫人在我不作管家之後，接我到他們家裏去。』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於是把欠他主人債的，一個一個地叫了來，問頭一個說：『你欠我主人多少？』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他說：『一百簍油。』管家說：『拿你的帳，快坐下，寫五十。』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又問一個說：『你欠多少？』他說：『一百石麥子。』管家說：『拿你的帳，寫八十。』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主人就誇獎這不義的管家做事聰明；因為今世之子，在世事之上，較比光明之子更加聰明。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我又告訴你們，要藉着那不義的錢財結交朋友，到了錢財無用的時候，他們可以接你們到永存的帳幕裏去。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人在最小的事上忠心，在大事上也忠心；在最小的事上不義，在大事上也不義。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倘若你們在不義的錢財上不忠心，誰還把那真實的錢財託付你們呢？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倘若你們在別人的東西上不忠心，誰還把你們自己的東西給你們呢？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一個僕人不能事奉兩個主；不是惡這個愛那個，就是重這個輕那個。你們不能又事奉上帝，又事奉瑪門。」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法利賽人是貪愛錢財的；他們聽見這一切話，就嗤笑耶穌。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耶穌對他們說：「你們是在人面前自稱為義的，你們的心，上帝卻知道；因為人所尊貴的，是上帝看為可憎惡的。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律法和先知到約翰為止，從此上帝國的福音傳開了，人人努力要進去。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天地廢去較比律法的一點一畫落空還容易。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凡休妻另娶的就是犯姦淫；娶被休之妻的也是犯姦淫。」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「有一個財主穿着紫色袍和細麻布衣服，天天奢華宴樂。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又有一個討飯的，名叫拉撒路，渾身生瘡，被人放在財主門口，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要得財主桌子上掉下來的零碎充飢，並且狗來舔他的瘡。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後來那討飯的死了，被天使帶去放在亞伯拉罕的懷裏。財主也死了，並且埋葬了。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他在陰間受痛苦，舉目遠遠地望見亞伯拉罕，又望見拉撒路在他懷裏，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就喊着說：『我祖亞伯拉罕哪，可憐我吧！打發拉撒路來，用指頭尖蘸點水，涼涼我的舌頭；因為我在這火焰裏，極其痛苦。』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亞伯拉罕說：『兒啊，你該回想你生前享過福，拉撒路也受過苦；如今他在這裏得安慰，你倒受痛苦。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不但這樣，並且在你我之間，有深淵限定，以致人要從這邊過到你們那邊是不能的；要從那邊過到我們這邊也是不能的。』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財主說：『我祖啊！既是這樣，求你打發拉撒路到我父家去；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因為我還有五個弟兄，他可以對他們作見證，免得他們也來到這痛苦的地方。』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亞伯拉罕說：『他們有摩西和先知的話可以聽從。』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他說：『我祖亞伯拉罕哪，不是的，若有一個從死裏復活的，到他們那裏去的，他們必要悔改。』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亞伯拉罕說：『若不聽從摩西和先知的話，就是有一個從死裏復活的，他們也是不聽勸。』」</w:t>
      </w:r>
    </w:p>
    <w:p>
      <w:pPr>
        <w:pStyle w:val="Heading2"/>
      </w:pPr>
      <w:r>
        <w:rPr>
          <w:lang w:val="zh_TW" w:bidi="zh_TW"/>
        </w:rPr>
        <w:t>路加福音 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耶穌又對門徒說：「絆倒人的事是免不了的；但那絆倒人的有禍了。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就是把磨石拴在這人的頸項上，丟在海裏，還強如他把這小子裏的一個絆倒了。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你們要謹慎！若是你的弟兄得罪你，就勸戒他；他若懊悔，就饒恕他。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倘若他一天七次得罪你，又七次回轉，說：『我懊悔了』，你總要饒恕他。」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使徒對主說：「求主加增我們的信心。」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主說：「你們若有信心像一粒芥菜種，就是對這棵桑樹說：『你要拔起根來，栽在海裏』，它也必聽從你們。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你們誰有僕人耕地或是放羊，從田裏回來，就對他說：『你快來坐下吃飯』呢？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豈不對他說：『你給我預備晚飯，束上帶子伺候我，等我吃喝完了，你才可以吃喝』嗎？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僕人照所吩咐的去做，主人還謝謝他嗎？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這樣，你們做完了一切所吩咐的，只當說：『我們是無用的僕人，所做的本是我們應分做的。』」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耶穌往耶路撒冷去，經過撒馬利亞和加利利。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進入一個村子，有十個長大痲瘋的，迎面而來，遠遠地站着，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高聲說：「耶穌，夫子，可憐我們吧！」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耶穌看見，就對他們說：「你們去把身體給祭司察看。」他們去的時候就潔淨了。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內中有一個見自己已經好了，就回來大聲歸榮耀與上帝，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又俯伏在耶穌腳前感謝他；這人是撒馬利亞人。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耶穌說：「潔淨了的不是十個人嗎？那九個在哪裏呢？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除了這外族人，再沒有別人回來歸榮耀與上帝嗎？」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就對那人說：「起來，走吧！你的信救了你了。 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法利賽人問：「上帝的國幾時來到？」耶穌回答說：「上帝的國來到不是眼所能見的。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人也不得說：『看哪，在這裏！看哪，在那裏！』因為上帝的國就在你們心裏。」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他又對門徒說：「日子將到，你們巴不得看見人子的一個日子，卻不得看見。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人將要對你們說：『看哪，在那裏！看哪，在這裏！』你們不要出去，也不要跟隨他們！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因為人子在他降臨的日子，好像閃電從天這邊一閃直照到天那邊。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只是他必須先受許多苦，又被這世代棄絕。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挪亞的日子怎樣，人子的日子也要怎樣。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那時候的人又吃又喝，又娶又嫁，到挪亞進方舟的那日，洪水就來，把他們全都滅了。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又好像羅得的日子；人又吃又喝，又買又賣，又耕種又蓋造。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到羅得出所多瑪的那日，就有火與硫磺從天上降下來，把他們全都滅了。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人子顯現的日子也要這樣。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當那日，人在房上，器具在屋裏，不要下來拿；人在田裏，也不要回家。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你們要回想羅得的妻子。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凡想要保全生命的，必喪掉生命；凡喪掉生命的，必救活生命。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我對你們說，當那一夜，兩個人在一個床上，要取去一個，撇下一個。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兩個女人一同推磨，要取去一個，撇下一個。」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門徒說：「主啊，在哪裏有這事呢？」耶穌說：「屍首在哪裏，鷹也必聚在那裏。」</w:t>
      </w:r>
    </w:p>
    <w:p>
      <w:pPr>
        <w:pStyle w:val="Heading2"/>
      </w:pPr>
      <w:r>
        <w:rPr>
          <w:lang w:val="zh_TW" w:bidi="zh_TW"/>
        </w:rPr>
        <w:t>路加福音 18:1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耶穌設一個比喻，是要人常常禱告，不可灰心。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說：「某城裏有一個官，不懼怕上帝，也不尊重世人。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那城裏有個寡婦，常到他那裏，說：『我有一個對頭，求你給我伸冤。』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他多日不准， 後來心裏說：『我雖不懼怕上帝，也不尊重世人，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只因這寡婦煩擾我，我就給她伸冤吧，免得她常來纏磨我！』」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主說：「你們聽這不義之官所說的話。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上帝的選民晝夜呼籲他，他縱然為他們忍了多時，豈不終久給他們伸冤嗎？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我告訴你們，要快快地給他們伸冤了。然而，人子來的時候，遇得見世上有信德嗎？」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耶穌向那些仗着自己是義人，藐視別人的，設一個比喻，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說：「有兩個人上殿裏去禱告：一個是法利賽人，一個是稅吏。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法利賽人站着，自言自語地禱告說：『上帝啊，我感謝你，我不像別人勒索、不義、姦淫，也不像這個稅吏。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我一個禮拜禁食兩次，凡我所得的都捐上十分之一。』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那稅吏遠遠地站着，連舉目望天也不敢，只捶着胸說：『上帝啊，開恩可憐我這個罪人！』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我告訴你們，這人回家去比那人倒算為義了；因為，凡自高的，必降為卑；自卑的，必升為高。」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有人抱着自己的嬰孩來見耶穌，要他摸他們；門徒看見就責備那些人。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耶穌卻叫他們來，說：「讓小孩子到我這裏來，不要禁止他們，因為在上帝國的正是這樣的人。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我實在告訴你們，凡要承受上帝國的，若不像小孩子，斷不能進去。」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有一個官問耶穌說：「良善的夫子，我該做甚麼事才可以承受永生？」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耶穌對他說：「你為甚麼稱我是良善的？除了上帝一位之外，再沒有良善的。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誡命你是曉得的：『不可姦淫；不可殺人；不可偷盜；不可作假見證；當孝敬父母。』」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那人說：「這一切我從小都遵守了。」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耶穌聽見了，就說：「你還缺少一件：要變賣你一切所有的，分給窮人，就必有財寶在天上；你還要來跟從我。」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他聽見這話，就甚憂愁，因為他很富足。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耶穌看見他，就說：「有錢財的人進上帝的國是何等的難哪！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駱駝穿過針的眼比財主進上帝的國還容易呢！」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聽見的人說：「這樣，誰能得救呢？」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耶穌說：「在人所不能的事，在上帝卻能。」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彼得說：「看哪，我們已經撇下自己所有的跟從你了。」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耶穌說：「我實在告訴你們，人為上帝的國撇下房屋，或是妻子、弟兄、父母、兒女，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沒有在今世不得百倍，在來世不得永生的。」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耶穌帶着十二個門徒，對他們說：「看哪，我們上耶路撒冷去，先知所寫的一切事都要成就在人子身上。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他將要被交給外邦人；他們要戲弄他，凌辱他，吐唾沫在他臉上，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並要鞭打他，殺害他；第三日他要復活。」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這些事門徒一樣也不懂得，意思乃是隱藏的；他們不曉得所說的是甚麼。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耶穌將近耶利哥的時候，有一個瞎子坐在路旁討飯。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聽見許多人經過，就問是甚麼事。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他們告訴他，是拿撒勒人耶穌經過。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他就呼叫說：「大衛的子孫耶穌啊，可憐我吧！」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在前頭走的人就責備他，不許他作聲；他卻越發喊叫說：「大衛的子孫，可憐我吧！」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耶穌站住，吩咐把他領過來，到了跟前，就問他說：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「你要我為你做甚麼？」他說：「主啊，我要能看見。」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耶穌說：「你可以看見！你的信救了你了。」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瞎子立刻看見了，就跟隨耶穌，一路歸榮耀與上帝。眾人看見這事，也讚美上帝。</w:t>
      </w:r>
    </w:p>
    <w:p>
      <w:pPr>
        <w:pStyle w:val="Heading2"/>
      </w:pPr>
      <w:r>
        <w:rPr>
          <w:lang w:val="zh_TW" w:bidi="zh_TW"/>
        </w:rPr>
        <w:t>路加福音 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耶穌進了耶利哥，正經過的時候，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有一個人名叫撒該，作稅吏長，是個財主。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他要看看耶穌是怎樣的人；只因人多，他的身量又矮，所以不得看見，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就跑到前頭，爬上桑樹，要看耶穌，因為耶穌必從那裏經過。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耶穌到了那裏，抬頭一看，對他說：「撒該，快下來！今天我必住在你家裏。」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他就急忙下來，歡歡喜喜地接待耶穌。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眾人看見，都私下議論說：「他竟到罪人家裏去住宿。」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撒該站着對主說：「主啊，我把所有的一半給窮人；我若訛詐了誰，就還他四倍。」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耶穌說：「今天救恩到了這家，因為他也是亞伯拉罕的子孫。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人子來，為要尋找、拯救失喪的人。」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眾人正在聽見這些話的時候，耶穌因為將近耶路撒冷，又因他們以為上帝的國快要顯出來，就另設一個比喻，說：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「有一個貴冑往遠方去，要得國回來，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便叫了他的十個僕人來，交給他們十錠銀子，說：『你們去做生意，直等我回來。』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他本國的人卻恨他，打發使者隨後去，說：『我們不願意這個人作我們的王。』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他既得國回來，就吩咐叫那領銀子的僕人來，要知道他們做生意賺了多少。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頭一個上來，說：『主啊，你的一錠銀子已經賺了十錠。』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主人說：『好！良善的僕人，你既在最小的事上有忠心，可以有權柄管十座城。』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第二個來，說：『主啊， 你的一錠銀子已經賺了五錠。』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主人說：『你也可以管五座城。』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又有一個來說：『主啊，看哪，你的一錠銀子在這裏，我把它包在手巾裏存着。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我原是怕你，因為你是嚴厲的人；沒有放下的，還要去拿， 沒有種下的，還要去收。』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主人對他說：『你這惡僕，我要憑你的口定你的罪。你既知道我是嚴厲的人，沒有放下的，還要去拿，沒有種下的，還要去收，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為甚麼不把我的銀子交給銀行，等我來的時候，連本帶利都可以要回來呢？』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就對旁邊站着的人說：『奪過他這一錠來，給那有十錠的。』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他們說：『主啊，他已經有十錠了。』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主人說：『我告訴你們，凡有的，還要加給他；沒有的，連他所有的也要奪過來。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至於我那些仇敵，不要我作他們王的，把他們拉來，在我面前殺了吧！』」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耶穌說完了這話，就在前面走，上耶路撒冷去。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將近伯法其和伯大尼，在一座山名叫橄欖山那裏，就打發兩個門徒，說：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「你們往對面村子裏去，進去的時候，必看見一匹驢駒拴在那裏，是從來沒有人騎過的，可以解開牽來。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若有人問為甚麼解牠，你們就說：『主要用牠。』」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打發的人去了，所遇見的正如耶穌所說的。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他們解驢駒的時候，主人問他們說：「解驢駒做甚麼？」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他們說：「主要用牠。」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他們牽到耶穌那裏，把自己的衣服搭在上面，扶着耶穌騎上。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走的時候，眾人把衣服鋪在路上。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將近耶路撒冷，正下橄欖山的時候，眾門徒因所見過的一切異能，都歡樂起來，大聲讚美上帝，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說： 奉主名來的王是應當稱頌的！ 在天上有和平； 在至高之處有榮光。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眾人中有幾個法利賽人對耶穌說：「夫子，責備你的門徒吧！」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耶穌說：「我告訴你們，若是他們閉口不說，這些石頭必要呼叫起來。」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耶穌快到耶路撒冷，看見城，就為它哀哭，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說：「巴不得你在這日子知道關係你平安的事；無奈這事現在是隱藏的，叫你的眼看不出來。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因為日子將到，你的仇敵必築起土壘，周圍環繞你，四面困住你，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並要掃滅你和你裏頭的兒女，連一塊石頭也不留在石頭上，因你不知道眷顧你的時候。」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耶穌進了殿，趕出裏頭做買賣的人，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對他們說：「經上說： 我的殿必作禱告的殿， 你們倒使它成為賊窩了。」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耶穌天天在殿裏教訓人。祭司長和文士與百姓的尊長都想要殺他，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但尋不出法子來，因為百姓都側耳聽他。</w:t>
      </w:r>
    </w:p>
    <w:p>
      <w:pPr>
        <w:pStyle w:val="Heading2"/>
      </w:pPr>
      <w:r>
        <w:rPr>
          <w:lang w:val="zh_TW" w:bidi="zh_TW"/>
        </w:rPr>
        <w:t>路加福音 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有一天，耶穌在殿裏教訓百姓，講福音的時候，祭司長和文士並長老上前來，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問他說：「你告訴我們，你仗着甚麼權柄做這些事？給你這權柄的是誰呢？」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耶穌回答說：「我也要問你們一句話，你們且告訴我。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約翰的洗禮是從天上來的？是從人間來的呢？」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他們彼此商議說：「我們若說『從天上來』，他必說：『你們為甚麼不信他呢？』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若說『從人間來』，百姓都要用石頭打死我們，因為他們信約翰是先知。」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於是回答說：「不知道是從哪裏來的。」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耶穌說：「我也不告訴你們，我仗着甚麼權柄做這些事。」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耶穌就設比喻對百姓說：「有人栽了一個葡萄園，租給園戶，就往外國去住了許久。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到了時候，打發一個僕人到園戶那裏去，叫他們把園中當納的果子交給他；園戶竟打了他，叫他空手回去。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又打發一個僕人去，他們也打了他，並且凌辱他，叫他空手回去。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又打發第三個僕人去，他們也打傷了他，把他推出去了。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園主說：『我怎麼辦呢？我要打發我的愛子去，或者他們尊敬他。』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不料，園戶看見他，就彼此商量說：『這是承受產業的，我們殺他吧，使產業歸於我們！』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於是把他推出葡萄園外，殺了。這樣，葡萄園的主人要怎樣處治他們呢？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他要來除滅這些園戶，將葡萄園轉給別人。」聽見的人說：「這是萬不可的！」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耶穌看着他們說：「經上記着： 匠人所棄的石頭 已作了房角的頭塊石頭。 這是甚麼意思呢？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凡掉在那石頭上的，必要跌碎；那石頭掉在誰的身上，就要把誰砸得稀爛。」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文士和祭司長看出這比喻是指着他們說的，當時就想要下手拿他，只是懼怕百姓。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於是窺探耶穌，打發奸細裝作好人，要在他的話上得把柄，好將他交在巡撫的政權之下。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奸細就問耶穌說：「夫子，我們曉得你所講所傳都是正道，也不取人的外貌，乃是誠誠實實傳上帝的道。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我們納稅給凱撒，可以不可以？」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耶穌看出他們的詭詐，就對他們說：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「拿一個銀錢來給我看。這像和這號是誰的？」他們說：「是凱撒的。」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耶穌說：「這樣，凱撒的物當歸給凱撒，上帝的物當歸給上帝。」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他們當着百姓，在這話上得不着把柄，又希奇他的應對，就閉口無言了。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撒都該人常說沒有復活的事。有幾個來問耶穌說：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「夫子！摩西為我們寫着說：『人若有妻無子就死了，他兄弟當娶他的妻，為哥哥生子立後。』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有弟兄七人，第一個娶了妻，沒有孩子死了；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第二個、第三個也娶過她；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那七個人都娶過她，沒有留下孩子就死了。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後來婦人也死了。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這樣，當復活的時候，她是哪一個的妻子呢？因為他們七個人都娶過她。」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耶穌說：「這世界的人有娶有嫁；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惟有算為配得那世界，與從死裏復活的人也不娶也不嫁；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因為他們不能再死，和天使一樣；既是復活的人，就為上帝的兒子。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至於死人復活，摩西在荊棘篇上，稱主是亞伯拉罕的上帝，以撒的上帝，雅各的上帝，就指示明白了。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上帝原不是死人的上帝，乃是活人的上帝；因為在他那裏，人都是活的。」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有幾個文士說：「夫子！你說得好。」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以後他們不敢再問他甚麼。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耶穌對他們說：「人怎麼說基督是大衛的子孫呢？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詩篇上大衛自己說： 主對我主說： 你坐在我的右邊，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等我使你仇敵作你的腳凳。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大衛既稱他為主，他怎麼又是大衛的子孫呢？」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眾百姓聽的時候，耶穌對門徒說：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「你們要防備文士。他們好穿長衣遊行，喜愛人在街市上問他們安，又喜愛會堂裏的高位，筵席上的首座；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他們侵吞寡婦的家產，假意作很長的禱告。這些人要受更重的刑罰！」</w:t>
      </w:r>
    </w:p>
    <w:p>
      <w:pPr>
        <w:pStyle w:val="Heading2"/>
      </w:pPr>
      <w:r>
        <w:rPr>
          <w:lang w:val="zh_TW" w:bidi="zh_TW"/>
        </w:rPr>
        <w:t>路加福音 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耶穌抬頭觀看，見財主把捐項投在庫裏，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又見一個窮寡婦投了兩個小錢，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就說：「我實在告訴你們，這窮寡婦所投的比眾人還多；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因為眾人都是自己有餘，拿出來投在捐項裏，但這寡婦是自己不足，把她一切養生的都投上了。」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有人談論聖殿是用美石和供物妝飾的；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耶穌就說：「論到你們所看見的這一切，將來日子到了，在這裏沒有一塊石頭留在石頭上，不被拆毀了。」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他們問他說：「夫子！甚麼時候有這事呢？這事將到的時候有甚麼預兆呢？」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耶穌說：「你們要謹慎，不要受迷惑；因為將來有好些人冒我的名來，說：『我是基督』，又說：『時候近了』，你們不要跟從他們！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你們聽見打仗和擾亂的事，不要驚惶；因為這些事必須先有，只是末期不能立時就到。」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當時，耶穌對他們說：「民要攻打民，國要攻打國；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地要大大震動，多處必有饑荒、瘟疫，又有可怕的異象和大神蹟從天上顯現。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但這一切的事以先，人要下手拿住你們，逼迫你們，把你們交給會堂，並且收在監裏，又為我的名拉你們到君王諸侯面前。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但這些事終必為你們的見證。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所以，你們當立定心意，不要預先思想怎樣分訴；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因為我必賜你們口才、智慧，是你們一切敵人所敵不住、駁不倒的。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連你們的父母、弟兄、親族、朋友也要把你們交官；你們也有被他們害死的。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你們要為我的名被眾人恨惡，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然而，你們連一根頭髮也必不損壞。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你們常存忍耐，就必保全靈魂。」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「你們看見耶路撒冷被兵圍困，就可知道它成荒場的日子近了。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那時，在猶太的應當逃到山上；在城裏的應當出來；在鄉下的不要進城；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因為這是報應的日子，使經上所寫的都得應驗。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當那些日子，懷孕的和奶孩子的有禍了！因為將有大災難降在這地方，也有震怒臨到這百姓。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他們要倒在刀下，又被擄到各國去。耶路撒冷要被外邦人踐踏，直到外邦人的日期滿了。」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「日、月、星辰要顯出異兆，地上的邦國也有困苦；因海中波浪的響聲，就慌慌不定。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天勢都要震動，人想起那將要臨到世界的事，就都嚇得魂不附體。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那時，他們要看見人子有能力，有大榮耀駕雲降臨。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一有這些事，你們就當挺身昂首，因為你們得贖的日子近了。」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29-30</w:t>
      </w:r>
      <w:r>
        <w:rPr>
          <w:lang w:val="zh_TW" w:bidi="zh_TW"/>
        </w:rPr>
        <w:t xml:space="preserve"> 耶穌又設比喻對他們說：「你們看無花果樹和各樣的樹；它發芽的時候，你們一看見，自然曉得夏天近了。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這樣，你們看見這些事漸漸地成就，也該曉得上帝的國近了。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我實在告訴你們，這世代還沒有過去，這些事都要成就。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天地要廢去，我的話卻不能廢去。」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「你們要謹慎，恐怕因貪食、醉酒，並今生的思慮累住你們的心，那日子就如同網羅忽然臨到你們；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因為那日子要這樣臨到全地上一切居住的人。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你們要時時警醒，常常祈求，使你們能逃避這一切要來的事，得以站立在人子面前。」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耶穌每日在殿裏教訓人，每夜出城在一座山，名叫橄欖山住宿。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眾百姓清早上聖殿，到耶穌那裏，要聽他講道。</w:t>
      </w:r>
    </w:p>
    <w:p>
      <w:pPr>
        <w:pStyle w:val="Heading2"/>
      </w:pPr>
      <w:r>
        <w:rPr>
          <w:lang w:val="zh_TW" w:bidi="zh_TW"/>
        </w:rPr>
        <w:t>路加福音 22:1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除酵節（又名逾越節）近了。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祭司長和文士想法子怎麼才能殺害耶穌，是因他們懼怕百姓。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這時，撒但入了那稱為加略人猶大的心；他本是十二門徒裏的一個。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他去和祭司長並守殿官商量，怎麼可以把耶穌交給他們。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他們歡喜，就約定給他銀子。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他應允了，就找機會，要趁眾人不在跟前的時候把耶穌交給他們。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除酵節，須宰逾越羊羔的那一天到了。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耶穌打發彼得、約翰，說：「你們去為我們預備逾越節的筵席，好叫我們吃。」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他們問他說：「要我們在哪裏預備？」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耶穌說：「你們進了城，必有人拿着一瓶水迎面而來，你們就跟着他，到他所進的房子裏去，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對那家的主人說：『夫子說：客房在哪裏？我與門徒好在那裏吃逾越節的筵席。』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他必指給你們擺設整齊的一間大樓，你們就在那裏預備。」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他們去了，所遇見的正如耶穌所說的；他們就預備了逾越節的筵席。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時候到了，耶穌坐席，使徒也和他同坐。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耶穌對他們說：「我很願意在受害以先和你們吃這逾越節的筵席。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我告訴你們，我不再吃這筵席，直到成就在上帝的國裏。」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耶穌接過杯來，祝謝了，說：「你們拿這個，大家分着喝。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我告訴你們，從今以後，我不再喝這葡萄汁，直等上帝的國來到。」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又拿起餅來，祝謝了，就擘開，遞給他們，說：「這是我的身體，為你們捨的，你們也應當如此行，為的是記念我。」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飯後也照樣拿起杯來，說：「這杯是用我血所立的新約，是為你們流出來的。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看哪， 那賣我之人的手與我一同在桌子上。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人子固然要照所預定的去世，但賣人子的人有禍了！」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他們就彼此對問，是哪一個要做這事。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門徒起了爭論，他們中間哪一個可算為大。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耶穌說：「外邦人有君王為主治理他們，那掌權管他們的稱為恩主。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但你們不可這樣；你們裏頭為大的，倒要像年幼的，為首領的，倒要像服事人的。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是誰為大？是坐席的呢？是服事人的呢？不是坐席的大嗎？然而，我在你們中間如同服事人的。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我在磨煉之中，常和我同在的就是你們。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我將國賜給你們，正如我父賜給我一樣，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叫你們在我國裏，坐在我的席上吃喝，並且坐在寶座上，審判以色列十二個支派。」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主又說：「西門！西門！撒但想要得着你們，好篩你們像篩麥子一樣；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但我已經為你祈求，叫你不至於失了信心。你回頭以後，要堅固你的弟兄。」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彼得說：「主啊，我就是同你下監，同你受死，也是甘心！」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耶穌說：「彼得，我告訴你，今日雞還沒有叫，你要三次說不認得我。」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耶穌又對他們說：「我差你們出去的時候，沒有錢囊，沒有口袋，沒有鞋，你們缺少甚麼沒有？」他們說：「沒有。」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耶穌說：「但如今有錢囊的可以帶着，有口袋的也可以帶着，沒有刀的要賣衣服買刀。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我告訴你們，經上寫着說：『他被列在罪犯之中。』這話必應驗在我身上，因為那關係我的事必然成就。」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他們說：「主啊，請看！這裏有兩把刀。」耶穌說：「夠了。」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耶穌出來，照常往橄欖山去，門徒也跟隨他。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到了那地方，就對他們說：「你們要禱告，免得入了迷惑。」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於是離開他們約有扔一塊石頭那麼遠，跪下禱告，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說：「父啊！你若願意，就把這杯撤去；然而，不要成就我的意思，只要成就你的意思。」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有一位天使從天上顯現，加添他的力量。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耶穌極其傷痛，禱告更加懇切，汗珠如大血點滴在地上。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禱告完了，就起來，到門徒那裏，見他們因為憂愁都睡着了，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就對他們說：「你們為甚麼睡覺呢？起來禱告，免得入了迷惑！」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說話之間，來了許多人。那十二個門徒裏名叫猶大的，走在前頭，就近耶穌，要與他親嘴。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耶穌對他說：「猶大！你用親嘴的暗號賣人子嗎？」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左右的人見光景不好，就說：「主啊！我們拿刀砍可以不可以？」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內中有一個人把大祭司的僕人砍了一刀，削掉了他的右耳。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耶穌說：「到了這個地步，由他們吧！」就摸那人的耳朵，把他治好了。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耶穌對那些來拿他的祭司長和守殿官並長老說：「你們帶着刀棒出來拿我，如同拿強盜嗎？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我天天同你們在殿裏，你們不下手拿我。現在卻是你們的時候，黑暗掌權了。」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他們拿住耶穌，把他帶到大祭司的宅裏。彼得遠遠地跟着。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他們在院子裏生了火，一同坐着；彼得也坐在他們中間。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有一個使女看見彼得坐在火光裏，就定睛看他，說：「這個人素來也是同那人一夥的。」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彼得卻不承認，說：「女子，我不認得他。」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過了不多的時候，又有一個人看見他，說：「你也是他們一黨的。」彼得說：「你這個人！我不是。」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約過了一小時，又有一個人極力地說：「他實在是同那人一夥的，因為他也是加利利人。」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彼得說：「你這個人！我不曉得你說的是甚麼！」正說話之間，雞就叫了。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主轉過身來看彼得，彼得便想起主對他所說的話：「今日雞叫以先，你要三次不認我。」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他就出去痛哭。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63</w:t>
      </w:r>
      <w:r>
        <w:rPr>
          <w:lang w:val="zh_TW" w:bidi="zh_TW"/>
        </w:rPr>
        <w:t xml:space="preserve"> 看守耶穌的人戲弄他，打他，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64</w:t>
      </w:r>
      <w:r>
        <w:rPr>
          <w:lang w:val="zh_TW" w:bidi="zh_TW"/>
        </w:rPr>
        <w:t xml:space="preserve"> 又蒙着他的眼，問他說：「你是先知，告訴我們打你的是誰？」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65</w:t>
      </w:r>
      <w:r>
        <w:rPr>
          <w:lang w:val="zh_TW" w:bidi="zh_TW"/>
        </w:rPr>
        <w:t xml:space="preserve"> 他們還用許多別的話辱罵他。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66</w:t>
      </w:r>
      <w:r>
        <w:rPr>
          <w:lang w:val="zh_TW" w:bidi="zh_TW"/>
        </w:rPr>
        <w:t xml:space="preserve"> 天一亮，民間的眾長老連祭司長帶文士都聚會， 把耶穌帶到他們的公會裏，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67</w:t>
      </w:r>
      <w:r>
        <w:rPr>
          <w:lang w:val="zh_TW" w:bidi="zh_TW"/>
        </w:rPr>
        <w:t xml:space="preserve"> 說：「你若是基督，就告訴我們。」耶穌說：「我若告訴你們，你們也不信；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68</w:t>
      </w:r>
      <w:r>
        <w:rPr>
          <w:lang w:val="zh_TW" w:bidi="zh_TW"/>
        </w:rPr>
        <w:t xml:space="preserve"> 我若問你們，你們也不回答。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69</w:t>
      </w:r>
      <w:r>
        <w:rPr>
          <w:lang w:val="zh_TW" w:bidi="zh_TW"/>
        </w:rPr>
        <w:t xml:space="preserve"> 從今以後，人子要坐在上帝權能的右邊。」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70</w:t>
      </w:r>
      <w:r>
        <w:rPr>
          <w:lang w:val="zh_TW" w:bidi="zh_TW"/>
        </w:rPr>
        <w:t xml:space="preserve"> 他們都說：「這樣，你是上帝的兒子嗎？」耶穌說：「你們所說的是。」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71</w:t>
      </w:r>
      <w:r>
        <w:rPr>
          <w:lang w:val="zh_TW" w:bidi="zh_TW"/>
        </w:rPr>
        <w:t xml:space="preserve"> 他們說：「何必再用見證呢？他親口所說的，我們都親自聽見了。」</w:t>
      </w:r>
    </w:p>
    <w:p>
      <w:pPr>
        <w:pStyle w:val="Heading2"/>
      </w:pPr>
      <w:r>
        <w:rPr>
          <w:lang w:val="zh_TW" w:bidi="zh_TW"/>
        </w:rPr>
        <w:t>路加福音 23:1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眾人都起來，把耶穌解到彼拉多面前，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就告他說：「我們見這人誘惑國民，禁止納稅給凱撒，並說自己是基督，是王。」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彼拉多問耶穌說：「你是猶太人的王嗎？」耶穌回答說：「你說的是。」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彼拉多對祭司長和眾人說：「我查不出這人有甚麼罪來。」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但他們越發極力地說：「他煽惑百姓，在猶太遍地傳道，從加利利起，直到這裏了。」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彼拉多一聽見，就問：「這人是加利利人嗎？」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既曉得耶穌屬希律所管，就把他送到希律那裏去。那時希律正在耶路撒冷。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希律看見耶穌，就很歡喜；因為聽見過他的事，久已想要見他，並且指望看他行一件神蹟，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於是問他許多的話，耶穌卻一言不答。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祭司長和文士都站着，極力地告他。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希律和他的兵丁就藐視耶穌，戲弄他，給他穿上華麗衣服，把他送回彼拉多那裏去。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從前希律和彼拉多彼此有仇，在那一天就成了朋友。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彼拉多傳齊了祭司長和官府並百姓，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就對他們說：「你們解這人到我這裏，說他是誘惑百姓的。看哪，我也曾將你們告他的事，在你們面前審問他，並沒有查出他甚麼罪來；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就是希律也是如此，所以把他送回來。可見他沒有做甚麼該死的事。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故此，我要責打他，把他釋放了。」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眾人卻一齊喊着說：「除掉這個人！釋放巴拉巴給我們！」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這巴拉巴是因在城裏作亂殺人，下在監裏的。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彼拉多願意釋放耶穌，就又勸解他們。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無奈他們喊着說：「釘他十字架！釘他十字架！」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彼拉多第三次對他們說：「為甚麼呢？這人做了甚麼惡事呢？我並沒有查出他甚麼該死的罪來。所以，我要責打他，把他釋放了。」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他們大聲催逼彼拉多，求他把耶穌釘在十字架上。他們的聲音就得了勝。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彼拉多這才照他們所求的定案，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把他們所求的那作亂殺人、下在監裏的釋放了，把耶穌交給他們，任憑他們的意思行。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帶耶穌去的時候，有一個古利奈人西門，從鄉下來；他們就抓住他，把十字架擱在他身上，叫他背着跟隨耶穌。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有許多百姓跟隨耶穌，內中有好些婦女；婦女們為他號咷痛哭。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耶穌轉身對她們說：「耶路撒冷的女子，不要為我哭，當為自己和自己的兒女哭。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因為日子要到，人必說：『不生育的，和未曾懷胎的，未曾乳養嬰孩的，有福了！』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那時，人要向大山說： 倒在我們身上！ 向小山說： 遮蓋我們！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「這些事既行在有汁水的樹上，那枯乾的樹將來怎麼樣呢？」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又有兩個犯人，和耶穌一同帶來處死。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到了一個地方，名叫「髑髏地」，就在那裏把耶穌釘在十字架上，又釘了兩個犯人：一個在左邊，一個在右邊。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當下耶穌說：「父啊！赦免他們；因為他們所做的，他們不曉得。」兵丁就拈鬮分他的衣服。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百姓站在那裏觀看。官府也嗤笑他，說：「他救了別人；他若是基督，上帝所揀選的，可以救自己吧！」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兵丁也戲弄他，上前拿醋送給他喝，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說：「你若是猶太人的王，可以救自己吧！」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在耶穌以上有一個牌子寫着：「這是猶太人的王。」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那同釘的兩個犯人有一個譏笑他，說：「你不是基督嗎？可以救自己和我們吧！」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那一個就應聲責備他，說：「你既是一樣受刑的，還不怕上帝嗎？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我們是應該的，因我們所受的與我們所做的相稱，但這個人沒有做過一件不好的事。」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就說：「耶穌啊，你得國降臨的時候，求你記念我！」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耶穌對他說：「我實在告訴你，今日你要同我在樂園裏了。」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那時約有午正，遍地都黑暗了，直到申初，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日頭變黑了；殿裏的幔子從當中裂為兩半。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耶穌大聲喊着說：「父啊！我將我的靈魂交在你手裏。」說了這話，氣就斷了。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百夫長看見所成的事，就歸榮耀與上帝，說：「這真是個義人！」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聚集觀看的眾人見了這所成的事都捶着胸回去了。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還有一切與耶穌熟識的人，和從加利利跟着他來的婦女們，都遠遠地站着看這些事。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有一個人名叫約瑟，是個議士，為人善良公義；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眾人所謀所為，他並沒有附從。他本是猶太、亞利馬太城裏素常盼望上帝國的人。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這人去見彼拉多，求耶穌的身體，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就取下來，用細麻布裹好，安放在石頭鑿成的墳墓裏；那裏頭從來沒有葬過人。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那日是預備日，安息日也快到了。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那些從加利利和耶穌同來的婦女跟在後面，看見了墳墓和他的身體怎樣安放。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她們就回去，預備了香料香膏。她們在安息日，便遵着誡命安息了。</w:t>
      </w:r>
    </w:p>
    <w:p>
      <w:pPr>
        <w:pStyle w:val="Heading2"/>
      </w:pPr>
      <w:r>
        <w:rPr>
          <w:lang w:val="zh_TW" w:bidi="zh_TW"/>
        </w:rPr>
        <w:t>路加福音 24:1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七日的頭一日，黎明的時候，那些婦女帶着所預備的香料來到墳墓前，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看見石頭已經從墳墓滾開了，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她們就進去，只是不見主耶穌的身體。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正在猜疑之間，忽然有兩個人站在旁邊，衣服放光。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婦女們驚怕，將臉伏地。那兩個人就對她們說：「為甚麼在死人中找活人呢？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他不在這裏，已經復活了。當記念他還在加利利的時候怎樣告訴你們，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說：『人子必須被交在罪人手裏，釘在十字架上，第三日復活。』」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她們就想起耶穌的話來，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便從墳墓那裏回去，把這一切的事告訴十一個使徒和其餘的人。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那告訴使徒的就是抹大拉的馬利亞和約亞拿，並雅各的母親馬利亞，還有與她們在一處的婦女。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她們這些話，使徒以為是胡言，就不相信。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彼得起來，跑到墳墓前，低頭往裏看，見細麻布獨在一處，就回去了，心裏希奇所成的事。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正當那日，門徒中有兩個人往一個村子去；這村子名叫以馬忤斯，離耶路撒冷約有二十五里。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他們彼此談論所遇見的這一切事。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正談論相問的時候，耶穌親自就近他們，和他們同行；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只是他們的眼睛迷糊了，不認識他。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耶穌對他們說：「你們走路彼此談論的是甚麼事呢？」他們就站住，臉上帶着愁容。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二人中有一個名叫革流巴的回答說：「你在耶路撒冷作客，還不知道這幾天在那裏所出的事嗎？」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耶穌說：「甚麼事呢？」他們說：「就是拿撒勒人耶穌的事。他是個先知，在上帝和眾百姓面前，說話行事都有大能。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祭司長和我們的官府竟把他解去，定了死罪，釘在十字架上。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但我們素來所盼望、要贖以色列民的就是他！不但如此，而且這事成就，現在已經三天了。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再者，我們中間有幾個婦女使我們驚奇；她們清早到了墳墓那裏，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不見他的身體，就回來告訴我們，說看見了天使顯現，說他活了。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又有我們的幾個人往墳墓那裏去，所遇見的正如婦女們所說的，只是沒有看見他。」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耶穌對他們說：「無知的人哪，先知所說的一切話，你們的心信得太遲鈍了。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基督這樣受害，又進入他的榮耀，豈不是應當的嗎？」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於是從摩西和眾先知起，凡經上所指着自己的話都給他們講解明白了。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將近他們所去的村子，耶穌好像還要往前行，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他們卻強留他，說：「時候晚了，日頭已經平西了，請你同我們住下吧！」耶穌就進去，要同他們住下。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到了坐席的時候，耶穌拿起餅來，祝謝了，擘開，遞給他們。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他們的眼睛明亮了，這才認出他來。忽然耶穌不見了。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他們彼此說：「在路上，他和我們說話，給我們講解聖經的時候，我們的心豈不是火熱的嗎？」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他們就立時起身，回耶路撒冷去，正遇見十一個使徒和他們的同人聚集在一處，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說：「主果然復活，已經現給西門看了。」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兩個人就把路上所遇見，和擘餅的時候怎麼被他們認出來的事，都述說了一遍。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正說這話的時候，耶穌親自站在他們當中，說：「願你們平安！」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他們卻驚慌害怕，以為所看見的是魂。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耶穌說：「你們為甚麼愁煩？為甚麼心裏起疑念呢？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你們看我的手，我的腳，就知道實在是我了。摸我看看！魂無骨無肉，你們看，我是有的。」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說了這話，就把手和腳給他們看。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他們正喜得不敢信，並且希奇；耶穌就說：「你們這裏有甚麼吃的沒有？」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他們便給他一片燒魚。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他接過來，在他們面前吃了。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耶穌對他們說：「這就是我從前與你們同在之時所告訴你們的話說：摩西的律法、先知的書，和詩篇上所記的，凡指着我的話都必須應驗。」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於是耶穌開他們的心竅，使他們能明白聖經，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又對他們說：「照經上所寫的，基督必受害，第三日從死裏復活，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並且人要奉他的名傳悔改、赦罪的道，從耶路撒冷起直傳到萬邦。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你們就是這些事的見證。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我要將我父所應許的降在你們身上，你們要在城裏等候，直到你們領受從上頭來的能力。」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耶穌領他們到伯大尼的對面，就舉手給他們祝福。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正祝福的時候，他就離開他們，被帶到天上去了。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他們就拜他，大大地歡喜，回耶路撒冷去，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常在殿裏稱頌上帝。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