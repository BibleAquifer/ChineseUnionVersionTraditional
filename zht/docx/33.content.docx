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彌迦書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當猶大王約坦、亞哈斯、希西家在位的時候，摩利沙人彌迦得耶和華的默示，論撒馬利亞和耶路撒冷。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萬民哪，你們都要聽！ 地和其上所有的，也都要側耳而聽！ 主耶和華從他的聖殿 要見證你們的不是。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看哪，耶和華出了他的居所， 降臨步行地的高處。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眾山在他以下必消化， 諸谷必崩裂， 如蠟化在火中， 如水沖下山坡。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這都因雅各的罪過， 以色列家的罪惡。 雅各的罪過在哪裏呢？ 豈不是在撒馬利亞嗎？ 猶大的邱壇在哪裏呢？ 豈不是在耶路撒冷嗎？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所以我必使撒馬利亞變為田野的亂堆， 又作為種葡萄之處； 也必將她的石頭倒在谷中， 露出根基來。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她一切雕刻的偶像必被打碎； 她所得的財物必被火燒； 所有的偶像我必毀滅； 因為是從妓女雇價所聚來的， 後必歸為妓女的雇價。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先知說：因此我必大聲哀號， 赤腳露體而行； 又要呼號如野狗， 哀鳴如鴕鳥。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因為撒馬利亞的傷痕無法醫治， 延及猶大和耶路撒冷我民的城門。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不要在迦特報告這事， 總不要哭泣； 我在伯‧亞弗拉滾於灰塵之中。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沙斐的居民哪，你們要赤身蒙羞過去。 撒南的居民不敢出來。 伯‧以薛人的哀哭使你們無處可站。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瑪律的居民心甚憂急，切望得好處， 因為災禍從耶和華那裏臨到耶路撒冷的城門。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拉吉的居民哪，要用快馬套車； 錫安民的罪由你而起； 以色列人的罪過在你那裏顯出。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猶大啊，你要將禮物送給摩利設‧迦特。 亞革悉的眾族必用詭詐待以色列諸王。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瑪利沙的居民哪， 我必使那奪取你的來到你這裏； 以色列的尊貴人必到亞杜蘭。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猶大啊，要為你所喜愛的兒女剪除你的頭髮， 使頭光禿，要大大地光禿，如同禿鷹， 因為他們都被擄去離開你。</w:t>
      </w:r>
    </w:p>
    <w:p>
      <w:pPr>
        <w:pStyle w:val="Heading2"/>
      </w:pPr>
      <w:r>
        <w:rPr>
          <w:lang w:val="zh_TW" w:bidi="zh_TW"/>
        </w:rPr>
        <w:t>彌迦書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禍哉，那些在床上圖謀罪孽、造作奸惡的！ 天一發亮，因手有能力就行出來了。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他們貪圖田地就佔據， 貪圖房屋便奪取； 他們欺壓人，霸佔房屋和產業。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所以耶和華如此說： 我籌劃災禍降與這族； 這禍在你們的頸項上不能解脫； 你們也不能昂首而行， 因為這時勢是惡的。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到那日，必有人向你們提起悲慘的哀歌， 譏刺說：我們全然敗落了！ 耶和華將我們的分轉歸別人， 何竟使這分離開我們？ 他將我們的田地分給悖逆的人。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所以在耶和華的會中， 你必沒有人拈鬮拉準繩。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他們說：你們不可說預言； 不可向這些人說預言， 不住地羞辱我們。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雅各家啊，豈可說耶和華的心不忍耐嗎？ 這些事是他所行的嗎？ 我－耶和華的言語豈不是與行動正直的人有益嗎？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然而，近來我的民興起如仇敵， 從那些安然經過不願打仗之人身上剝去外衣。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你們將我民中的婦人從安樂家中趕出， 又將我的榮耀從她們的小孩子盡行奪去。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你們起來去吧！ 這不是你們安息之所； 因為污穢使人毀滅， 而且大大毀滅。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若有人心存虛假，用謊言說： 我要向你們預言得清酒和濃酒。 那人就必作這民的先知。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雅各家啊，我必要聚集你們， 必要招聚以色列剩下的人， 安置在一處，如波斯拉的羊， 又如草場上的羊群； 因為人數眾多就必大大喧嘩。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開路的在他們前面上去； 他們直闖過城門，從城門出去。 他們的王在前面行； 耶和華引導他們。</w:t>
      </w:r>
    </w:p>
    <w:p>
      <w:pPr>
        <w:pStyle w:val="Heading2"/>
      </w:pPr>
      <w:r>
        <w:rPr>
          <w:lang w:val="zh_TW" w:bidi="zh_TW"/>
        </w:rPr>
        <w:t>彌迦書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我說：雅各的首領， 以色列家的官長啊，你們要聽！ 你們不當知道公平嗎？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你們惡善好惡， 從人身上剝皮， 從人骨頭上剔肉，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吃我民的肉， 剝他們的皮， 打折他們的骨頭， 分成塊子像要下鍋， 又像釜中的肉。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到了遭災的時候， 這些人必哀求耶和華， 他卻不應允他們。 那時他必照他們所行的惡事向他們掩面。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論到使我民走差路的先知－ 他們牙齒有所嚼的， 他們就呼喊說：平安了！ 凡不供給他們吃的， 他們就預備攻擊他－ 耶和華如此說：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你們必遭遇黑夜，以致不見異象； 又必遭遇幽暗，以致不能占卜。 日頭必向你們沉落， 白晝變為黑暗。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先見必抱愧， 占卜的必蒙羞， 都必摀着嘴唇， 因為上帝不應允他們。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至於我，我藉耶和華的靈， 滿有力量、公平、才能， 可以向雅各說明他的過犯， 向以色列指出他的罪惡。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雅各家的首領、以色列家的官長啊， 當聽我的話！ 你們厭惡公平， 在一切事上屈枉正直；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以人血建立錫安， 以罪孽建造耶路撒冷。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首領為賄賂行審判； 祭司為雇價施訓誨； 先知為銀錢行占卜。 他們卻倚賴耶和華，說： 耶和華不是在我們中間嗎？ 災禍必不臨到我們。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所以因你們的緣故， 錫安必被耕種像一塊田， 耶路撒冷必變為亂堆； 這殿的山必像叢林的高處。</w:t>
      </w:r>
    </w:p>
    <w:p>
      <w:pPr>
        <w:pStyle w:val="Heading2"/>
      </w:pPr>
      <w:r>
        <w:rPr>
          <w:lang w:val="zh_TW" w:bidi="zh_TW"/>
        </w:rPr>
        <w:t>彌迦書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末後的日子， 耶和華殿的山必堅立， 超乎諸山，高舉過於萬嶺； 萬民都要流歸這山。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必有許多國的民前往，說： 來吧，我們登耶和華的山， 奔雅各上帝的殿。 主必將他的道教訓我們； 我們也要行他的路。 因為訓誨必出於錫安； 耶和華的言語必出於耶路撒冷。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他必在多國的民中施行審判， 為遠方強盛的國斷定是非。 他們要將刀打成犂頭， 把槍打成鐮刀。 這國不舉刀攻擊那國； 他們也不再學習戰事。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人人都要坐在自己葡萄樹下 和無花果樹下，無人驚嚇。 這是萬軍之耶和華親口說的。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萬民各奉己神的名而行； 我們卻永永遠遠奉耶和華－我們上帝的名而行。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耶和華說：到那日， 我必聚集瘸腿的， 招聚被趕出的和我所懲治的。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我必使瘸腿的為餘剩之民， 使趕到遠方的為強盛之民。 耶和華要在錫安山作王治理他們， 從今直到永遠。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你這羊群的高臺、錫安城的山哪， 從前的權柄－ 就是耶路撒冷民的國權－ 必歸與你。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現在你為何大聲哭號呢？ 疼痛抓住你彷彿產難的婦人， 是因你中間沒有君王嗎？ 你的謀士滅亡了嗎？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錫安的民哪， 你要疼痛劬勞，彷彿產難的婦人； 因為你必從城裏出來， 住在田野，到巴比倫去。 在那裏要蒙解救； 在那裏耶和華必救贖你脫離仇敵的手。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現在有許多國的民聚集攻擊你，說： 願錫安被玷污！ 願我們親眼見她遭報！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他們卻不知道耶和華的意念， 也不明白他的籌劃。 他聚集他們，好像把禾捆聚到禾場一樣。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錫安的民哪，起來踹穀吧！ 我必使你的角成為鐵， 使你的蹄成為銅。 你必打碎多國的民， 將他們的財獻與耶和華， 將他們的貨獻與普天下的主。</w:t>
      </w:r>
    </w:p>
    <w:p>
      <w:pPr>
        <w:pStyle w:val="Heading2"/>
      </w:pPr>
      <w:r>
        <w:rPr>
          <w:lang w:val="zh_TW" w:bidi="zh_TW"/>
        </w:rPr>
        <w:t>彌迦書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成群的民哪，現在你要聚集成隊； 因為仇敵圍攻我們， 要用杖擊打以色列審判者的臉。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伯利恆的以法他啊， 你在猶大諸城中為小， 將來必有一位從你那裏出來， 在以色列中為我作掌權的； 他的根源從亙古，從太初就有。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耶和華必將以色列人交付敵人， 直等那生產的婦人生下子來。 那時掌權者其餘的弟兄 必歸到以色列人那裏。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他必起來，倚靠耶和華的大能， 並耶和華－他上帝之名的威嚴， 牧養他的羊群。 他們要安然居住； 因為他必日見尊大，直到地極。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這位必作我們的平安。 當亞述人進入我們的地境， 踐踏宮殿的時候， 我們就立起七個牧者， 八個首領攻擊他。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他們必用刀劍毀壞亞述地 和寧錄地的關口。 亞述人進入我們的地境踐踏的時候， 他必拯救我們。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雅各餘剩的人必在多國的民中， 如從耶和華那裏降下的露水， 又如甘霖降在草上； 不仗賴人力，也不等候世人之功。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雅各餘剩的人必在多國多民中， 如林間百獸中的獅子， 又如少壯獅子在羊群中。 他若經過就必踐踏撕裂， 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願你的手舉起，高過敵人！ 願你的仇敵都被剪除！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耶和華說：到那日， 我必從你中間剪除馬匹， 毀壞車輛，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也必從你國中除滅城邑， 拆毀一切的保障，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又必除掉你手中的邪術； 你那裏也不再有占卜的。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我必從你中間除滅雕刻的偶像和柱像， 你就不再跪拜自己手所造的。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我必從你中間拔出木偶， 又毀滅你的城邑。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我也必在怒氣和忿怒中向那不聽從的列國施報。</w:t>
      </w:r>
    </w:p>
    <w:p>
      <w:pPr>
        <w:pStyle w:val="Heading2"/>
      </w:pPr>
      <w:r>
        <w:rPr>
          <w:lang w:val="zh_TW" w:bidi="zh_TW"/>
        </w:rPr>
        <w:t>彌迦書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以色列人哪，當聽耶和華的話！ 要起來向山嶺爭辯， 使岡陵聽你的話。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山嶺和地永久的根基啊， 要聽耶和華爭辯的話！ 因為耶和華要與他的百姓爭辯， 與以色列爭論。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我的百姓啊，我向你做了甚麼呢？ 我在甚麼事上使你厭煩？ 你可以對我證明。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我曾將你從埃及地領出來， 從作奴僕之家救贖你； 我也差遣摩西、亞倫，和米利暗在你前面行。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我的百姓啊，你們當追念摩押王巴勒所設的謀 和比珥的兒子巴蘭回答他的話， 並你們從什亭到吉甲所遇見的事， 好使你們知道耶和華公義的作為。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我朝見耶和華， 在至高上帝面前跪拜，當獻上甚麼呢？ 豈可獻一歲的牛犢為燔祭嗎？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耶和華豈喜悅千千的公羊， 或是萬萬的油河嗎？ 我豈可為自己的罪過獻我的長子嗎？ 為心中的罪惡獻我身所生的嗎？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世人哪，耶和華已指示你何為善。 他向你所要的是甚麼呢？ 只要你行公義，好憐憫， 存謙卑的心，與你的上帝同行。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耶和華向這城呼叫， 智慧人必敬畏他的名。 你們當聽是誰派定刑杖的懲罰。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惡人家中不仍有非義之財 和可惡的小升斗嗎？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我若用不公道的天平和囊中詭詐的法碼， 豈可算為清潔呢？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城裏的富戶滿行強暴； 其中的居民也說謊言， 口中的舌頭是詭詐的。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因此，我擊打你， 使你的傷痕甚重， 使你因你的罪惡荒涼。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你要吃，卻吃不飽； 你的虛弱必顯在你中間。 你必挪去，卻不得救護； 所救護的，我必交給刀劍。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你必撒種，卻不得收割； 踹橄欖，卻不得油抹身； 踹葡萄，卻不得酒喝。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因為你守暗利的惡規， 行亞哈家一切所行的， 順從他們的計謀； 因此，我必使你荒涼， 使你的居民令人嗤笑， 你們也必擔當我民的羞辱。</w:t>
      </w:r>
    </w:p>
    <w:p>
      <w:pPr>
        <w:pStyle w:val="Heading2"/>
      </w:pPr>
      <w:r>
        <w:rPr>
          <w:lang w:val="zh_TW" w:bidi="zh_TW"/>
        </w:rPr>
        <w:t>彌迦書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哀哉！我好像夏天的果子已被收盡， 又像摘了葡萄所剩下的， 沒有一掛可吃的； 我心羨慕初熟的無花果。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地上虔誠人滅盡； 世間沒有正直人； 各人埋伏，要殺人流血， 都用網羅獵取弟兄。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他們雙手作惡； 君王徇情面，審判官要賄賂； 位分大的吐出惡意， 都彼此結聯行惡。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他們最好的，不過是蒺藜； 最正直的，不過是荊棘籬笆。 你守望者說，降罰的日子已經來到。 他們必擾亂不安。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不要倚賴鄰舍； 不要信靠密友。 要守住你的口； 不要向你懷中的妻提說。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因為，兒子藐視父親； 女兒抗拒母親； 媳婦抗拒婆婆； 人的仇敵就是自己家裏的人。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至於我，我要仰望耶和華， 要等候那救我的上帝； 我的上帝必應允我。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我的仇敵啊，不要向我誇耀。 我雖跌倒，卻要起來； 我雖坐在黑暗裏， 耶和華卻作我的光。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我要忍受耶和華的惱怒； 因我得罪了他， 直等他為我辨屈，為我伸冤。 他必領我到光明中； 我必得見他的公義。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那時我的仇敵， 就是曾對我說「耶和華－你上帝在哪裏」的， 他一看見這事就被羞愧遮蓋。 我必親眼見他遭報； 他必被踐踏，如同街上的泥土。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以色列啊，日子必到， 你的牆垣必重修； 到那日，你的境界必開展。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當那日，人必從亞述， 從埃及的城邑， 從埃及到大河， 從這海到那海， 從這山到那山， 都歸到你這裏。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然而，這地因居民的緣故， 又因他們行事的結果，必然荒涼。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求耶和華在迦密山的樹林中， 用你的杖牧放你獨居的民， 就是你產業的羊群。 求你容他們在巴珊和基列得食物，像古時一樣。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耶和華說： 我要把奇事顯給他們看， 好像出埃及地的時候一樣。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列國看見這事就必為自己的勢力慚愧； 他們必用手摀口，掩耳不聽。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他們必舔土如蛇， 又如土中腹行的物， 戰戰兢兢地出他們的營寨。 他們必戰懼投降耶和華， 也必因我們的上帝而懼怕。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上帝啊，有何神像你，赦免罪孽， 饒恕你產業之餘民的罪過， 不永遠懷怒，喜愛施恩？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必再憐憫我們， 將我們的罪孽踏在腳下， 又將我們的一切罪投於深海。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你必按古時起誓應許我們列祖的話， 向雅各發誠實， 向亞伯拉罕施慈愛。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