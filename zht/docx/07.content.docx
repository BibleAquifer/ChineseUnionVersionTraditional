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士師記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約書亞死後，以色列人求問耶和華說：「我們中間誰當首先上去攻擊迦南人，與他們爭戰？」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耶和華說：「猶大當先上去，我已將那地交在他手中。」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猶大對他哥哥西緬說：「請你同我到拈鬮所得之地去，好與迦南人爭戰；以後我也同你到你拈鬮所得之地去。」於是西緬與他同去。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猶大就上去；耶和華將迦南人和比利洗人交在他們手中。他們在比色擊殺了一萬人，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又在那裏遇見亞多尼‧比色，與他爭戰，殺敗迦南人和比利洗人。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亞多尼‧比色逃跑；他們追趕，拿住他，砍斷他手腳的大拇指。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亞多尼‧比色說：「從前有七十個王，手腳的大拇指都被我砍斷，在我桌子底下拾取零碎食物。現在上帝按着我所行的報應我了。」於是他們將亞多尼‧比色帶到耶路撒冷，他就死在那裏。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猶大人攻打耶路撒冷，將城攻取，用刀殺了城內的人，並且放火燒城。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後來猶大人下去，與住山地、南地，和高原的迦南人爭戰。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猶大人去攻擊住希伯崙的迦南人，殺了示篩、亞希幔、撻買。希伯崙從前名叫基列‧亞巴。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他們從那裏去攻擊底壁的居民；底壁從前名叫基列‧西弗。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迦勒說：「誰能攻打基列‧西弗，將城奪取，我就把我女兒押撒給他為妻。」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迦勒兄弟基納斯的兒子俄陀聶奪取了那城，迦勒就把女兒押撒給他為妻。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押撒過門的時候，勸丈夫向她父親求一塊田。押撒一下驢，迦勒問她說：「你要甚麼？」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她說：「求你賜福給我，你既將我安置在南地，求你也給我水泉。」迦勒就把上泉下泉賜給她。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摩西的內兄是基尼人，他的子孫與猶大人一同離了棕樹城，往亞拉得以南的猶大曠野去，就住在民中。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猶大和他哥哥西緬同去，擊殺了住洗法的迦南人，將城盡行毀滅，那城的名便叫何珥瑪。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猶大又取了迦薩和迦薩的四境，亞實基倫和亞實基倫的四境，以革倫和以革倫的四境。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耶和華與猶大同在，猶大就趕出山地的居民，只是不能趕出平原的居民，因為他們有鐵車。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以色列人照摩西所說的，將希伯崙給了迦勒；迦勒就從那裏趕出亞衲族的三個族長。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便雅憫人沒有趕出住耶路撒冷的耶布斯人。耶布斯人仍在耶路撒冷與便雅憫人同住，直到今日。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約瑟家也上去攻打伯特利；耶和華與他們同在。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約瑟家打發人去窺探伯特利（那城起先名叫路斯）。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窺探的人看見一個人從城裏出來，就對他說：「求你將進城的路指示我們，我們必恩待你。」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那人將進城的路指示他們，他們就用刀擊殺了城中的居民，但將那人和他全家放去。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那人往赫人之地去，築了一座城，起名叫路斯。那城到如今還叫這名。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瑪拿西沒有趕出伯‧善和屬伯‧善鄉村的居民，他納和屬他納鄉村的居民，多珥和屬多珥鄉村的居民，以伯蓮和屬以伯蓮鄉村的居民，米吉多和屬米吉多鄉村的居民；迦南人卻執意住在那些地方。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及至以色列強盛了，就使迦南人做苦工，沒有把他們全然趕出。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以法蓮沒有趕出住基色的迦南人。於是迦南人仍住在基色，在以法蓮中間。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西布倫沒有趕出基倫的居民和拿哈拉的居民。於是迦南人仍住在西布倫中間，成了服苦的人。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亞設沒有趕出亞柯和西頓的居民，亞黑拉和亞革悉的居民，黑巴、亞弗革與利合的居民。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於是，亞設因為沒有趕出那地的迦南人，就住在他們中間。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拿弗他利沒有趕出伯‧示麥和伯‧亞納的居民，於是拿弗他利就住在那地的迦南人中間；然而伯‧示麥和伯‧亞納的居民成了服苦的人。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亞摩利人強逼但人住在山地，不容他們下到平原；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亞摩利人卻執意住在希烈山和亞雅崙並沙賓。然而約瑟家勝了他們，使他們成了服苦的人。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亞摩利人的境界，是從亞克拉濱坡，從西拉而上。</w:t>
      </w:r>
    </w:p>
    <w:p>
      <w:pPr>
        <w:pStyle w:val="Heading2"/>
      </w:pPr>
      <w:r>
        <w:rPr>
          <w:lang w:val="zh_TW" w:bidi="zh_TW"/>
        </w:rPr>
        <w:t>士師記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耶和華的使者從吉甲上到波金，對以色列人說：「我使你們從埃及上來，領你們到我向你們列祖起誓應許之地。我又說：『我永不廢棄與你們所立的約。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你們也不可與這地的居民立約，要拆毀他們的祭壇。你們竟沒有聽從我的話！為何這樣行呢？』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因此我又說：『我必不將他們從你們面前趕出；他們必作你們肋下的荊棘。他們的神必作你們的網羅。』」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耶和華的使者向以色列眾人說這話的時候，百姓就放聲而哭；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於是給那地方起名叫波金。眾人在那裏向耶和華獻祭。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從前約書亞打發以色列百姓去的時候，他們各歸自己的地業，佔據地土。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約書亞在世和約書亞死後，那些見耶和華為以色列人所行大事的長老還在的時候，百姓都事奉耶和華。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耶和華的僕人、嫩的兒子約書亞，正一百一十歲就死了。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以色列人將他葬在他地業的境內，就是在以法蓮山地的亭拿‧希烈，在迦實山的北邊。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那世代的人也都歸了自己的列祖。後來有別的世代興起，不知道耶和華，也不知道耶和華為以色列人所行的事。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以色列人行耶和華眼中看為惡的事，去事奉諸巴力，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離棄了領他們出埃及地的耶和華－他們列祖的上帝，去叩拜別神，就是四圍列國的神，惹耶和華發怒；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並離棄耶和華，去事奉巴力和亞斯她錄。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耶和華的怒氣向以色列人發作，就把他們交在搶奪他們的人手中，又將他們付與四圍仇敵的手中，甚至他們在仇敵面前再不能站立得住。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他們無論往何處去，耶和華都以災禍攻擊他們，正如耶和華所說的話，又如耶和華向他們所起的誓；他們便極其困苦。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耶和華興起士師，士師就拯救他們脫離搶奪他們人的手。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他們卻不聽從士師，竟隨從叩拜別神，行了邪淫，速速地偏離他們列祖所行的道，不如他們列祖順從耶和華的命令。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耶和華為他們興起士師，就與那士師同在。士師在世的一切日子，耶和華拯救他們脫離仇敵的手。他們因受欺壓擾害，就哀聲歎氣，所以耶和華後悔了。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及至士師死後，他們就轉去行惡，比他們列祖更甚，去事奉叩拜別神，總不斷絕頑梗的惡行。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於是耶和華的怒氣向以色列人發作。他說：「因這民違背我吩咐他們列祖所守的約，不聽從我的話，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所以約書亞死的時候所剩下的各族，我必不再從他們面前趕出，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為要藉此試驗以色列人，看他們肯照他們列祖謹守遵行我的道不肯。」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這樣耶和華留下各族，不將他們速速趕出，也沒有交付約書亞的手。</w:t>
      </w:r>
    </w:p>
    <w:p>
      <w:pPr>
        <w:pStyle w:val="Heading2"/>
      </w:pPr>
      <w:r>
        <w:rPr>
          <w:lang w:val="zh_TW" w:bidi="zh_TW"/>
        </w:rPr>
        <w:t>士師記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耶和華留下這幾族，為要試驗那不曾知道與迦南爭戰之事的以色列人，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好叫以色列的後代又知道又學習未曾曉得的戰事。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所留下的就是非利士的五個首領和一切迦南人、西頓人，並住黎巴嫩山的希未人，從巴力‧黑們山直到哈馬口。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留下這幾族，為要試驗以色列人，知道他們肯聽從耶和華藉摩西吩咐他們列祖的誡命不肯。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以色列人竟住在迦南人、赫人、亞摩利人、比利洗人、希未人、耶布斯人中間，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娶他們的女兒為妻，將自己的女兒嫁給他們的兒子，並事奉他們的神。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以色列人行耶和華眼中看為惡的事，忘記耶和華－他們的上帝，去事奉諸巴力和亞舍拉，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所以耶和華的怒氣向以色列人發作，就把他們交在美索不達米亞王古珊‧利薩田的手中。以色列人服事古珊‧利薩田八年。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以色列人呼求耶和華的時候，耶和華就為他們興起一位拯救者救他們，就是迦勒兄弟基納斯的兒子俄陀聶。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耶和華的靈降在他身上，他就作了以色列的士師，出去爭戰。耶和華將美索不達米亞王古珊‧利薩田交在他手中，他便勝了古珊‧利薩田。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於是國中太平四十年。基納斯的兒子俄陀聶死了。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以色列人又行耶和華眼中看為惡的事，耶和華就使摩押王伊磯倫強盛，攻擊以色列人。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伊磯倫招聚亞捫人和亞瑪力人，去攻打以色列人，佔據棕樹城。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於是以色列人服事摩押王伊磯倫十八年。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以色列人呼求耶和華的時候，耶和華就為他們興起一位拯救者，就是便雅憫人基拉的兒子以笏；他是左手便利的。以色列人託他送禮物給摩押王伊磯倫。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以笏打了一把兩刃的劍，長一肘，帶在右腿上衣服裏面。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他將禮物獻給摩押王伊磯倫（原來伊磯倫極其肥胖）；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以笏獻完禮物，便將抬禮物的人打發走了，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自己卻從靠近吉甲鑿石之地回來，說：「王啊，我有一件機密事奏告你。」王說：「迴避吧！」於是左右侍立的人都退去了。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以笏來到王面前；王獨自一人坐在涼樓上。以笏說：「我奉上帝的命報告你一件事。」王就從座位上站起來。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以笏便伸左手，從右腿上拔出劍來，刺入王的肚腹，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連劍把都刺進去了。劍被肥肉夾住，他沒有從王的肚腹拔出來，且穿通了後身。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以笏就出到遊廊，將樓門盡都關鎖。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以笏出來之後，王的僕人到了，看見樓門關鎖，就說：「他必是在樓上大解。」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他們等煩了，見仍不開樓門，就拿鑰匙開了，不料，他們的主人已死，倒在地上。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他們耽延的時候，以笏就逃跑了，經過鑿石之地，逃到西伊拉；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到了，就在以法蓮山地吹角。以色列人隨着他下了山地，他在前頭引路，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對他們說：「你們隨我來，因為耶和華已經把你們的仇敵摩押人交在你們手中。」於是他們跟着他下去，把守約旦河的渡口，不容摩押一人過去。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那時擊殺了摩押人約有一萬，都是強壯的勇士，沒有一人逃脫。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這樣，摩押就被以色列人制伏了。國中太平八十年。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以笏之後，有亞拿的兒子珊迦，他用趕牛的棍子打死六百非利士人。他也救了以色列人。</w:t>
      </w:r>
    </w:p>
    <w:p>
      <w:pPr>
        <w:pStyle w:val="Heading2"/>
      </w:pPr>
      <w:r>
        <w:rPr>
          <w:lang w:val="zh_TW" w:bidi="zh_TW"/>
        </w:rPr>
        <w:t>士師記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以笏死後，以色列人又行耶和華眼中看為惡的事，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耶和華就把他們付與在夏瑣作王的迦南王耶賓手中；他的將軍是西西拉，住在外邦人的夏羅設。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耶賓王有鐵車九百輛。他大大欺壓以色列人二十年，以色列人就呼求耶和華。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有一位女先知名叫底波拉，是拉比多的妻，當時作以色列的士師。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她住在以法蓮山地拉瑪和伯特利中間，在底波拉的棕樹下。以色列人都上她那裏去聽判斷。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她打發人從拿弗他利的基低斯將亞比挪菴的兒子巴拉召了來，對他說：「耶和華－以色列的上帝吩咐你說：『你率領一萬拿弗他利和西布倫人上他泊山去。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我必使耶賓的將軍西西拉率領他的車輛和全軍往基順河，到你那裏去；我必將他交在你手中。』」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巴拉說：「你若同我去，我就去；你若不同我去，我就不去。」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底波拉說：「我必與你同去，只是你在所行的路上得不着榮耀，因為耶和華要將西西拉交在一個婦人手裏。」於是底波拉起來，與巴拉一同往基低斯去了。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巴拉就招聚西布倫人和拿弗他利人到基低斯，跟他上去的有一萬人。底波拉也同他上去。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摩西岳父 何巴的後裔，基尼人希百曾離開基尼族，到靠近基低斯、撒拿音的橡樹旁支搭帳棚。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有人告訴西西拉說：「亞比挪菴的兒子巴拉已經上他泊山了。」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西西拉就聚集所有的鐵車九百輛和跟隨他的全軍，從外邦人的夏羅設出來，到了基順河。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底波拉對巴拉說：「你起來，今日就是耶和華將西西拉交在你手的日子。耶和華豈不在你前頭行嗎？」於是巴拉下了他泊山，跟隨他有一萬人。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耶和華使西西拉和他一切車輛全軍潰亂，在巴拉面前被刀殺敗；西西拉下車步行逃跑。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巴拉追趕車輛、軍隊，直到外邦人的夏羅設。西西拉的全軍都倒在刀下，沒有留下一人。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只有西西拉步行逃跑，到了基尼人希百之妻雅億的帳棚，因為夏瑣王耶賓與基尼人希百家和好。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雅億出來迎接西西拉，對他說：「請我主進來，不要懼怕」；西西拉就進了她的帳棚。雅億用被將他遮蓋。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西西拉對雅億說：「我渴了，求你給我一點水喝。」雅億就打開皮袋，給他奶子喝，仍舊把他遮蓋。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西西拉又對雅億說：「請你站在帳棚門口，若有人來問你說：『有人在這裏沒有？』你就說：『沒有。』」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西西拉疲乏沉睡。希百的妻雅億取了帳棚的橛子，手裏拿着錘子，輕悄悄地到他旁邊，將橛子從他鬢邊釘進去，釘入地裏。西西拉就死了。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巴拉追趕西西拉的時候，雅億出來迎接他說：「來吧，我將你所尋找的人給你看。」他就進入帳棚，看見西西拉已經死了，倒在地上，橛子還在他鬢中。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這樣，上帝使迦南王耶賓被以色列人制伏了。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從此以色列人的手越發有力，勝了迦南王耶賓，直到將他滅絕了。</w:t>
      </w:r>
    </w:p>
    <w:p>
      <w:pPr>
        <w:pStyle w:val="Heading2"/>
      </w:pPr>
      <w:r>
        <w:rPr>
          <w:lang w:val="zh_TW" w:bidi="zh_TW"/>
        </w:rPr>
        <w:t>士師記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那時，底波拉和亞比挪菴的兒子巴拉作歌，說：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因為以色列中有軍長率領， 百姓也甘心犧牲自己， 你們應當頌讚耶和華！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君王啊，要聽！ 王子啊，要側耳而聽！ 我要向耶和華歌唱； 我要歌頌耶和華－以色列的上帝。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耶和華啊，你從西珥出來， 由以東地行走。 那時地震天漏， 雲也落雨。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山見耶和華的面就震動， 西奈山見耶和華－以色列上帝的面也是如此。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在亞拿之子珊迦的時候， 又在雅億的日子， 大道無人行走， 都是繞道而行。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以色列中的官長停職， 直到我底波拉興起， 等我興起作以色列的母。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以色列人選擇新神， 爭戰的事就臨到城門。 那時，以色列四萬人中 豈能見盾牌槍矛呢？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我心傾向以色列的首領， 他們在民中甘心犧牲自己。 你們應當頌讚耶和華！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騎白驢的、坐繡花毯子的、行路的， 你們都當傳揚！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在遠離弓箭響聲打水之處， 人必述說耶和華公義的作為， 就是他治理以色列公義的作為。 那時耶和華的民下到城門。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底波拉啊，興起！興起！ 你當興起，興起，唱歌。 亞比挪菴的兒子巴拉啊，你當奮興， 擄掠你的敵人。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那時有餘剩的貴冑和百姓一同下來； 耶和華降臨，為我攻擊勇士。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有根本在亞瑪力人的地， 從以法蓮下來的； 便雅憫在民中跟隨你。 有掌權的從瑪吉下來； 有持杖檢點民數的從西布倫下來；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以薩迦的首領與底波拉同來； 以薩迦怎樣，巴拉也怎樣。 眾人都跟隨巴拉衝下平原； 在呂便的溪水旁有心中定大志的。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你為何坐在羊圈內 聽群中吹笛的聲音呢？ 在呂便的溪水旁有心中設大謀的。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基列人安居在約旦河外。 但人為何等在船上？ 亞設人在海口靜坐， 在港口安居。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西布倫人是拚命敢死的； 拿弗他利人在田野的高處也是如此。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君王都來爭戰。 那時迦南諸王在米吉多水旁的他納爭戰， 卻未得擄掠銀錢。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星宿從天上爭戰， 從其軌道攻擊西西拉。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基順古河把敵人沖沒； 我的靈啊，應當努力前行。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那時壯馬馳驅， 踢跳，奔騰。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耶和華的使者說： 應當咒詛米羅斯， 大大咒詛其中的居民； 因為他們不來幫助耶和華， 不來幫助耶和華攻擊勇士。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願基尼人希百的妻雅億比眾婦人多得福氣， 比住帳棚的婦人更蒙福祉。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西西拉求水， 雅億給他奶子， 用寶貴的盤子給他奶油。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雅億左手拿着帳棚的橛子， 右手拿着匠人的錘子， 擊打西西拉， 打傷他的頭， 把他的鬢角打破穿通。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西西拉在她腳前曲身仆倒， 在她腳前曲身倒臥； 在那裏曲身，就在那裏死亡。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西西拉的母親從窗戶裏往外觀看， 從窗櫺中呼叫說： 他的戰車為何耽延不來呢？ 他的車輪為何行得慢呢？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聰明的宮女安慰她， 她也自言自語地說：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他們莫非得財而分？ 每人得了一兩個女子？ 西西拉得了彩衣為擄物， 得繡花的彩衣為掠物。 這彩衣兩面繡花， 乃是披在被擄之人頸項上的。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耶和華啊， 願你的仇敵都這樣滅亡！ 願愛你的人如日頭出現，光輝烈烈！ 這樣，國中太平四十年。</w:t>
      </w:r>
    </w:p>
    <w:p>
      <w:pPr>
        <w:pStyle w:val="Heading2"/>
      </w:pPr>
      <w:r>
        <w:rPr>
          <w:lang w:val="zh_TW" w:bidi="zh_TW"/>
        </w:rPr>
        <w:t>士師記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以色列人又行耶和華眼中看為惡的事，耶和華就把他們交在米甸人手裏七年。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米甸人壓制以色列人；以色列人因為米甸人，就在山中挖穴、挖洞、建造營寨。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以色列人每逢撒種之後，米甸人、亞瑪力人，和東方人都上來攻打他們，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對着他們安營，毀壞土產，直到迦薩，沒有給以色列人留下食物，牛、羊、驢也沒有留下；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因為那些人帶着牲畜帳棚來，像蝗蟲那樣多，人和駱駝無數，都進入國內，毀壞全地。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以色列人因米甸人的緣故，極其窮乏，就呼求耶和華。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以色列人因米甸人的緣故，呼求耶和華，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耶和華就差遣先知到以色列人那裏，對他們說：「耶和華－以色列的上帝如此說：『我曾領你們從埃及上來，出了為奴之家，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救你們脫離埃及人的手，並脫離一切欺壓你們之人的手，把他們從你們面前趕出，將他們的地賜給你們』；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又對你們說：『我是耶和華－你們的上帝。你們住在亞摩利人的地，不可敬畏他們的神。你們竟不聽從我的話。』」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耶和華的使者到了俄弗拉，坐在亞比以謝族人約阿施的橡樹下。約阿施的兒子基甸正在酒醡那裏打麥子，為要防備米甸人。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耶和華的使者向基甸顯現，對他說：「大能的勇士啊，耶和華與你同在！」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基甸說：「主啊，耶和華若與我們同在，我們何致遭遇這一切事呢？我們的列祖不是向我們說『耶和華領我們從埃及上來』嗎？他那樣奇妙的作為在哪裏呢？現在他卻丟棄我們，將我們交在米甸人手裏。」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耶和華觀看基甸，說：「你靠着你這能力去從米甸人手裏拯救以色列人，不是我差遣你去的嗎？」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基甸說：「主啊，我有何能拯救以色列人呢？我家在瑪拿西支派中是至貧窮的。我在我父家是至微小的。」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耶和華對他說：「我與你同在，你就必擊打米甸人，如擊打一人一樣。」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基甸說：「我若在你眼前蒙恩，求你給我一個證據，使我知道與我說話的就是主。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求你不要離開這裏，等我歸回將禮物帶來供在你面前。」主說：「我必等你回來。」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基甸去預備了一隻山羊羔，用一伊法細麵做了無酵餅，將肉放在筐內，把湯盛在壺中，帶到橡樹下，獻在使者面前。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上帝的使者吩咐基甸說：「將肉和無酵餅放在這磐石上，把湯倒出來。」他就這樣行了。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耶和華的使者伸出手內的杖，杖頭挨了肉和無酵餅，就有火從磐石中出來，燒盡了肉和無酵餅。耶和華的使者也就不見了。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基甸見他是耶和華的使者，就說：「哀哉！主耶和華啊，我不好了，因為我覿面看見耶和華的使者。」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耶和華對他說：「你放心，不要懼怕，你必不致死。」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於是基甸在那裏為耶和華築了一座壇，起名叫「耶和華沙龍」。（這壇在亞比以謝族的俄弗拉直到如今。）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當那夜，耶和華吩咐基甸說：「你取你父親的牛來，就是那七歲的第二隻牛，並拆毀你父親為巴力所築的壇，砍下壇旁的木偶，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在這磐石上整整齊齊地為耶和華－你的上帝築一座壇，將第二隻牛獻為燔祭，用你所砍下的木偶作柴。」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基甸就從他僕人中挑了十個人，照着耶和華吩咐他的行了。他因怕父家和本城的人，不敢在白晝行這事，就在夜間行了。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城裏的人清早起來，見巴力的壇拆毀，壇旁的木偶砍下，第二隻牛獻在新築的壇上，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就彼此說：「這事是誰做的呢？」他們訪查之後，就說：「這是約阿施的兒子基甸做的。」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城裏的人對約阿施說：「將你兒子交出來，好治死他；因為他拆毀了巴力的壇，砍下壇旁的木偶。」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約阿施回答站着攻擊他的眾人說：「你們是為巴力爭論嗎？你們要救他嗎？誰為他爭論，趁早將誰治死！巴力若果是神，有人拆毀他的壇，讓他為自己爭論吧！」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所以當日人稱基甸為耶路‧巴力，意思說：「他拆毀巴力的壇，讓巴力與他爭論。」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那時，米甸人、亞瑪力人，和東方人都聚集過河，在耶斯列平原安營。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耶和華的靈降在基甸身上，他就吹角；亞比以謝族都聚集跟隨他。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他打發人走遍瑪拿西地，瑪拿西人也聚集跟隨他；又打發人去見亞設人、西布倫人、拿弗他利人，他們也都出來與他們會合。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基甸對上帝說：「你若果照着所說的話，藉我手拯救以色列人，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我就把一團羊毛放在禾場上：若單是羊毛上有露水，別的地方都是乾的，我就知道你必照着所說的話，藉我手拯救以色列人。」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次日早晨基甸起來，見果然是這樣；將羊毛擠一擠，從羊毛中擰出滿盆的露水來。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基甸又對上帝說：「求你不要向我發怒，我再說這一次：讓我將羊毛再試一次。但願羊毛是乾的，別的地方都有露水。」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這夜上帝也如此行：獨羊毛上是乾的，別的地方都有露水。</w:t>
      </w:r>
    </w:p>
    <w:p>
      <w:pPr>
        <w:pStyle w:val="Heading2"/>
      </w:pPr>
      <w:r>
        <w:rPr>
          <w:lang w:val="zh_TW" w:bidi="zh_TW"/>
        </w:rPr>
        <w:t>士師記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耶路‧巴力就是基甸，他和一切跟隨的人早晨起來，在哈律泉旁安營。米甸營在他們北邊的平原，靠近摩利岡。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耶和華對基甸說：「跟隨你的人過多，我不能將米甸人交在他們手中，免得以色列人向我誇大，說：『是我們自己的手救了我們。』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現在你要向這些人宣告說：『凡懼怕膽怯的，可以離開基列山回去。』」於是有二萬二千人回去，只剩下一萬。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耶和華對基甸說：「人還是過多；你要帶他們下到水旁，我好在那裏為你試試他們。我指點誰說：『這人可以同你去』，他就可以同你去；我指點誰說：『這人不可同你去』，他就不可同你去。」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基甸就帶他們下到水旁。耶和華對基甸說：「凡用舌頭舔水，像狗舔的，要使他單站在一處；凡跪下喝水的，也要使他單站在一處。」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於是用手捧着舔水的有三百人，其餘的都跪下喝水。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耶和華對基甸說：「我要用這舔水的三百人拯救你們，將米甸人交在你手中；其餘的人都可以各歸各處去。」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這三百人就帶着食物和角；其餘的以色列人，基甸都打發他們各歸各的帳棚，只留下這三百人。米甸營在他下邊的平原裏。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當那夜，耶和華吩咐基甸說：「起來，下到米甸營裏去，因我已將他們交在你手中。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倘若你怕下去，就帶你的僕人普拉下到那營裏去。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你必聽見他們所說的，然後你就有膽量下去攻營。」於是基甸帶着僕人普拉下到營旁。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米甸人、亞瑪力人，和一切東方人都布散在平原，如同蝗蟲那樣多。他們的駱駝無數，多如海邊的沙。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基甸到了，就聽見一人將夢告訴同伴說：「我做了一夢，夢見一個大麥餅滾入米甸營中，到了帳幕，將帳幕撞倒，帳幕就翻轉傾覆了。」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那同伴說：「這不是別的，乃是以色列人約阿施的兒子基甸的刀；上帝已將米甸和全軍都交在他的手中。」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基甸聽見這夢和夢的講解，就敬拜上帝，回到以色列營中，說：「起來吧！耶和華已將米甸的軍隊交在你們手中了。」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於是基甸將三百人分作三隊，把角和空瓶交在各人手裏（瓶內都藏着火把），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吩咐他們說：「你們要看我行事：我到了營的旁邊怎樣行，你們也要怎樣行。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我和一切跟隨我的人吹角的時候，你們也要在營的四圍吹角，喊叫說：『耶和華和基甸的刀！』」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基甸和跟隨他的一百人，在三更之初才換更的時候，來到營旁，就吹角，打破手中的瓶。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三隊的人就都吹角，打破瓶子，左手拿着火把，右手拿着角，喊叫說：「耶和華和基甸的刀！」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他們在營的四圍各站各的地方；全營的人都亂竄。三百人吶喊，使他們逃跑。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三百人就吹角，耶和華使全營的人用刀互相擊殺，逃到西利拉的伯‧哈示他，直逃到靠近他巴的亞伯‧米何拉。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以色列人就從拿弗他利、亞設，和瑪拿西全地聚集來追趕米甸人。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基甸打發人走遍以法蓮山地，說：「你們下來攻擊米甸人，爭先把守約旦河的渡口，直到伯‧巴拉。」於是以法蓮的眾人聚集，把守約旦河的渡口，直到伯‧巴拉，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捉住了米甸人的兩個首領：一名俄立，一名西伊伯；將俄立殺在俄立磐石上，將西伊伯殺在西伊伯酒醡那裏；又追趕米甸人，將俄立和西伊伯的首級帶過約旦河，到基甸那裏。</w:t>
      </w:r>
    </w:p>
    <w:p>
      <w:pPr>
        <w:pStyle w:val="Heading2"/>
      </w:pPr>
      <w:r>
        <w:rPr>
          <w:lang w:val="zh_TW" w:bidi="zh_TW"/>
        </w:rPr>
        <w:t>士師記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以法蓮人對基甸說：「你去與米甸人爭戰，沒有招我們同去，為甚麼這樣待我們呢？」他們就與基甸大大地爭吵。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基甸對他們說：「我所行的豈能比你們所行的呢？以法蓮拾取剩下的葡萄不強過亞比以謝所摘的葡萄嗎？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上帝已將米甸人的兩個首領俄立和西伊伯交在你們手中；我所行的豈能比你們所行的呢？」基甸說了這話，以法蓮人的怒氣就消了。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基甸和跟隨他的三百人到約旦河過渡，雖然疲乏，還是追趕。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基甸對疏割人說：「求你們拿餅來給跟隨我的人吃，因為他們疲乏了；我們追趕米甸人的兩個王西巴和撒慕拿。」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疏割人的首領回答說：「西巴和撒慕拿已經在你手裏，你使我們將餅給你的軍兵嗎？」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基甸說：「耶和華將西巴和撒慕拿交在我手之後，我就用野地的荊條和枳棘打傷你們。」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基甸從那裏上到毗努伊勒，對那裏的人也是這樣說；毗努伊勒人也與疏割人回答他的話一樣。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他向毗努伊勒人說：「我平平安安回來的時候，我必拆毀這樓。」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那時西巴和撒慕拿，並跟隨他們的軍隊都在加各，約有一萬五千人，就是東方人全軍所剩下的；已經被殺約有十二萬拿刀的。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基甸就由挪巴和約比哈東邊，從住帳棚人的路上去，殺敗了米甸人的軍兵，因為他們坦然無懼。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西巴和撒慕拿逃跑；基甸追趕他們，捉住米甸的二王西巴和撒慕拿，驚散全軍。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約阿施的兒子基甸由希列斯坡從陣上回來，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捉住疏割的一個少年人，問他：「疏割的首領長老是誰？」他就將首領長老七十七個人的名字寫出來。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基甸到了疏割，對那裏的人說：「你們從前譏誚我說：『西巴和撒慕拿已經在你手裏，你使我們將餅給跟隨你的疲乏人嗎？』現在西巴和撒慕拿在這裏。」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於是捉住那城內的長老，用野地的荊條和枳棘責打 疏割人；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又拆了毗努伊勒的樓，殺了那城裏的人。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基甸問西巴和撒慕拿說：「你們在他泊山所殺的人是甚麼樣式？」回答說：「他們好像你，各人都有王子的樣式。」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基甸說：「他們是我同母的弟兄，我指着永生的耶和華起誓，你們從前若存留他們的性命，我如今就不殺你們了。」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於是對他的長子益帖說：「你起來殺他們。」但益帖因為是童子，害怕，不敢拔刀。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西巴和撒慕拿說：「你自己起來殺我們吧！因為人如何，力量也是如何。」基甸就起來，殺了西巴和撒慕拿，奪獲他們駱駝項上戴的月牙圈。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以色列人對基甸說：「你既救我們脫離米甸人的手，願你和你的兒孫管理我們。」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基甸說：「我不管理你們，我的兒子也不管理你們，惟有耶和華管理你們。」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基甸又對他們說：「我有一件事求你們：請你們各人將所奪的耳環給我。」（原來仇敵是以實瑪利人，都是戴金耳環的。）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他們說：「我們情願給你」，就鋪開一件外衣，各人將所奪的耳環丟在其上。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基甸所要出來的金耳環重一千七百舍客勒金子。此外還有米甸王所戴的月環、耳墜，和所穿的紫色衣服，並駱駝項上的金鍊子。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基甸以此製造了一個以弗得，設立在本城俄弗拉。後來以色列人拜那以弗得行了邪淫；這就作了基甸和他全家的網羅。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這樣，米甸人被以色列人制伏了，不敢再抬頭。基甸還在的日子，國中太平四十年。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約阿施的兒子耶路‧巴力回去，住在自己家裏。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基甸有七十個親生的兒子，因為他有許多的妻。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他的妾住在示劍，也給他生了一個兒子。基甸與他起名叫亞比米勒。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約阿施的兒子基甸，年紀老邁而死，葬在亞比以謝族的俄弗拉，在他父親約阿施的墳墓裏。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基甸死後，以色列人又去隨從諸巴力行邪淫，以巴力‧比利土為他們的神。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以色列人不記念耶和華－他們的上帝，就是拯救他們脫離四圍仇敵之手的，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也不照着耶路‧巴力，就是基甸向他們所施的恩惠厚待他的家。</w:t>
      </w:r>
    </w:p>
    <w:p>
      <w:pPr>
        <w:pStyle w:val="Heading2"/>
      </w:pPr>
      <w:r>
        <w:rPr>
          <w:lang w:val="zh_TW" w:bidi="zh_TW"/>
        </w:rPr>
        <w:t>士師記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耶路‧巴力的兒子亞比米勒到了示劍見他的眾母舅，對他們和他外祖全家的人說：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「請你們問示劍的眾人說，是耶路‧巴力的眾子七十人都管理你們好呢？還是一人管理你們好呢？你們又要記念我是你們的骨肉。」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他的眾母舅便將這一切話為他說給示劍人聽，示劍人的心就歸向亞比米勒。他們說：「他原是我們的弟兄」；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就從巴力‧比利土的廟中取了七十舍客勒銀子給亞比米勒；亞比米勒用以雇了些匪徒跟隨他。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他往俄弗拉到他父親的家，將他弟兄、耶路‧巴力的眾子七十人都殺在一塊磐石上；只剩下耶路‧巴力的小兒子約坦，因為他躲藏了。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示劍人和米羅人都一同聚集，往示劍橡樹旁的柱子那裏，立亞比米勒為王。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有人將這事告訴約坦，他就去站在基利心山頂上，向眾人大聲喊叫說：「示劍人哪，你們要聽我的話，上帝也就聽你們的話。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有一時，樹木要膏一樹為王，管理他們，就去對橄欖樹說：『請你作我們的王。』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橄欖樹回答說：『我豈肯止住供奉神和尊重人的油，飄颻在眾樹之上呢？』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樹木對無花果樹說：『請你來作我們的王。』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無花果樹回答說：『我豈肯止住所結甜美的果子，飄颻在眾樹之上呢？』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樹木對葡萄樹說：『請你來作我們的王。』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葡萄樹回答說：『我豈肯止住使神和人喜樂的新酒，飄颻在眾樹之上呢？』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眾樹對荊棘說：『請你來作我們的王。』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荊棘回答說：『你們若誠誠實實地膏我為王，就要投在我的蔭下；不然，願火從荊棘裏出來，燒滅黎巴嫩的香柏樹。』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「現在你們立亞比米勒為王，若按誠實正直善待耶路‧巴力和他的全家，這就是酬他的勞。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從前我父冒死為你們爭戰，救了你們脫離米甸人的手。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你們如今起來攻擊我的父家，將他眾子七十人殺在一塊磐石上，又立他婢女所生的兒子亞比米勒為示劍人的王；他原是你們的弟兄。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你們如今若按誠實正直待耶路‧巴力和他的家，就可因亞比米勒得歡樂，他也可因你們得歡樂；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不然，願火從亞比米勒發出，燒滅示劍人和米羅眾人，又願火從示劍人和米羅人中出來，燒滅亞比米勒。」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約坦因怕他弟兄亞比米勒，就逃跑，來到比珥，住在那裏。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亞比米勒管理以色列人三年。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上帝使惡魔降在亞比米勒和示劍人中間，示劍人就以詭詐待亞比米勒。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這是要叫耶路‧巴力七十個兒子所受的殘害歸與他們的哥哥亞比米勒，又叫那流他們血的罪歸與幫助他殺弟兄的示劍人。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示劍人在山頂上設埋伏，等候亞比米勒。凡從他們那裏經過的人，他們就搶奪。有人將這事告訴亞比米勒。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以別的兒子迦勒和他的弟兄來到示劍，示劍人都信靠他。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示劍人出城到田間去，摘下葡萄，踹酒，設擺筵宴，進他們神的廟中吃喝，咒詛亞比米勒。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以別的兒子迦勒說：「亞比米勒是誰？示劍是誰？使我們服事他呢？他不是耶路‧巴力的兒子嗎？他的幫手不是西布勒嗎？你們可以服事示劍的父親哈抹的後裔。我們為何服事亞比米勒呢？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惟願這民歸我的手下，我就除掉亞比米勒。」迦勒又對亞比米勒說：「增添你的軍兵出來吧。」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邑宰西布勒聽見以別的兒子迦勒的話，就發怒，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悄悄地打發人去見亞比米勒，說：「以別的兒子迦勒和他的弟兄到了示劍，煽惑城中的民攻擊你。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現在你和跟隨你的人今夜起來，在田間埋伏。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到早晨太陽一出，你就起來闖城。迦勒和跟隨他的人出來攻擊你的時候，你便向他們見機而做。」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於是，亞比米勒和跟隨他的眾人夜間起來，分作四隊，埋伏等候示劍人。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以別的兒子迦勒出去，站在城門口。亞比米勒和跟隨他的人從埋伏之處起來。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迦勒看見那些人，就對西布勒說：「看哪，有人從山頂上下來了。」西布勒說：「你看見山的影子，以為是人。」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迦勒又說：「看哪，有人從高處下來，又有一隊從米惡尼尼橡樹的路上而來。」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西布勒對他說：「你曾說，亞比米勒是誰，叫我們服事他？你所誇的口在哪裏呢？這不是你所藐視的民嗎？你現在出去，與他們交戰吧！」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於是迦勒率領示劍人出去，與亞比米勒交戰。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亞比米勒追趕迦勒；迦勒在他面前逃跑，有許多受傷仆倒的，直到城門。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亞比米勒住在亞魯瑪。西布勒趕出迦勒和他弟兄，不准他們住在示劍。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次日，民出到田間，有人告訴亞比米勒；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他就把他的人分作三隊，埋伏在田間，看見示劍人從城裏出來，就起來擊殺他們。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亞比米勒和跟隨他的一隊向前闖去，站在城門口；那兩隊直闖到田間，擊殺了眾人。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亞比米勒整天攻打城，將城奪取，殺了其中的居民，將城拆毀，撒上了鹽。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示劍樓的人聽見了，就躲入巴力‧比利土廟的衛所。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有人告訴亞比米勒說：「示劍樓的人都聚在一處。」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亞比米勒和跟隨他的人就都上撒們山。亞比米勒手拿斧子，砍下一根樹枝，扛在肩上，對跟隨他的人說：「你們看我所行的，也當趕緊照樣行。」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眾人就各砍一枝，跟隨亞比米勒，把樹枝堆在衛所的四圍，放火燒了衛所，以致示劍樓的人都死了，男女約有一千。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亞比米勒到提備斯，向提備斯安營，就攻取了那城。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城中有一座堅固的樓；城裏的眾人，無論男女，都逃進樓去，關上門，上了樓頂。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亞比米勒到了樓前攻打，挨近樓門，要用火焚燒。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有一個婦人把一塊上磨石拋在亞比米勒的頭上，打破了他的腦骨。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他就急忙喊叫拿他兵器的少年人，對他說：「拔出你的刀來，殺了我吧！免得人議論我說，他為一個婦人所殺。」於是少年人把他刺透，他就死了。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以色列人見亞比米勒死了，便各回自己的地方去了。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這樣，上帝報應亞比米勒向他父親所行的惡，就是殺了弟兄七十個人的惡。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示劍人的一切惡，上帝也都報應在他們頭上；耶路‧巴力的兒子約坦的咒詛歸到他們身上了。</w:t>
      </w:r>
    </w:p>
    <w:p>
      <w:pPr>
        <w:pStyle w:val="Heading2"/>
      </w:pPr>
      <w:r>
        <w:rPr>
          <w:lang w:val="zh_TW" w:bidi="zh_TW"/>
        </w:rPr>
        <w:t>士師記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亞比米勒以後，有以薩迦人朵多的孫子、普瓦的兒子陀拉興起，拯救以色列人。他住在以法蓮山地的沙密。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陀拉作以色列的士師二十三年，就死了，葬在沙密。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在他以後有基列人睚珥興起，作以色列的士師二十二年。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他有三十個兒子，騎着三十匹驢駒。他們有三十座城邑，叫作哈倭特‧睚珥，直到如今，都是在基列地。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睚珥死了，就葬在加們。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以色列人又行耶和華眼中看為惡的事，去事奉諸巴力和亞斯她錄，並亞蘭的神、西頓的神、摩押的神、亞捫人的神、非利士人的神，離棄耶和華，不事奉他。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耶和華的怒氣向以色列人發作，就把他們交在非利士人和亞捫人的手中。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從那年起，他們擾害欺壓約旦河那邊、住亞摩利人之基列地的以色列人，共有十八年。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亞捫人又渡過約旦河去攻打猶大和便雅憫，並以法蓮族。以色列人就甚覺窘迫。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以色列人哀求耶和華說：「我們得罪了你；因為離棄了我們上帝，去事奉諸巴力。」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耶和華對以色列人說：「我豈沒有救過你們脫離埃及人、亞摩利人、亞捫人，和非利士人嗎？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西頓人、亞瑪力人、馬雲人也都欺壓你們；你們哀求我，我也拯救你們脫離他們的手。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你們竟離棄我，事奉別神！所以我不再救你們了。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你們去哀求所選擇的神；你們遭遇急難的時候，讓他救你們吧！」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以色列人對耶和華說：「我們犯罪了，任憑你隨意待我們吧！只求你今日拯救我們。」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以色列人就除掉他們中間的外邦神，事奉耶和華。耶和華因以色列人受的苦難，就心中擔憂。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當時亞捫人聚集，安營在基列。以色列人也聚集，安營在米斯巴。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基列的民和眾首領彼此商議說：「誰能先去攻打亞捫人，誰必作基列一切居民的領袖。」</w:t>
      </w:r>
    </w:p>
    <w:p>
      <w:pPr>
        <w:pStyle w:val="Heading2"/>
      </w:pPr>
      <w:r>
        <w:rPr>
          <w:lang w:val="zh_TW" w:bidi="zh_TW"/>
        </w:rPr>
        <w:t>士師記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基列人耶弗他是個大能的勇士，是妓女的兒子。耶弗他是基列所生的。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基列的妻也生了幾個兒子：他妻所生的兒子長大了，就趕逐耶弗他，說：「你不可在我們父家承受產業，因為你是妓女的兒子。」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耶弗他就逃避他的弟兄，去住在陀伯地，有些匪徒到他那裏聚集，與他一同出入。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過了些日子，亞捫人攻打以色列。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亞捫人攻打以色列的時候，基列的長老到陀伯地去，要叫耶弗他回來；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對耶弗他說：「請你來作我們的元帥，我們好與亞捫人爭戰。」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耶弗他回答基列的長老說：「從前你們不是恨我、趕逐我出離父家嗎？現在你們遭遇急難為何到我這裏來呢？」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基列的長老回答耶弗他說：「現在我們到你這裏來，是要你同我們去，與亞捫人爭戰；你可以作基列一切居民的領袖。」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耶弗他對基列的長老說：「你們叫我回去，與亞捫人爭戰，耶和華把他交給我，我可以作你們的領袖嗎？」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基列的長老回答耶弗他說：「有耶和華在你我中間作見證，我們必定照你的話行。」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於是耶弗他同基列的長老回去，百姓就立耶弗他作領袖、作元帥。耶弗他在米斯巴將自己的一切話陳明在耶和華面前。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耶弗他打發使者去見亞捫人的王，說：「你與我有甚麼相干，竟來到我國中攻打我呢？」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亞捫人的王回答耶弗他的使者說：「因為以色列人從埃及上來的時候佔據我的地，從亞嫩河到雅博河，直到約旦河。現在你要好好地將這地歸還吧！」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耶弗他又打發使者去見亞捫人的王，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對他說：「耶弗他如此說，以色列人並沒有佔據摩押地和亞捫人的地。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以色列人從埃及上來乃是經過曠野到紅海，來到加低斯，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就打發使者去見以東王，說：『求你容我從你的地經過。』以東王卻不應允。又照樣打發使者去見摩押王，他也不允准。以色列人就住在加低斯。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他們又經過曠野，繞着以東和摩押地，從摩押地的東邊過來，在亞嫩河邊安營，並沒有入摩押的境內，因為亞嫩河是摩押的邊界。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以色列人打發使者去見亞摩利王西宏，就是希實本的王，對他說：『求你容我們從你的地經過，往我們自己的地方去。』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西宏卻不信服以色列人，不容他們經過他的境界，乃招聚他的眾民在雅雜安營，與以色列人爭戰。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耶和華－以色列的上帝將西宏和他的眾民都交在以色列人手中，以色列人就擊殺他們，得了亞摩利人的全地：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從亞嫩河到雅博河，從曠野直到約旦河。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耶和華－以色列的上帝在他百姓以色列面前趕出亞摩利人，你竟要得他們的地嗎？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你的神基抹所賜你的地你不是得為業嗎？耶和華－我們的上帝在我們面前所趕出的人，我們就得他的地。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難道你比摩押王西撥的兒子巴勒還強嗎？他曾與以色列人爭競，或是與他們爭戰嗎？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以色列人住希實本和屬希實本的鄉村，亞羅珥和屬亞羅珥的鄉村，並沿亞嫩河的一切城邑，已經有三百年了；在這三百年之內，你們為甚麼沒有取回這些地方呢？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原來我沒有得罪你，你卻攻打我，惡待我。願審判人的耶和華今日在以色列人和亞捫人中間判斷是非。」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但亞捫人的王不肯聽耶弗他打發人說的話。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耶和華的靈降在耶弗他身上，他就經過基列和瑪拿西，來到基列的米斯巴，又從米斯巴來到亞捫人那裏。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耶弗他就向耶和華許願，說：「你若將亞捫人交在我手中，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我從亞捫人那裏平平安安回來的時候，無論甚麼人，先從我家門出來迎接我，就必歸你，我也必將他獻上為燔祭。」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於是耶弗他往亞捫人那裏去，與他們爭戰；耶和華將他們交在他手中，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他就大大殺敗他們，從亞羅珥到米匿，直到亞備勒‧基拉明，攻取了二十座城。這樣亞捫人就被以色列人制伏了。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耶弗他回米斯巴到了自己的家，不料，他女兒拿着鼓跳舞出來迎接他，是他獨生的，此外無兒無女。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耶弗他看見她，就撕裂衣服，說：「哀哉！我的女兒啊，你使我甚是愁苦，叫我作難了；因為我已經向耶和華開口許願，不能挽回。」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他女兒回答說：「父啊，你既向耶和華開口，就當照你口中所說的向我行，因耶和華已經在仇敵亞捫人身上為你報仇」；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又對父親說：「有一件事求你允准：容我去兩個月，與同伴在山上，好哀哭我終為處女。」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耶弗他說：「你去吧！」就容她去兩個月。她便和同伴去了，在山上為她終為處女哀哭。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兩月已滿，她回到父親那裏，父親就照所許的願向她行了。女兒終身沒有親近男子。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此後以色列中有個規矩，每年以色列的女子去為基列人耶弗他的女兒哀哭四天。</w:t>
      </w:r>
    </w:p>
    <w:p>
      <w:pPr>
        <w:pStyle w:val="Heading2"/>
      </w:pPr>
      <w:r>
        <w:rPr>
          <w:lang w:val="zh_TW" w:bidi="zh_TW"/>
        </w:rPr>
        <w:t>士師記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以法蓮人聚集，到了北方，對耶弗他說：「你去與亞捫人爭戰，為甚麼沒有招我們同去呢？我們必用火燒你和你的房屋。」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耶弗他對他們說：「我和我的民與亞捫人大大爭戰；我招你們來，你們竟沒有來救我脫離他們的手。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我見你們不來救我，我就拚命前去攻擊亞捫人，耶和華將他們交在我手中。你們今日為甚麼上我這裏來攻打我呢？」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於是耶弗他招聚基列人，與以法蓮人爭戰。基列人擊殺以法蓮人，是因他們說：「你們基列人在以法蓮、瑪拿西中間，不過是以法蓮逃亡的人。」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基列人把守約旦河的渡口，不容以法蓮人過去。以法蓮逃走的人若說：「容我過去。」基列人就問他說：「你是以法蓮人不是？」他若說：「不是」，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就對他說：「你說『示播列』。」以法蓮人因為咬不真字音，便說「西播列」。基列人就將他拿住，殺在約旦河的渡口。那時以法蓮人被殺的有四萬二千人。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耶弗他作以色列的士師六年。基列人耶弗他死了，葬在基列的一座城裏。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耶弗他以後，有伯利恆人以比讚作以色列的士師。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他有三十個兒子，三十個女兒；女兒都嫁出去了。他給眾子從外鄉娶了三十個媳婦。他作以色列的士師七年。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以比讚死了，葬在伯利恆。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以比讚之後，有西布倫人以倫，作以色列的士師十年。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西布倫人以倫死了，葬在西布倫地的亞雅崙。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以倫之後，有比拉頓人希列的兒子押頓作以色列的士師。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他有四十個兒子，三十個孫子，騎着七十匹驢駒。押頓作以色列的士師八年。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比拉頓人希列的兒子押頓死了，葬在以法蓮地的比拉頓，在亞瑪力人的山地。</w:t>
      </w:r>
    </w:p>
    <w:p>
      <w:pPr>
        <w:pStyle w:val="Heading2"/>
      </w:pPr>
      <w:r>
        <w:rPr>
          <w:lang w:val="zh_TW" w:bidi="zh_TW"/>
        </w:rPr>
        <w:t>士師記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以色列人又行耶和華眼中看為惡的事，耶和華將他們交在非利士人手中四十年。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那時，有一個瑣拉人，是屬但族的，名叫瑪挪亞。他的妻不懷孕，不生育。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耶和華的使者向那婦人顯現，對她說：「向來你不懷孕，不生育，如今你必懷孕生一個兒子。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所以你當謹慎，清酒濃酒都不可喝，一切不潔之物也不可吃。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你必懷孕生一個兒子，不可用剃頭刀剃他的頭，因為這孩子一出胎就歸上帝作拿細耳人。他必起首拯救以色列人脫離非利士人的手。」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婦人就回去對丈夫說：「有一個神人到我面前來，他的相貌如上帝使者的相貌，甚是可畏。我沒有問他從哪裏來，他也沒有將他的名告訴我，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卻對我說：『你要懷孕生一個兒子，所以清酒濃酒都不可喝，一切不潔之物也不可吃；因為這孩子從出胎一直到死，必歸上帝作拿細耳人。』」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瑪挪亞就祈求耶和華說：「主啊，求你再差遣那神人到我們這裏來，好指教我們怎樣待這將要生的孩子。」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上帝應允瑪挪亞的話；婦人正坐在田間的時候，上帝的使者又到她那裏，她丈夫瑪挪亞卻沒有同她在一處。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婦人急忙跑去告訴丈夫說：「那日到我面前來的人，又向我顯現。」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瑪挪亞起來跟隨他的妻來到那人面前，對他說：「與這婦人說話的就是你嗎？」他說：「是我。」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瑪挪亞說：「願你的話應驗！我們當怎樣待這孩子，他後來當怎樣呢？」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耶和華的使者對瑪挪亞說：「我告訴婦人的一切事，她都當謹慎。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葡萄樹所結的都不可吃，清酒濃酒都不可喝，一切不潔之物也不可吃。凡我所吩咐的，她都當遵守。」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瑪挪亞對耶和華的使者說：「求你容我們款留你，好為你預備一隻山羊羔。」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耶和華的使者對瑪挪亞說：「你雖然款留我，我卻不吃你的食物，你若預備燔祭就當獻與耶和華。」原來瑪挪亞不知道他是耶和華的使者。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瑪挪亞對耶和華的使者說：「請將你的名告訴我，到你話應驗的時候，我們好尊敬你。」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耶和華的使者對他說：「你何必問我的名，我名是奇妙的。」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瑪挪亞將一隻山羊羔和素祭在磐石上獻與耶和華，使者行奇妙的事；瑪挪亞和他的妻觀看，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見火焰從壇上往上升，耶和華的使者在壇上的火焰中也升上去了。瑪挪亞和他的妻看見，就俯伏於地。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耶和華的使者不再向瑪挪亞和他的妻顯現，瑪挪亞才知道他是耶和華的使者。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瑪挪亞對他的妻說：「我們必要死，因為看見了上帝。」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他的妻卻對他說：「耶和華若要殺我們，必不從我們手裏收納燔祭和素祭，並不將這一切事指示我們，今日也不將這些話告訴我們。」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後來婦人生了一個兒子，給他起名叫參孫。孩子長大，耶和華賜福與他。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在瑪哈尼‧但，就是瑣拉和以實陶中間，耶和華的靈才感動他。</w:t>
      </w:r>
    </w:p>
    <w:p>
      <w:pPr>
        <w:pStyle w:val="Heading2"/>
      </w:pPr>
      <w:r>
        <w:rPr>
          <w:lang w:val="zh_TW" w:bidi="zh_TW"/>
        </w:rPr>
        <w:t>士師記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參孫下到亭拿，在那裏看見一個女子，是非利士人的女兒。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參孫上來稟告他父母說：「我在亭拿看見一個女子，是非利士人的女兒，願你們給我娶來為妻。」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他父母說：「在你弟兄的女兒中，或在本國的民中，豈沒有一個女子，何致你去在未受割禮的非利士人中娶妻呢？」參孫對他父親說：「願你給我娶那女子，因我喜悅她。」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他的父母卻不知道這事是出於耶和華，因為他找機會攻擊非利士人。那時，非利士人轄制以色列人。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參孫跟他父母下亭拿去，到了亭拿的葡萄園，見有一隻少壯獅子向他吼叫。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耶和華的靈大大感動參孫，他雖然手無器械，卻將獅子撕裂，如同撕裂山羊羔一樣。他行這事並沒有告訴父母。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參孫下去與女子說話，就喜悅她；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過了些日子，再下去要娶那女子，轉向道旁要看死獅，見有一群蜂子和蜜在死獅之內，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就用手取蜜，且吃且走；到了父母那裏，給他父母，他們也吃了；只是沒有告訴這蜜是從死獅之內取來的。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他父親下去見女子。參孫在那裏設擺筵宴，因為向來少年人都有這個規矩。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眾人看見參孫，就請了三十個人陪伴他。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參孫對他們說：「我給你們出一個謎語，你們在七日筵宴之內，若能猜出意思告訴我，我就給你們三十件裏衣，三十套衣裳；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你們若不能猜出意思告訴我，你們就給我三十件裏衣，三十套衣裳。」他們說：「請將謎語說給我們聽。」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參孫對他們說： 吃的從吃者出來； 甜的從強者出來。 他們三日不能猜出謎語的意思。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到第七天，他們對參孫的妻說：「你誆哄你丈夫，探出謎語的意思告訴我們，免得我們用火燒你和你父家。你們請了我們來，是要奪我們所有的嗎？」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參孫的妻在丈夫面前啼哭說：「你是恨我，不是愛我，你給我本國的人出謎語，卻沒有將意思告訴我。」參孫回答說：「連我父母我都沒有告訴，豈可告訴你呢？」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七日筵宴之內，她在丈夫面前啼哭，到第七天逼着他，他才將謎語的意思告訴他妻，他妻就告訴本國的人。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到第七天，日頭未落以前，那城裏的人對參孫說： 有甚麼比蜜還甜呢？ 有甚麼比獅子還強呢？ 參孫對他們說： 你們若非用我的母牛犢耕地， 就猜不出我謎語的意思來。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耶和華的靈大大感動參孫，他就下到亞實基倫，擊殺了三十個人，奪了他們的衣裳，將衣裳給了猜出謎語的人。參孫發怒，就上父家去了。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參孫的妻便歸了參孫的陪伴，就是作過他朋友的。</w:t>
      </w:r>
    </w:p>
    <w:p>
      <w:pPr>
        <w:pStyle w:val="Heading2"/>
      </w:pPr>
      <w:r>
        <w:rPr>
          <w:lang w:val="zh_TW" w:bidi="zh_TW"/>
        </w:rPr>
        <w:t>士師記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過了些日子，到割麥子的時候，參孫帶着一隻山羊羔去看他的妻，說：「我要進內室見我的妻。」他岳父不容他進去，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說：「我估定你是極其恨她，因此我將她給了你的陪伴。她的妹子不是比她還美麗嗎？你可以娶來代替她吧！」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參孫說：「這回我加害於非利士人不算有罪。」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於是參孫去捉了三百隻狐狸，將狐狸尾巴一對一對地捆上，將火把捆在兩條尾巴中間，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點着火把，就放狐狸進入非利士人站着的禾稼，將堆集的禾捆和未割的禾稼，並橄欖園盡都燒了。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非利士人說：「這事是誰做的呢？」有人說：「是亭拿人的女婿參孫，因為他岳父將他的妻給了他的陪伴。」於是非利士人上去，用火燒了婦人和她的父親。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參孫對非利士人說：「你們既然這樣行，我必向你們報仇才肯罷休。」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參孫就大大擊殺他們，連腿帶腰都砍斷了。他便下去，住在以坦磐的穴內。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非利士人上去安營在猶大，布散在利希。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猶大人說：「你們為何上來攻擊我們呢？」他們說：「我們上來是要捆綁參孫；他向我們怎樣行，我們也要向他怎樣行。」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於是有三千猶大人下到以坦磐的穴內，對參孫說：「非利士人轄制我們，你不知道嗎？你向我們行的是甚麼事呢？」他回答說：「他們向我怎樣行，我也要向他們怎樣行。」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猶大人對他說：「我們下來是要捆綁你，將你交在非利士人手中。」參孫說：「你們要向我起誓，應承你們自己不害死我。」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他們說：「我們斷不殺你，只要將你捆綁交在非利士人手中。」於是用兩條新繩捆綁參孫，將他從以坦磐帶上去。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參孫到了利希，非利士人都迎着喧嚷。耶和華的靈大大感動參孫，他臂上的繩就像火燒的麻一樣，他的綁繩都從他手上脫落下來。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他見一塊未乾的驢腮骨，就伸手拾起來，用以擊殺一千人。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參孫說： 我用驢腮骨殺人成堆， 用驢腮骨殺了一千人。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說完這話，就把那腮骨從手裏拋出去了。那地便叫拉末‧利希。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參孫甚覺口渴，就求告耶和華說：「你既藉僕人的手施行這麼大的拯救，豈可任我渴死、落在未受割禮的人手中呢？」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上帝就使利希的窪處裂開，有水從其中湧出來。參孫喝了，精神復原；因此那泉名叫隱‧哈歌利，那泉直到今日還在利希。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當非利士人轄制以色列人的時候，參孫作以色列的士師二十年。</w:t>
      </w:r>
    </w:p>
    <w:p>
      <w:pPr>
        <w:pStyle w:val="Heading2"/>
      </w:pPr>
      <w:r>
        <w:rPr>
          <w:lang w:val="zh_TW" w:bidi="zh_TW"/>
        </w:rPr>
        <w:t>士師記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參孫到了迦薩，在那裏看見一個妓女，就與她親近。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有人告訴迦薩人說：「參孫到這裏來了！」他們就把他團團圍住，終夜在城門悄悄埋伏，說：「等到天亮我們便殺他。」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參孫睡到半夜，起來，將城門的門扇、門框、門閂，一齊拆下來，扛在肩上，扛到希伯崙前的山頂上。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後來，參孫在梭烈谷喜愛一個婦人，名叫大利拉。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非利士人的首領上去見那婦人，對她說：「求你誆哄參孫，探探他因何有這麼大的力氣，我們用何法能勝他，捆綁剋制他。我們就每人給你一千一百舍客勒銀子。」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大利拉對參孫說：「求你告訴我，你因何有這麼大的力氣，當用何法捆綁剋制你。」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參孫回答說：「人若用七條未乾的青繩子捆綁我，我就軟弱像別人一樣。」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於是非利士人的首領拿了七條未乾的青繩子來，交給婦人，她就用繩子捆綁參孫。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有人預先埋伏在婦人的內室裏。婦人說：「參孫哪，非利士人拿你來了！」參孫就掙斷繩子，如掙斷經火的麻線一般。這樣，他力氣的根由人還是不知道。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大利拉對參孫說：「你欺哄我，向我說謊言。現在求你告訴我當用何法捆綁你。」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參孫回答說：「人若用沒有使過的新繩捆綁我，我就軟弱像別人一樣。」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大利拉就用新繩捆綁他，對他說：「參孫哪，非利士人拿你來了！」有人預先埋伏在內室裏。參孫將臂上的繩掙斷了，如掙斷一條線一樣。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大利拉對參孫說：「你到如今還是欺哄我，向我說謊言。求你告訴我，當用何法捆綁你。」參孫回答說：「你若將我頭上的七條髮綹，與緯線同織就可以了。」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於是大利拉將他的髮綹與緯線同織，用橛子釘住，對他說：「參孫哪，非利士人拿你來了！」參孫從睡中醒來，將機上的橛子和緯線一齊都拔出來了。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大利拉對參孫說：「你既不與我同心，怎麼說你愛我呢？你這三次欺哄我，沒有告訴我，你因何有這麼大的力氣。」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大利拉天天用話催逼他，甚至他心裏煩悶要死。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參孫就把心中所藏的都告訴了她，對她說：「向來人沒有用剃頭刀剃我的頭，因為我自出母胎就歸上帝作拿細耳人；若剃了我的頭髮，我的力氣就離開我，我便軟弱像別人一樣。」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大利拉見他把心中所藏的都告訴了她，就打發人到非利士人的首領那裏，對他們說：「他已經把心中所藏的都告訴了我，請你們再上來一次。」於是非利士人的首領手裏拿着銀子，上到婦人那裏。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大利拉使參孫枕着她的膝睡覺，叫了一個人來剃除他頭上的七條髮綹。於是大利拉剋制他，他的力氣就離開他了。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大利拉說：「參孫哪，非利士人拿你來了！」參孫從睡中醒來，心裏說：「我要像前幾次出去活動身體」；他卻不知道耶和華已經離開他了。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非利士人將他拿住，剜了他的眼睛，帶他下到迦薩，用銅鍊拘索他；他就在監裏推磨。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然而他的頭髮被剃之後，又漸漸長起來了。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非利士人的首領聚集，要給他們的神大袞獻大祭，並且歡樂，因為他們說：「我們的神將我們的仇敵參孫交在我們手中了。」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眾人看見參孫，就讚美他們的神說：「我們的神將毀壞我們地、殺害我們許多人的仇敵交在我們手中了。」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他們正宴樂的時候，就說：「叫參孫來，在我們面前戲耍戲耍。」於是將參孫從監裏提出來，他就在眾人面前戲耍。他們使他站在兩柱中間。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參孫向拉他手的童子說：「求你讓我摸着托房的柱子，我要靠一靠。」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那時房內充滿男女，非利士人的眾首領也都在那裏。房的平頂上約有三千男女觀看參孫戲耍。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參孫求告耶和華說：「主耶和華啊，求你眷念我。上帝啊，求你賜我這一次的力量，使我在非利士人身上報那剜我雙眼的仇。」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參孫就抱住托房的那兩根柱子：左手抱一根，右手抱一根，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說：「我情願與非利士人同死！」就盡力屈身，房子倒塌，壓住首領和房內的眾人。這樣，參孫死時所殺的人比活着所殺的還多。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參孫的弟兄和他父的全家都下去取他的屍首，抬上來葬在瑣拉和以實陶中間，在他父瑪挪亞的墳墓裏。參孫作以色列的士師二十年。</w:t>
      </w:r>
    </w:p>
    <w:p>
      <w:pPr>
        <w:pStyle w:val="Heading2"/>
      </w:pPr>
      <w:r>
        <w:rPr>
          <w:lang w:val="zh_TW" w:bidi="zh_TW"/>
        </w:rPr>
        <w:t>士師記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以法蓮山地有一個人名叫米迦。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他對母親說：「你那一千一百舍客勒銀子被人拿去，你因此咒詛，並且告訴了我。看哪，這銀子在我這裏，是我拿去了。」他母親說：「我兒啊，願耶和華賜福與你！」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米迦就把這一千一百舍客勒銀子還他母親。他母親說：「我分出這銀子來為你獻給耶和華，好雕刻一個像，鑄成一個像。現在我還是交給你。」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米迦將銀子還他母親，他母親將二百舍客勒銀子交給銀匠，雕刻一個像，鑄成一個像，安置在米迦的屋內。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這米迦有了神堂，又製造以弗得和家中的神像，分派他一個兒子作祭司。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那時以色列中沒有王，各人任意而行。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猶大的伯利恆有一個少年人，是猶大族的利未人，他在那裏寄居。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這人離開猶大的伯利恆城，要找一個可住的地方。行路的時候，到了以法蓮山地，走到米迦的家。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米迦問他說：「你從哪裏來？」他回答說：「從猶大的伯利恆來。我是利未人，要找一個可住的地方。」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米迦說：「你可以住在我這裏，我以你為父、為祭司。我每年給你十舍客勒銀子，一套衣服和度日的食物。」利未人就進了他的家。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利未人情願與那人同住；那人看這少年人如自己的兒子一樣。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米迦分派這少年的利未人作祭司，他就住在米迦的家裏。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米迦說：「現在我知道耶和華必賜福與我，因我有一個利未人作祭司。」</w:t>
      </w:r>
    </w:p>
    <w:p>
      <w:pPr>
        <w:pStyle w:val="Heading2"/>
      </w:pPr>
      <w:r>
        <w:rPr>
          <w:lang w:val="zh_TW" w:bidi="zh_TW"/>
        </w:rPr>
        <w:t>士師記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那時，以色列中沒有王。但支派的人仍是尋地居住；因為到那日子，他們還沒有在以色列支派中得地為業。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但人從瑣拉和以實陶打發本族中的五個勇士，去仔細窺探那地，吩咐他們說：「你們去窺探那地。」他們來到以法蓮山地，進了米迦的住宅，就在那裏住宿。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他們臨近米迦的住宅，聽出那少年利未人的口音來，就進去問他說：「誰領你到這裏來？你在這裏做甚麼？你在這裏得甚麼？」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他回答說：「米迦待我如此如此，請我作祭司。」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他們對他說：「請你求問上帝，使我們知道所行的道路通達不通達。」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祭司對他們說：「你們可以平平安安地去，你們所行的道路是在耶和華面前的。」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五人就走了，來到拉億，見那裏的民安居無慮，如同西頓人安居一樣。在那地沒有人掌權擾亂他們；他們離西頓人也遠，與別人沒有來往。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五人回到瑣拉和以實陶，見他們的弟兄；弟兄問他們說：「你們有甚麼話？」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他們回答說：「起來，我們上去攻擊他們吧！我們已經窺探那地，見那地甚好。你們為何靜坐不動呢？要急速前往得那地為業，不可遲延。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你們到了那裏，必看見安居無慮的民，地也寬闊。上帝已將那地交在你們手中；那地百物俱全，一無所缺。」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於是但族中的六百人，各帶兵器，從瑣拉和以實陶前往，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上到猶大的基列‧耶琳，在基列‧耶琳後邊安營。因此那地方名叫瑪哈尼‧但，直到今日。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他們從那裏往以法蓮山地去，來到米迦的住宅。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從前窺探拉億地的五個人對他們的弟兄說：「這宅子裏有以弗得和家中的神像，並雕刻的像與鑄成的像，你們知道嗎？現在你們要想一想當怎樣行。」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五人就進入米迦的住宅，到了那少年利未人的房內問他好。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那六百但人各帶兵器，站在門口。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窺探地的五個人走進去，將雕刻的像、以弗得、家中的神像，並鑄成的像，都拿了去。祭司和帶兵器的六百人，一同站在門口。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那五個人進入米迦的住宅，拿出雕刻的像、以弗得、家中的神像，並鑄成的像，祭司就問他們說：「你們做甚麼呢？」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他們回答說：「不要作聲，用手摀口，跟我們去吧！我們必以你為父、為祭司。你作一家的祭司好呢？還是作以色列一族一支派的祭司好呢？」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祭司心裏喜悅，便拿着以弗得和家中的神像，並雕刻的像，進入他們中間。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他們就轉身離開那裏，妻子、兒女、牲畜、財物都在前頭。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離米迦的住宅已遠，米迦的近鄰都聚集來，追趕但人，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呼叫但人。但人回頭問米迦說：「你聚集這許多人來做甚麼呢？」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米迦說：「你們將我所做的神像和祭司都帶了去，我還有所剩的嗎？怎麼還問我說『做甚麼』呢？」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但人對米迦說：「你不要使我們聽見你的聲音，恐怕有性暴的人攻擊你，以致你和你的全家盡都喪命。」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但人還是走他們的路。米迦見他們的勢力比自己強盛，就轉身回家去了。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但人將米迦所做的神像和他的祭司都帶到拉億，見安居無慮的民，就用刀殺了那民，又放火燒了那城，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並無人搭救；因為離西頓遠，他們又與別人沒有來往。城在平原，那平原靠近伯‧利合。但人又在那裏修城居住，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照着他們始祖以色列之子但的名字，給那城起名叫但；原先那城名叫拉億。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但人就為自己設立那雕刻的像。摩西的孫子、革舜的兒子約拿單，和他的子孫作但支派的祭司，直到那地遭擄掠的日子。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上帝的殿在示羅多少日子，但人為自己設立米迦所雕刻的像也在但多少日子。</w:t>
      </w:r>
    </w:p>
    <w:p>
      <w:pPr>
        <w:pStyle w:val="Heading2"/>
      </w:pPr>
      <w:r>
        <w:rPr>
          <w:lang w:val="zh_TW" w:bidi="zh_TW"/>
        </w:rPr>
        <w:t>士師記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當以色列中沒有王的時候，有住以法蓮山地那邊的一個利未人，娶了一個猶大伯利恆的女子為妾。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妾行淫離開丈夫，回猶大的伯利恆，到了父家，在那裏住了四個月。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她丈夫起來，帶着一個僕人、兩匹驢去見她，用好話勸她回來。女子就引丈夫進入父家。她父見了那人，便歡歡喜喜地迎接。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那人的岳父，就是女子的父親，將那人留下住了三天。於是二人一同吃喝、住宿。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到第四天，利未人清早起來要走，女子的父親對女婿說：「請你吃點飯，加添心力，然後可以行路。」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於是二人坐下一同吃喝。女子的父親對那人說：「請你再住一夜，暢快你的心。」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那人起來要走，他岳父強留他，他又住了一宿。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到第五天，他清早起來要走，女子的父親說：「請你吃點飯，加添心力，等到日頭偏西再走。」於是二人一同吃飯。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那人同他的妾和僕人起來要走，他岳父，就是女子的父親，對他說：「看哪，日頭偏西了，請你再住一夜；天快晚了，可以在這裏住宿，暢快你的心。明天早早起行回家去。」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那人不願再住一夜，就備上那兩匹驢，帶着妾起身走了，來到耶布斯的對面（耶布斯就是耶路撒冷。）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臨近耶布斯的時候，日頭快要落了，僕人對主人說：「我們不如進這耶布斯人的城裏住宿。」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主人回答說：「我們不可進不是以色列人住的外邦城，不如過到基比亞去」；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又對僕人說：「我們可以到一個地方，或住在基比亞，或住在拉瑪。」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他們就往前走。將到便雅憫的基比亞，日頭已經落了；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他們進入基比亞要在那裏住宿，就坐在城裏的街上，因為無人接他們進家住宿。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晚上，有一個老年人從田間做工回來。他原是以法蓮山地的人，住在基比亞；那地方的人卻是便雅憫人。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老年人舉目看見客人坐在城裏的街上，就問他說：「你從哪裏來？要往哪裏去？」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他回答說：「我們從猶大的伯利恆來，要往以法蓮山地那邊去。我原是那裏的人，到過猶大的伯利恆，現在我往耶和華的殿去，在這裏無人接我進他的家。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其實我有糧草可以餵驢，我與我的妾，並我的僕人，有餅有酒，並不缺少甚麼。」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老年人說：「願你平安！你所需用的我都給你，只是不可在街上過夜。」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於是領他們到家裏，餵上驢，他們就洗腳吃喝。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他們心裏正歡暢的時候，城中的匪徒圍住房子，連連叩門，對房主老人說：「你把那進你家的人帶出來，我們要與他交合。」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那房主出來對他們說：「弟兄們哪，不要這樣作惡；這人既然進了我的家，你們就不要行這醜事。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我有個女兒，還是處女，並有這人的妾，我將她們領出來任憑你們玷辱她們，只是向這人不可行這樣的醜事。」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那些人卻不聽從他的話。那人就把他的妾拉出去交給他們，他們便與她交合，終夜凌辱她，直到天色快亮才放她去。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天快亮的時候，婦人回到她主人住宿的房門前，就仆倒在地，直到天亮。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早晨，她的主人起來開了房門，出去要行路，不料那婦人仆倒在房門前，兩手搭在門檻上；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就對婦人說：「起來，我們走吧！」婦人卻不回答。那人便將她馱在驢上，起身回本處去了。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到了家裏，用刀將妾的屍身切成十二塊，使人拿着傳送以色列的四境。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凡看見的人都說：「從以色列人出埃及地，直到今日，這樣的事沒有行過，也沒有見過。現在應當思想，大家商議當怎樣辦理。」</w:t>
      </w:r>
    </w:p>
    <w:p>
      <w:pPr>
        <w:pStyle w:val="Heading2"/>
      </w:pPr>
      <w:r>
        <w:rPr>
          <w:lang w:val="zh_TW" w:bidi="zh_TW"/>
        </w:rPr>
        <w:t>士師記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於是以色列從但到別是巴，以及住基列地的眾人都出來，如同一人，聚集在米斯巴耶和華面前。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以色列民的首領，就是各支派的軍長，都站在上帝百姓的會中；拿刀的步兵共有四十萬。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以色列人上到米斯巴，便雅憫人都聽見了。以色列人說：「請你將這件惡事的情由對我們說明。」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那利未人，就是被害之婦人的丈夫，回答說：「我和我的妾到了便雅憫的基比亞住宿。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基比亞人夜間起來，圍了我住的房子，想要殺我，又將我的妾強姦致死。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我就把我妾的屍身切成塊子，使人拿着傳送以色列得為業的全地，因為基比亞人在以色列中行了兇淫醜惡的事。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你們以色列人都當籌劃商議。」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眾民都起來如同一人，說：「我們連一人都不回自己帳棚、自己房屋去。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我們向基比亞人必這樣行，照所掣的籤去攻擊他們。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我們要在以色列各支派中，一百人挑取十人，一千人挑取百人，一萬人挑取千人，為民運糧，等大眾到了便雅憫的基比亞，就照基比亞人在以色列中所行的醜事征伐他們。」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於是以色列眾人彼此連合如同一人，聚集攻擊那城。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以色列眾支派打發人去，問便雅憫支派的各家說：「你們中間怎麼做了這樣的惡事呢？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現在你們要將基比亞的那些匪徒交出來，我們好治死他們，從以色列中除掉這惡。」便雅憫人卻不肯聽從他們弟兄以色列人的話。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便雅憫人從他們的各城裏出來，聚集到了基比亞，要與以色列人打仗。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那時便雅憫人從各城裏點出拿刀的，共有二萬六千；另外還有基比亞人點出七百精兵。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在眾軍之中有揀選的七百精兵，都是左手便利的，能用機弦甩石打人，毫髮不差。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便雅憫人之外，點出以色列人拿刀的，共有四十萬，都是戰士。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以色列人就起來，到伯特利去求問上帝說：「我們中間誰當首先上去與便雅憫人爭戰呢？」耶和華說：「猶大當先上去。」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以色列人早晨起來，對着基比亞安營。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以色列人出來，要與便雅憫人打仗，就在基比亞前擺陣。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便雅憫人就從基比亞出來，當日殺死以色列人二萬二千。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以色列人彼此奮勇，仍在頭一日擺陣的地方又擺陣。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未擺陣之先，以色列人上去，在耶和華面前哭號，直到晚上，求問耶和華說：「我們再去與我們弟兄便雅憫人打仗可以不可以？」耶和華說：「可以上去攻擊他們。」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第二日，以色列人就上前攻擊便雅憫人。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便雅憫人也在這日從基比亞出來，與以色列人接戰，又殺死他們一萬八千，都是拿刀的。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以色列眾人就上到伯特利，坐在耶和華面前哭號，當日禁食直到晚上；又在耶和華面前獻燔祭和平安祭。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27-28</w:t>
      </w:r>
      <w:r>
        <w:rPr>
          <w:lang w:val="zh_TW" w:bidi="zh_TW"/>
        </w:rPr>
        <w:t xml:space="preserve"> 那時，上帝的約櫃在那裏；亞倫的孫子、以利亞撒的兒子非尼哈侍立在約櫃前。以色列人問耶和華說：「我們當再出去與我們弟兄便雅憫人打仗呢？還是罷兵呢？」耶和華說：「你們當上去，因為明日我必將他們交在你們手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以色列人在基比亞的四圍設下伏兵。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第三日，以色列人又上去攻擊便雅憫人，在基比亞前擺陣，與前兩次一樣。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便雅憫人也出來迎敵，就被引誘離城；在田間兩條路上，一通伯特利，一通基比亞，像前兩次，動手殺死以色列人約有三十個。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便雅憫人說：「他們仍舊敗在我們面前。」但以色列人說：「我們不如逃跑，引誘他們離開城到路上來。」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以色列眾人都起來，在巴力‧他瑪擺陣，以色列的伏兵從馬利‧迦巴埋伏的地方衝上前去。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有以色列人中的一萬精兵，來到基比亞前接戰，勢派甚是凶猛；便雅憫人卻不知道災禍臨近了。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耶和華使以色列人殺敗便雅憫人。那日，以色列人殺死便雅憫人二萬五千一百，都是拿刀的。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於是便雅憫人知道自己敗了。先是以色列人；因為靠着在基比亞前所設的伏兵，就在便雅憫人面前詐敗。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伏兵急忙闖進基比亞，用刀殺死全城的人。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以色列人預先同伏兵約定在城內放火，以煙氣上騰為號。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以色列人臨退陣的時候，便雅憫人動手殺死以色列人，約有三十個，就說：「他們仍像前次被我們殺敗了。」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當煙氣如柱從城中上騰的時候，便雅憫人回頭觀看，見全城的煙氣沖天。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以色列人又轉身回來，便雅憫人就甚驚惶，因為看見災禍臨到自己了。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他們在以色列人面前轉身往曠野逃跑；以色列人在後面追殺。那從各城裏出來的，也都夾攻殺滅他們。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以色列人圍繞便雅憫人，追趕他們，在他們歇腳之處、對着日出之地的基比亞踐踏他們。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便雅憫人死了的有一萬八千，都是勇士。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其餘的人轉身向曠野逃跑，往臨門磐去。以色列人在道路上殺了他們五千人，如拾取遺穗一樣，追到基頓又殺了他們二千人。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那日便雅憫死了的共有二萬五千人，都是拿刀的勇士。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只剩下六百人，轉身向曠野逃跑，到了臨門磐，就在那裏住了四個月。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以色列人又轉到便雅憫地，將各城的人和牲畜，並一切所遇見的，都用刀殺盡，又放火燒了一切城邑。</w:t>
      </w:r>
    </w:p>
    <w:p>
      <w:pPr>
        <w:pStyle w:val="Heading2"/>
      </w:pPr>
      <w:r>
        <w:rPr>
          <w:lang w:val="zh_TW" w:bidi="zh_TW"/>
        </w:rPr>
        <w:t>士師記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以色列人在米斯巴曾起誓說：「我們都不將女兒給便雅憫人為妻。」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以色列人來到伯特利，坐在上帝面前直到晚上，放聲痛哭，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說：「耶和華－以色列的上帝啊，為何以色列中有這樣缺了一支派的事呢？」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次日清早，百姓起來，在那裏築了一座壇，獻燔祭和平安祭。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以色列人彼此問說：「以色列各支派中，誰沒有同會眾上到耶和華面前來呢？」先是以色列人起過大誓說，凡不上米斯巴到耶和華面前來的，必將他治死。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以色列人為他們的弟兄便雅憫後悔，說：「如今以色列中絕了一個支派了。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我們既在耶和華面前起誓說，必不將我們的女兒給便雅憫人為妻，現在我們當怎樣辦理、使他們剩下的人有妻呢？」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又彼此問說：「以色列支派中誰沒有上米斯巴到耶和華面前來呢？」他們就查出基列‧雅比沒有一人進營到會眾那裏；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因為百姓被數的時候，沒有一個基列‧雅比人在那裏。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會眾就打發一萬二千大勇士，吩咐他們說：「你們去用刀將基列‧雅比人連婦女帶孩子都擊殺了。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所當行的就是這樣：要將一切男子和已嫁的女子盡行殺戮。」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他們在基列‧雅比人中，遇見了四百個未嫁的處女，就帶到迦南地的示羅營裏。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全會眾打發人到臨門磐的便雅憫人那裏，向他們說和睦的話。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當時便雅憫人回來了，以色列人就把所存活基列‧雅比的女子給他們為妻，還是不夠。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百姓為便雅憫人後悔，因為耶和華使以色列人缺了一個支派。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會中的長老說：「便雅憫中的女子既然除滅了，我們當怎樣辦理、使那餘剩的人有妻呢？」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又說：「便雅憫逃脫的人當有地業，免得以色列中塗抹了一個支派。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只是我們不能將自己的女兒給他們為妻；因為以色列人曾起誓說，有將女兒給便雅憫人為妻的，必受咒詛。」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他們又說：「在利波拿以南，伯特利以北，在示劍大路以東的示羅，年年有耶和華的節期」；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就吩咐便雅憫人說：「你們去，在葡萄園中埋伏。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若看見示羅的女子出來跳舞，就從葡萄園出來，在示羅的女子中各搶一個為妻，回便雅憫地去。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他們的父親或是弟兄若來與我們爭競，我們就說：『求你們看我們的情面，施恩給這些人，因我們在爭戰的時候沒有給他們留下女子為妻。這也不是你們將女子給他們的；若是你們給的，就算有罪。』」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於是便雅憫人照樣而行，按着他們的數目從跳舞的女子中搶去為妻，就回自己的地業去，又重修城邑居住。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當時以色列人離開那裏，各歸本支派、本宗族、本地業去了。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那時，以色列中沒有王，各人任意而行。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