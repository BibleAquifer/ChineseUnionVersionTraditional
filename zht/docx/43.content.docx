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Chinese Union Version (Traditional)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Chinese Union Version (Traditional)</w:t>
      </w:r>
      <w:r>
        <w:rPr>
          <w:lang w:val="zh_TW" w:bidi="zh_TW"/>
        </w:rPr>
        <w:t xml:space="preserve"> ©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Public Domain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Public Domain CC0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Chinese Union Version (Traditional)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約翰福音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太初有道，道與上帝同在，道就是上帝。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這道太初與上帝同在。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萬物是藉着他造的；凡被造的，沒有一樣不是藉着他造的。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生命在他裏頭，這生命就是人的光。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光照在黑暗裏，黑暗卻不接受光。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有一個人，是從上帝那裏差來的，名叫約翰。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這人來，為要作見證，就是為光作見證，叫眾人因他可以信。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他不是那光，乃是要為光作見證。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那光是真光，照亮一切生在世上的人。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他在世界，世界也是藉着他造的，世界卻不認識他。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他到自己的地方來，自己的人倒不接待他。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凡接待他的，就是信他名的人，他就賜他們權柄作上帝的兒女。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這等人不是從血氣生的，不是從情慾生的，也不是從人意生的，乃是從上帝生的。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道成了肉身，住在我們中間，充充滿滿地有恩典有真理。我們也見過他的榮光，正是父獨生子的榮光。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約翰為他作見證，喊着說：「這就是我曾說：『那在我以後來的，反成了在我以前的，因他本來在我以前。』」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從他豐滿的恩典裏，我們都領受了，而且恩上加恩。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律法本是藉着摩西傳的；恩典和真理都是由耶穌基督來的。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從來沒有人看見上帝，只有在父懷裏的獨生子將他表明出來。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約翰所作的見證記在下面：猶太人從耶路撒冷差祭司和利未人到約翰那裏，問他說：「你是誰？」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他就明說，並不隱瞞，明說：「我不是基督。」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他們又問他說：「這樣，你是誰呢？是以利亞嗎？」他說：「我不是。」「是那先知嗎？」他回答說：「不是。」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於是他們說：「你到底是誰，叫我們好回覆差我們來的人。你自己說，你是誰？」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他說：「我就是那在曠野有人聲喊着說：『修直主的道路』，正如先知以賽亞所說的。」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那些人是法利賽人差來的；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他們就問他說：「你既不是基督，不是以利亞，也不是那先知，為甚麼施洗呢？」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約翰回答說：「我是用水施洗，但有一位站在你們中間，是你們不認識的，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就是那在我以後來的，我給他解鞋帶也不配。」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這是在約旦河外伯大尼，約翰施洗的地方作的見證。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次日，約翰看見耶穌來到他那裏，就說：「看哪，上帝的羔羊，除去世人罪孽的！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這就是我曾說：『有一位在我以後來、反成了在我以前的，因他本來在我以前。』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我先前不認識他，如今我來用水施洗，為要叫他顯明給以色列人。」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約翰又作見證說：「我曾看見聖靈，彷彿鴿子從天降下，住在他的身上。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我先前不認識他，只是那差我來用水施洗的、對我說：『你看見聖靈降下來，住在誰的身上，誰就是用聖靈施洗的。』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我看見了，就證明這是上帝的兒子。」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再次日，約翰同兩個門徒站在那裏。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他見耶穌行走，就說：「看哪，這是上帝的羔羊！」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兩個門徒聽見他的話，就跟從了耶穌。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耶穌轉過身來，看見他們跟着，就問他們說：「你們要甚麼？」他們說：「拉比，在哪裏住？」（拉比翻出來就是夫子。）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耶穌說：「你們來看。」他們就去看他在哪裏住，這一天便與他同住；那時約有申正了。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聽見約翰的話跟從耶穌的那兩個人，一個是西門‧彼得的兄弟安得烈。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他先找着自己的哥哥西門，對他說：「我們遇見彌賽亞了。」（彌賽亞翻出來就是基督。）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於是領他去見耶穌。耶穌看着他，說：「你是約翰的兒子西門，你要稱為磯法。」（磯法翻出來就是彼得。）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又次日，耶穌想要往加利利去，遇見腓力，就對他說：「來跟從我吧。」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這腓力是伯賽大人，和安得烈、彼得同城。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腓力找着拿但業，對他說：「摩西在律法上所寫的和眾先知所記的那一位，我們遇見了，就是約瑟的兒子拿撒勒人耶穌。」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拿但業對他說：「拿撒勒還能出甚麼好的嗎？」腓力說：「你來看！」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耶穌看見拿但業來，就指着他說：「看哪，這是個真以色列人，他心裏是沒有詭詐的。」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拿但業對耶穌說：「你從哪裏知道我呢？」耶穌回答說：「腓力還沒有招呼你，你在無花果樹底下，我就看見你了。」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拿但業說：「拉比，你是上帝的兒子，你是以色列的王！」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耶穌對他說：「因為我說『在無花果樹底下看見你』，你就信嗎？你將要看見比這更大的事」；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又說：「我實實在在地告訴你們，你們將要看見天開了，上帝的使者上去下來在人子身上。」</w:t>
      </w:r>
    </w:p>
    <w:p>
      <w:pPr>
        <w:pStyle w:val="Heading2"/>
      </w:pPr>
      <w:r>
        <w:rPr>
          <w:lang w:val="zh_TW" w:bidi="zh_TW"/>
        </w:rPr>
        <w:t>約翰福音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第三日，在加利利的迦拿有娶親的筵席，耶穌的母親在那裏。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耶穌和他的門徒也被請去赴席。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酒用盡了，耶穌的母親對他說：「他們沒有酒了。」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耶穌說：「母親，我與你有甚麼相干？我的時候還沒有到。」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他母親對用人說：「他告訴你們甚麼，你們就做甚麼。」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照猶太人潔淨的規矩，有六口石缸擺在那裏，每口可以盛兩三桶水。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耶穌對用人說：「把缸倒滿了水。」他們就倒滿了，直到缸口。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耶穌又說：「現在可以舀出來，送給管筵席的。」他們就送了去。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管筵席的嘗了那水變的酒，並不知道是哪裏來的，只有舀水的用人知道。管筵席的便叫新郎來，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對他說：「人都是先擺上好酒，等客喝足了，才擺上次的，你倒把好酒留到如今！」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這是耶穌所行的頭一件神蹟，是在加利利的迦拿行的，顯出他的榮耀來；他的門徒就信他了。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這事以後，耶穌與他的母親、弟兄，和門徒都下迦百農去，在那裏住了不多幾日。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猶太人的逾越節近了，耶穌就上耶路撒冷去。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看見殿裏有賣牛、羊、鴿子的，並有兌換銀錢的人坐在那裏，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耶穌就拿繩子做成鞭子，把牛羊都趕出殿去，倒出兌換銀錢之人的銀錢，推翻他們的桌子，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又對賣鴿子的說：「把這些東西拿去！不要將我父的殿當作買賣的地方。」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他的門徒就想起經上記着說：「我為你的殿心裏焦急，如同火燒。」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因此猶太人問他說：「你既做這些事，還顯甚麼神蹟給我們看呢？」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耶穌回答說：「你們拆毀這殿，我三日內要再建立起來。」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猶太人便說：「這殿是四十六年才造成的，你三日內就再建立起來嗎？」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但耶穌這話是以他的身體為殿。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所以到他從死裏復活以後，門徒就想起他說過這話，便信了聖經和耶穌所說的。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當耶穌在耶路撒冷過逾越節的時候，有許多人看見他所行的神蹟，就信了他的名。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耶穌卻不將自己交託他們；因為他知道萬人，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也用不着誰見證人怎樣，因他知道人心裏所存的。</w:t>
      </w:r>
    </w:p>
    <w:p>
      <w:pPr>
        <w:pStyle w:val="Heading2"/>
      </w:pPr>
      <w:r>
        <w:rPr>
          <w:lang w:val="zh_TW" w:bidi="zh_TW"/>
        </w:rPr>
        <w:t>約翰福音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有一個法利賽人，名叫尼哥德慕，是猶太人的官。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這人夜裏來見耶穌，說：「拉比，我們知道你是由上帝那裏來作師傅的；因為你所行的神蹟，若沒有上帝同在，無人能行。」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耶穌回答說：「我實實在在地告訴你，人若不重生，就不能見上帝的國。」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尼哥德慕說：「人已經老了，如何能重生呢？豈能再進母腹生出來嗎？」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耶穌說：「我實實在在地告訴你，人若不是從水和聖靈生的，就不能進上帝的國。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從肉身生的就是肉身；從靈生的就是靈。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我說：『你們必須重生』，你不要以為希奇。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風隨着意思吹，你聽見風的響聲，卻不曉得從哪裏來，往哪裏去；凡從聖靈生的，也是如此。」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尼哥德慕問他說：「怎能有這事呢？」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耶穌回答說：「你是以色列人的先生，還不明白這事嗎？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我實實在在地告訴你，我們所說的是我們知道的；我們所見證的是我們見過的；你們卻不領受我們的見證。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我對你們說地上的事，你們尚且不信，若說天上的事，如何能信呢？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除了從天降下、仍舊在天的人子，沒有人升過天。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摩西在曠野怎樣舉蛇，人子也必照樣被舉起來，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叫一切信他的都得永生。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「上帝愛世人，甚至將他的獨生子賜給他們，叫一切信他的，不致滅亡，反得永生。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因為上帝差他的兒子降世，不是要定世人的罪，乃是要叫世人因他得救。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信他的人，不被定罪；不信的人，罪已經定了，因為他不信上帝獨生子的名。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光來到世間，世人因自己的行為是惡的，不愛光，倒愛黑暗，定他們的罪就是在此。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凡作惡的便恨光，並不來就光，恐怕他的行為受責備。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但行真理的必來就光，要顯明他所行的是靠上帝而行。」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這事以後，耶穌和門徒到了猶太地，在那裏居住，施洗。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約翰在靠近撒冷的哀嫩也施洗；因為那裏水多，眾人都去受洗。（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那時約翰還沒有下在監裏。）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約翰的門徒和一個猶太人辯論潔淨的禮，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就來見約翰，說：「拉比，從前同你在約旦河外、你所見證的那位，現在施洗，眾人都往他那裏去了。」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約翰說：「若不是從天上賜的，人就不能得甚麼。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我曾說：『我不是基督，是奉差遣在他前面的』，你們自己可以給我作見證。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娶新婦的就是新郎；新郎的朋友站着，聽見新郎的聲音就甚喜樂。故此，我這喜樂滿足了。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他必興旺，我必衰微。」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「從天上來的是在萬有之上；從地上來的是屬乎地，他所說的也是屬乎地。從天上來的是在萬有之上。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他將所見所聞的見證出來，只是沒有人領受他的見證。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那領受他見證的，就印上印，證明上帝是真的。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上帝所差來的就說上帝的話，因為上帝賜聖靈給他是沒有限量的。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父愛子，已將萬有交在他手裏。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信子的人有永生；不信子的人得不着永生，上帝的震怒常在他身上。」</w:t>
      </w:r>
    </w:p>
    <w:p>
      <w:pPr>
        <w:pStyle w:val="Heading2"/>
      </w:pPr>
      <w:r>
        <w:rPr>
          <w:lang w:val="zh_TW" w:bidi="zh_TW"/>
        </w:rPr>
        <w:t>約翰福音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主知道法利賽人聽見他收門徒，施洗，比約翰還多，（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其實不是耶穌親自施洗，乃是他的門徒施洗，）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他就離了猶太，又往加利利去。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必須經過撒馬利亞，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於是到了撒馬利亞的一座城，名叫敘加，靠近雅各給他兒子約瑟的那塊地。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在那裏有雅各井；耶穌因走路困乏，就坐在井旁。那時約有午正。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有一個撒馬利亞的婦人來打水。耶穌對她說：「請你給我水喝。」（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那時門徒進城買食物去了。）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撒馬利亞的婦人對他說：「你既是猶太人，怎麼向我一個撒馬利亞婦人要水喝呢？」原來猶太人和撒馬利亞人沒有來往。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耶穌回答說：「你若知道上帝的恩賜，和對你說『給我水喝』的是誰，你必早求他，他也必早給了你活水。」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婦人說：「先生，沒有打水的器具，井又深，你從哪裏得活水呢？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我們的祖宗雅各將這井留給我們，他自己和兒子並牲畜也都喝這井裏的水，難道你比他還大嗎？」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耶穌回答說：「凡喝這水的還要再渴；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人若喝我所賜的水就永遠不渴。我所賜的水要在他裏頭成為泉源，直湧到永生。」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婦人說：「先生，請把這水賜給我，叫我不渴，也不用來這麼遠打水。」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耶穌說：「你去叫你丈夫也到這裏來。」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婦人說：「我沒有丈夫。」耶穌說：「你說沒有丈夫是不錯的。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你已經有五個丈夫，你現在有的並不是你的丈夫。你這話是真的。」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婦人說：「先生，我看出你是先知。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我們的祖宗在這山上禮拜，你們倒說，應當禮拜的地方是在耶路撒冷。」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耶穌說：「婦人，你當信我。時候將到，你們拜父，也不在這山上，也不在耶路撒冷。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你們所拜的，你們不知道；我們所拜的，我們知道，因為救恩是從猶太人出來的。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時候將到，如今就是了，那真正拜父的，要用心靈和誠實拜他，因為父要這樣的人拜他。」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上帝是個靈，所以拜他的必須用心靈和誠實拜他。」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婦人說：「我知道彌賽亞（就是那稱為基督的）要來；他來了，必將一切的事都告訴我們。」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耶穌說：「這和你說話的就是他！」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當下門徒回來，就希奇耶穌和一個婦人說話；只是沒有人說：「你是要甚麼？」或說：「你為甚麼和她說話？」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那婦人就留下水罐子，往城裏去，對眾人說：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「你們來看！有一個人將我素來所行的一切事都給我說出來了，莫非這就是基督嗎？」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眾人就出城，往耶穌那裏去。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這其間，門徒對耶穌說：「拉比，請吃。」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耶穌說：「我有食物吃，是你們不知道的。」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門徒就彼此對問說：「莫非有人拿甚麼給他吃嗎？」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耶穌說：「我的食物就是遵行差我來者的旨意，做成他的工。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你們豈不說『到收割的時候還有四個月』嗎？我告訴你們，舉目向田觀看，莊稼已經熟了，可以收割了。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收割的人得工價，積蓄五穀到永生，叫撒種的和收割的一同快樂。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俗語說：『那人撒種，這人收割』，這話可見是真的。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我差你們去收你們所沒有勞苦的；別人勞苦，你們享受他們所勞苦的。」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那城裏有好些撒馬利亞人信了耶穌，因為那婦人作見證說：「他將我素來所行的一切事都給我說出來了。」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於是撒馬利亞人來見耶穌，求他在他們那裏住下，他便在那裏住了兩天。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因耶穌的話，信的人就更多了，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便對婦人說：「現在我們信，不是因為你的話，是我們親自聽見了，知道這真是救世主。」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過了那兩天，耶穌離了那地方，往加利利去。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因為耶穌自己作過見證說：「先知在本地是沒有人尊敬的。」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到了加利利，加利利人既然看見他在耶路撒冷過節所行的一切事，就接待他，因為他們也是上去過節。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耶穌又到了加利利的迦拿，就是他從前變水為酒的地方。有一個大臣，他的兒子在迦百農患病。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他聽見耶穌從猶太到了加利利，就來見他，求他下去醫治他的兒子，因為他兒子快要死了。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耶穌就對他說：「若不看見神蹟奇事，你們總是不信。」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那大臣說：「先生，求你趁着我的孩子還沒有死就下去。」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耶穌對他說：「回去吧，你的兒子活了！」那人信耶穌所說的話就回去了。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正下去的時候，他的僕人迎見他，說他的兒子活了。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他就問甚麼時候見好的。他們說：「昨日未時熱就退了。」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53</w:t>
      </w:r>
      <w:r>
        <w:rPr>
          <w:lang w:val="zh_TW" w:bidi="zh_TW"/>
        </w:rPr>
        <w:t xml:space="preserve"> 他便知道這正是耶穌對他說「你兒子活了」的時候；他自己和全家就都信了。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54</w:t>
      </w:r>
      <w:r>
        <w:rPr>
          <w:lang w:val="zh_TW" w:bidi="zh_TW"/>
        </w:rPr>
        <w:t xml:space="preserve"> 這是耶穌在加利利行的第二件神蹟，是他從猶太回去以後行的。</w:t>
      </w:r>
    </w:p>
    <w:p>
      <w:pPr>
        <w:pStyle w:val="Heading2"/>
      </w:pPr>
      <w:r>
        <w:rPr>
          <w:lang w:val="zh_TW" w:bidi="zh_TW"/>
        </w:rPr>
        <w:t>約翰福音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這事以後，到了猶太人的一個節期，耶穌就上耶路撒冷去。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在耶路撒冷，靠近羊門有一個池子，希伯來話叫作畢士大，旁邊有五個廊子；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裏面躺着瞎眼的、瘸腿的、血氣枯乾的許多病人。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在那裏有一個人，病了三十八年。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耶穌看見他躺着，知道他病了許久，就問他說：「你要痊癒嗎？」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病人回答說：「先生，水動的時候，沒有人把我放在池子裏；我正去的時候，就有別人比我先下去。」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耶穌對他說：「起來，拿你的褥子走吧！」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那人立刻痊癒，就拿起褥子來走了。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那天是安息日，所以猶太人對那醫好的人說：「今天是安息日，你拿褥子是不可的。」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他卻回答說：「那使我痊癒的，對我說：『拿你的褥子走吧。』」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他們問他說：「對你說『拿褥子走』的是甚麼人？」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那醫好的人不知道是誰；因為那裏的人多，耶穌已經躲開了。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後來耶穌在殿裏遇見他，對他說：「你已經痊癒了，不要再犯罪，恐怕你遭遇的更加利害。」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那人就去告訴猶太人，使他痊癒的是耶穌。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所以猶太人逼迫耶穌，因為他在安息日做了這事。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耶穌就對他們說：「我父做事直到如今，我也做事。」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所以猶太人越發想要殺他；因他不但犯了安息日，並且稱上帝為他的父，將自己和上帝當作平等。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耶穌對他們說：「我實實在在地告訴你們，子憑着自己不能做甚麼，惟有看見父所做的，子才能做；父所做的事，子也照樣做。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父愛子，將自己所做的一切事指給他看，還要將比這更大的事指給他看，叫你們希奇。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父怎樣叫死人起來，使他們活着，子也照樣隨自己的意思使人活着。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父不審判甚麼人，乃將審判的事全交與子，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叫人都尊敬子如同尊敬父一樣。不尊敬子的，就是不尊敬差子來的父。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我實實在在地告訴你們，那聽我話、又信差我來者的，就有永生；不至於定罪，是已經出死入生了。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我實實在在地告訴你們，時候將到，現在就是了，死人要聽見上帝兒子的聲音，聽見的人就要活了。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因為父怎樣在自己有生命，就賜給他兒子也照樣在自己有生命，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並且因為他是人子，就賜給他行審判的權柄。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你們不要把這事看作希奇。時候要到，凡在墳墓裏的，都要聽見他的聲音，就出來：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行善的，復活得生；作惡的，復活定罪。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「我憑着自己不能做甚麼，我怎麼聽見就怎麼審判。我的審判也是公平的；因為我不求自己的意思，只求那差我來者的意思。」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「我若為自己作見證，我的見證就不真。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另有一位給我作見證，我也知道他給我作的見證是真的。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你們曾差人到約翰那裏，他為真理作過見證。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其實，我所受的見證不是從人來的；然而，我說這些話，為要叫你們得救。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約翰是點着的明燈，你們情願暫時喜歡他的光。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但我有比約翰更大的見證；因為父交給我要我成就的事，就是我所做的事，這便見證我是父所差來的。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差我來的父也為我作過見證。你們從來沒有聽見他的聲音，也沒有看見他的形像。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你們並沒有他的道存在心裏；因為他所差來的，你們不信。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你們查考聖經，因你們以為內中有永生；給我作見證的就是這經。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然而，你們不肯到我這裏來得生命。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「我不受從人來的榮耀。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但我知道，你們心裏沒有上帝的愛。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我奉我父的名來，你們並不接待我；若有別人奉自己的名來，你們倒要接待他。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你們互相受榮耀，卻不求從獨一之上帝來的榮耀，怎能信我呢？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不要想我在父面前要告你們；有一位告你們的，就是你們所仰賴的摩西。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你們如果信摩西，也必信我，因為他書上有指着我寫的話。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你們若不信他的書，怎能信我的話呢？」</w:t>
      </w:r>
    </w:p>
    <w:p>
      <w:pPr>
        <w:pStyle w:val="Heading2"/>
      </w:pPr>
      <w:r>
        <w:rPr>
          <w:lang w:val="zh_TW" w:bidi="zh_TW"/>
        </w:rPr>
        <w:t>約翰福音 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這事以後，耶穌渡過加利利海，就是提比哩亞海。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有許多人因為看見他在病人身上所行的神蹟，就跟隨他。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耶穌上了山，和門徒一同坐在那裏。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那時猶太人的逾越節近了。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耶穌舉目看見許多人來，就對腓力說：「我們從哪裏買餅叫這些人吃呢？」（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他說這話是要試驗腓力；他自己原知道要怎樣行。）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腓力回答說：「就是二十兩銀子的餅，叫他們各人吃一點也是不夠的。」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有一個門徒，就是西門‧彼得的兄弟安得烈，對耶穌說：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「在這裏有一個孩童，帶着五個大麥餅、兩條魚，只是分給這許多人還算甚麼呢？」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耶穌說：「你們叫眾人坐下。」原來那地方的草多，眾人就坐下，數目約有五千。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耶穌拿起餅來，祝謝了，就分給那坐着的人；分魚也是這樣，都隨着他們所要的。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他們吃飽了，耶穌對門徒說：「把剩下的零碎收拾起來，免得有糟蹋的。」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他們便將那五個大麥餅的零碎，就是眾人吃了剩下的，收拾起來，裝滿了十二個籃子。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眾人看見耶穌所行的神蹟，就說：「這真是那要到世間來的先知！」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耶穌既知道眾人要來強逼他作王，就獨自又退到山上去了。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到了晚上，他的門徒下海邊去，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上了船，要過海往迦百農去。天已經黑了，耶穌還沒有來到他們那裏。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忽然狂風大作，海就翻騰起來。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門徒搖櫓，約行了十里多路，看見耶穌在海面上走，漸漸近了船，他們就害怕。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耶穌對他們說：「是我，不要怕！」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門徒就喜歡接他上船，船立時到了他們所要去的地方。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第二日，站在海那邊的眾人知道那裏沒有別的船，只有一隻小船，又知道耶穌沒有同他的門徒上船，乃是門徒自己去的。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然而，有幾隻小船從提比哩亞來，靠近主祝謝後分餅給人吃的地方。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眾人見耶穌和門徒都不在那裏，就上了船，往迦百農去找耶穌。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既在海那邊找着了，就對他說：「拉比，是幾時到這裏來的？」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耶穌回答說：「我實實在在地告訴你們，你們找我，並不是因見了神蹟，乃是因吃餅得飽。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不要為那必壞的食物勞力，要為那存到永生的食物勞力，就是人子要賜給你們的，因為人子是父上帝所印證的。」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眾人問他說：「我們當行甚麼才算做上帝的工呢？」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耶穌回答說：「信上帝所差來的，這就是做上帝的工。」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他們又說：「你行甚麼神蹟，叫我們看見就信你；你到底做甚麼事呢？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我們的祖宗在曠野吃過嗎哪，如經上寫着說：『他從天上賜下糧來給他們吃。』」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耶穌說：「我實實在在地告訴你們，那從天上來的糧不是摩西賜給你們的，乃是我父將天上來的真糧賜給你們。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因為上帝的糧就是那從天上降下來、賜生命給世界的。」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他們說：「主啊，常將這糧賜給我們！」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耶穌說：「我就是生命的糧。到我這裏來的，必定不餓；信我的，永遠不渴。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只是我對你們說過，你們已經看見我，還是不信。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凡父所賜給我的人必到我這裏來；到我這裏來的，我總不丟棄他。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因為我從天上降下來，不是要按自己的意思行，乃是要按那差我來者的意思行。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差我來者的意思就是：他所賜給我的，叫我一個也不失落，在末日卻叫他復活。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因為我父的意思是叫一切見子而信的人得永生，並且在末日我要叫他復活。」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猶太人因為耶穌說「我是從天上降下來的糧」，就私下議論他，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說：「這不是約瑟的兒子耶穌嗎？他的父母我們豈不認得嗎？他如今怎麼說『我是從天上降下來的』呢？」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耶穌回答說：「你們不要大家議論。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若不是差我來的父吸引人，就沒有能到我這裏來的；到我這裏來的，在末日我要叫他復活。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在先知書上寫着說：『他們都要蒙上帝的教訓。』凡聽見父之教訓又學習的，就到我這裏來。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這不是說有人看見過父，惟獨從上帝來的，他看見過父。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我實實在在地告訴你們，信的人有永生。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我就是生命的糧。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你們的祖宗在曠野吃過嗎哪，還是死了。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這是從天上降下來的糧，叫人吃了就不死。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我是從天上降下來生命的糧；人若吃這糧，就必永遠活着。我所要賜的糧就是我的肉，為世人之生命所賜的。」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因此，猶太人彼此爭論說：「這個人怎能把他的肉給我們吃呢？」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53</w:t>
      </w:r>
      <w:r>
        <w:rPr>
          <w:lang w:val="zh_TW" w:bidi="zh_TW"/>
        </w:rPr>
        <w:t xml:space="preserve"> 耶穌說：「我實實在在地告訴你們，你們若不吃人子的肉，不喝人子的血，就沒有生命在你們裏面。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54</w:t>
      </w:r>
      <w:r>
        <w:rPr>
          <w:lang w:val="zh_TW" w:bidi="zh_TW"/>
        </w:rPr>
        <w:t xml:space="preserve"> 吃我肉、喝我血的人就有永生，在末日我要叫他復活。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55</w:t>
      </w:r>
      <w:r>
        <w:rPr>
          <w:lang w:val="zh_TW" w:bidi="zh_TW"/>
        </w:rPr>
        <w:t xml:space="preserve"> 我的肉真是可吃的，我的血真是可喝的。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56</w:t>
      </w:r>
      <w:r>
        <w:rPr>
          <w:lang w:val="zh_TW" w:bidi="zh_TW"/>
        </w:rPr>
        <w:t xml:space="preserve"> 吃我肉、喝我血的人常在我裏面，我也常在他裏面。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57</w:t>
      </w:r>
      <w:r>
        <w:rPr>
          <w:lang w:val="zh_TW" w:bidi="zh_TW"/>
        </w:rPr>
        <w:t xml:space="preserve"> 永活的父怎樣差我來，我又因父活着；照樣，吃我肉的人也要因我活着。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58</w:t>
      </w:r>
      <w:r>
        <w:rPr>
          <w:lang w:val="zh_TW" w:bidi="zh_TW"/>
        </w:rPr>
        <w:t xml:space="preserve"> 這就是從天上降下來的糧。吃這糧的人就永遠活着，不像你們的祖宗吃過嗎哪還是死了。」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59</w:t>
      </w:r>
      <w:r>
        <w:rPr>
          <w:lang w:val="zh_TW" w:bidi="zh_TW"/>
        </w:rPr>
        <w:t xml:space="preserve"> 這些話是耶穌在迦百農會堂裏教訓人說的。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60</w:t>
      </w:r>
      <w:r>
        <w:rPr>
          <w:lang w:val="zh_TW" w:bidi="zh_TW"/>
        </w:rPr>
        <w:t xml:space="preserve"> 他的門徒中有好些人聽見了，就說：「這話甚難，誰能聽呢？」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61</w:t>
      </w:r>
      <w:r>
        <w:rPr>
          <w:lang w:val="zh_TW" w:bidi="zh_TW"/>
        </w:rPr>
        <w:t xml:space="preserve"> 耶穌心裏知道門徒為這話議論，就對他們說：「這話是叫你們厭棄嗎？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62</w:t>
      </w:r>
      <w:r>
        <w:rPr>
          <w:lang w:val="zh_TW" w:bidi="zh_TW"/>
        </w:rPr>
        <w:t xml:space="preserve"> 倘或你們看見人子升到他原來所在之處，怎麼樣呢？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63</w:t>
      </w:r>
      <w:r>
        <w:rPr>
          <w:lang w:val="zh_TW" w:bidi="zh_TW"/>
        </w:rPr>
        <w:t xml:space="preserve"> 叫人活着的乃是靈，肉體是無益的。我對你們所說的話就是靈，就是生命。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64</w:t>
      </w:r>
      <w:r>
        <w:rPr>
          <w:lang w:val="zh_TW" w:bidi="zh_TW"/>
        </w:rPr>
        <w:t xml:space="preserve"> 只是你們中間有不信的人。」耶穌從起頭就知道誰不信他，誰要賣他。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65</w:t>
      </w:r>
      <w:r>
        <w:rPr>
          <w:lang w:val="zh_TW" w:bidi="zh_TW"/>
        </w:rPr>
        <w:t xml:space="preserve"> 耶穌又說：「所以我對你們說過，若不是蒙我父的恩賜，沒有人能到我這裏來。」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66</w:t>
      </w:r>
      <w:r>
        <w:rPr>
          <w:lang w:val="zh_TW" w:bidi="zh_TW"/>
        </w:rPr>
        <w:t xml:space="preserve"> 從此，他門徒中多有退去的，不再和他同行。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67</w:t>
      </w:r>
      <w:r>
        <w:rPr>
          <w:lang w:val="zh_TW" w:bidi="zh_TW"/>
        </w:rPr>
        <w:t xml:space="preserve"> 耶穌就對那十二個門徒說：「你們也要去嗎？」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68</w:t>
      </w:r>
      <w:r>
        <w:rPr>
          <w:lang w:val="zh_TW" w:bidi="zh_TW"/>
        </w:rPr>
        <w:t xml:space="preserve"> 西門‧彼得回答說：「主啊，你有永生之道，我們還歸從誰呢？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69</w:t>
      </w:r>
      <w:r>
        <w:rPr>
          <w:lang w:val="zh_TW" w:bidi="zh_TW"/>
        </w:rPr>
        <w:t xml:space="preserve"> 我們已經信了，又知道你是上帝的聖者。」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70</w:t>
      </w:r>
      <w:r>
        <w:rPr>
          <w:lang w:val="zh_TW" w:bidi="zh_TW"/>
        </w:rPr>
        <w:t xml:space="preserve"> 耶穌說：「我不是揀選了你們十二個門徒嗎？但你們中間有一個是魔鬼。」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71</w:t>
      </w:r>
      <w:r>
        <w:rPr>
          <w:lang w:val="zh_TW" w:bidi="zh_TW"/>
        </w:rPr>
        <w:t xml:space="preserve"> 耶穌這話是指着加略人西門的兒子猶大說的；他本是十二個門徒裏的一個，後來要賣耶穌的。</w:t>
      </w:r>
    </w:p>
    <w:p>
      <w:pPr>
        <w:pStyle w:val="Heading2"/>
      </w:pPr>
      <w:r>
        <w:rPr>
          <w:lang w:val="zh_TW" w:bidi="zh_TW"/>
        </w:rPr>
        <w:t>約翰福音 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這事以後，耶穌在加利利遊行，不願在猶太遊行，因為猶太人想要殺他。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當時猶太人的住棚節近了。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耶穌的弟兄就對他說：「你離開這裏上猶太去吧，叫你的門徒也看見你所行的事。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人要顯揚名聲，沒有在暗處行事的；你如果行這些事，就當將自己顯明給世人看。」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因為連他的弟兄說這話，是因為不信他。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耶穌就對他們說：「我的時候還沒有到；你們的時候常是方便的。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世人不能恨你們，卻是恨我，因為我指證他們所做的事是惡的。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你們上去過節吧，我現在不上去過這節，因為我的時候還沒有滿。」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耶穌說了這話，仍舊住在加利利。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但他弟兄上去以後，他也上去過節，不是明去，似乎是暗去的。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正在節期，猶太人尋找耶穌，說：「他在哪裏？」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眾人為他紛紛議論，有的說：「他是好人。」有的說：「不然，他是迷惑眾人的。」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只是沒有人明明地講論他，因為怕猶太人。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到了節期，耶穌上殿裏去教訓人。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猶太人就希奇，說：「這個人沒有學過，怎麼明白書呢？」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耶穌說：「我的教訓不是我自己的，乃是那差我來者的。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人若立志遵着他的旨意行，就必曉得這教訓或是出於上帝，或是我憑着自己說的。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人憑着自己說，是求自己的榮耀；惟有求那差他來者的榮耀，這人是真的，在他心裏沒有不義。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摩西豈不是傳律法給你們嗎？你們卻沒有一個人守律法。為甚麼想要殺我呢？」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眾人回答說：「你是被鬼附着了！誰想要殺你？」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耶穌說：「我做了一件事，你們都以為希奇。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摩西傳割禮給你們（其實不是從摩西起的，乃是從祖先起的），因此你們也在安息日給人行割禮。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人若在安息日受割禮，免得違背摩西的律法，我在安息日叫一個人全然好了，你們就向我生氣嗎？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不可按外貌斷定是非，總要按公平斷定是非。」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耶路撒冷人中有的說：「這不是他們想要殺的人嗎？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你看他還明明地講道，他們也不向他說甚麼，難道官長真知道這是基督嗎？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然而，我們知道這個人從哪裏來；只是基督來的時候，沒有人知道他從哪裏來。」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那時，耶穌在殿裏教訓人，大聲說：「你們也知道我，也知道我從哪裏來；我來並不是由於自己。但那差我來的是真的。你們不認識他，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我卻認識他；因為我是從他來的，他也是差了我來。」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他們就想要捉拿耶穌；只是沒有人下手，因為他的時候還沒有到。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但眾人中間有好些信他的，說：「基督來的時候，他所行的神蹟豈能比這人所行的更多嗎？」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法利賽人聽見眾人為耶穌這樣紛紛議論，祭司長和法利賽人就打發差役去捉拿他。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於是耶穌說：「我還有不多的時候和你們同在，以後就回到差我來的那裏去。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你們要找我，卻找不着；我所在的地方你們不能到。」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猶太人就彼此對問說：「這人要往哪裏去，叫我們找不着呢？難道他要往散住希臘中的猶太人那裏去教訓希臘人嗎？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他說：『你們要找我，卻找不着；我所在的地方，你們不能到』，這話是甚麼意思呢？」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節期的末日，就是最大之日，耶穌站着高聲說：「人若渴了，可以到我這裏來喝。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信我的人就如經上所說：『從他腹中要流出活水的江河來。』」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耶穌這話是指着信他之人要受聖靈說的。那時還沒有賜下聖靈來，因為耶穌尚未得着榮耀。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眾人聽見這話，有的說：「這真是那先知。」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有的說：「這是基督。」但也有的說：「基督豈是從加利利出來的嗎？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經上豈不是說『基督是大衛的後裔，從大衛本鄉伯利恆出來的』嗎？」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於是眾人因着耶穌起了紛爭。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其中有人要捉拿他，只是無人下手。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差役回到祭司長和法利賽人那裏。他們對差役說：「你們為甚麼沒有帶他來呢？」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差役回答說：「從來沒有像他這樣說話的！」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法利賽人說：「你們也受了迷惑嗎？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官長或是法利賽人豈有信他的呢？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但這些不明白律法的百姓是被咒詛的！」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內中有尼哥德慕，就是從前去見耶穌的，對他們說：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「不先聽本人的口供，不知道他所做的事，難道我們的律法還定他的罪嗎？」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他們回答說：「你也是出於加利利嗎？你且去查考，就可知道加利利沒有出過先知。」</w:t>
      </w:r>
    </w:p>
    <w:p>
      <w:pPr>
        <w:pStyle w:val="Heading2"/>
      </w:pPr>
      <w:r>
        <w:rPr>
          <w:lang w:val="zh_TW" w:bidi="zh_TW"/>
        </w:rPr>
        <w:t>約翰福音 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於是各人都回家去了；耶穌卻往橄欖山去，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清早又回到殿裏。眾百姓都到他那裏去，他就坐下，教訓他們。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文士和法利賽人帶着一個行淫時被拿的婦人來，叫她站在當中，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就對耶穌說：「夫子，這婦人是正行淫之時被拿的。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摩西在律法上吩咐我們把這樣的婦人用石頭打死。你說該把她怎麼樣呢？」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他們說這話，乃試探耶穌，要得着告他的把柄。耶穌卻彎着腰，用指頭在地上畫字。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他們還是不住地問他，耶穌就直起腰來，對他們說：「你們中間誰是沒有罪的，誰就可以先拿石頭打她。」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於是又彎着腰，用指頭在地上畫字。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他們聽見這話，就從老到少，一個一個地都出去了，只剩下耶穌一人，還有那婦人仍然站在當中。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耶穌就直起腰來，對她說：「婦人，那些人在哪裏呢？沒有人定你的罪嗎？」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她說：「主啊，沒有。」耶穌說：「我也不定你的罪。去吧，從此不要再犯罪了！」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耶穌又對眾人說：「我是世界的光。跟從我的，就不在黑暗裏走，必要得着生命的光。」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法利賽人對他說：「你是為自己作見證，你的見證不真。」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耶穌說：「我雖然為自己作見證，我的見證還是真的；因我知道我從哪裏來，往哪裏去；你們卻不知道我從哪裏來，往哪裏去。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你們是以外貌判斷人，我卻不判斷人。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就是判斷人，我的判斷也是真的；因為不是我獨自在這裏，還有差我來的父與我同在。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你們的律法上也記着說：『兩個人的見證是真的。』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我是為自己作見證，還有差我來的父也是為我作見證。」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他們就問他說：「你的父在哪裏？」耶穌回答說：「你們不認識我，也不認識我的父；若是認識我，也就認識我的父。」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這些話是耶穌在殿裏的庫房、教訓人時所說的，也沒有人拿他，因為他的時候還沒有到。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耶穌又對他們說：「我要去了，你們要找我，並且你們要死在罪中。我所去的地方，你們不能到。」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猶太人說：「他說『我所去的地方，你們不能到』，難道他要自盡嗎？」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耶穌對他們說：「你們是從下頭來的，我是從上頭來的；你們是屬這世界的，我不是屬這世界的。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所以我對你們說，你們要死在罪中。你們若不信我是基督，必要死在罪中。」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他們就問他說：「你是誰？」耶穌對他們說：「就是我從起初所告訴你們的。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我有許多事講論你們，判斷你們；但那差我來的是真的，我在他那裏所聽見的，我就傳給世人。」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他們不明白耶穌是指着父說的。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所以耶穌說：「你們舉起人子以後，必知道我是基督，並且知道我沒有一件事是憑着自己做的。我說這些話乃是照着父所教訓我的。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那差我來的是與我同在；他沒有撇下我獨自在這裏，因為我常做他所喜悅的事。」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耶穌說這話的時候，就有許多人信他。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耶穌對信他的猶太人說：「你們若常常遵守我的道，就真是我的門徒；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你們必曉得真理，真理必叫你們得以自由。」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他們回答說：「我們是亞伯拉罕的後裔，從來沒有作過誰的奴僕。你怎麼說『你們必得以自由』呢？」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耶穌回答說：「我實實在在地告訴你們，所有犯罪的就是罪的奴僕。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奴僕不能永遠住在家裏；兒子是永遠住在家裏。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所以天父的兒子若叫你們自由，你們就真自由了。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我知道你們是亞伯拉罕的子孫，你們卻想要殺我，因為你們心裏容不下我的道。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我所說的是在我父那裏看見的；你們所行的是在你們的父那裏聽見的。」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他們說：「我們的父就是亞伯拉罕。」耶穌說：「你們若是亞伯拉罕的兒子，就必行亞伯拉罕所行的事。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我將在上帝那裏所聽見的真理告訴了你們，現在你們卻想要殺我，這不是亞伯拉罕所行的事。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你們是行你們父所行的事。」他們說：「我們不是從淫亂生的；我們只有一位父，就是上帝。」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耶穌說：「倘若上帝是你們的父，你們就必愛我；因為我本是出於上帝，也是從上帝而來，並不是由着自己來，乃是他差我來。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你們為甚麼不明白我的話呢？無非是因你們不能聽我的道。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你們是出於你們的父魔鬼，你們父的私慾你們偏要行。他從起初是殺人的，不守真理，因他心裏沒有真理。他說謊是出於自己；因他本來是說謊的，也是說謊之人的父。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我將真理告訴你們，你們就因此不信我。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你們中間誰能指證我有罪呢？我既然將真理告訴你們，為甚麼不信我呢？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出於上帝的，必聽上帝的話；你們不聽，因為你們不是出於上帝。」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猶太人回答說：「我們說你是撒馬利亞人，並且是鬼附着的，這話豈不正對嗎？」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耶穌說：「我不是鬼附着的；我尊敬我的父，你們倒輕慢我。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我不求自己的榮耀，有一位為我求榮耀、定是非的。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我實實在在地告訴你們，人若遵守我的道，就永遠不見死。」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猶太人對他說：「現在我們知道你是鬼附着的。亞伯拉罕死了，眾先知也死了，你還說：『人若遵守我的道，就永遠不嘗死味。』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53</w:t>
      </w:r>
      <w:r>
        <w:rPr>
          <w:lang w:val="zh_TW" w:bidi="zh_TW"/>
        </w:rPr>
        <w:t xml:space="preserve"> 難道你比我們的祖宗亞伯拉罕還大嗎？他死了，眾先知也死了，你將自己當作甚麼人呢？」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54</w:t>
      </w:r>
      <w:r>
        <w:rPr>
          <w:lang w:val="zh_TW" w:bidi="zh_TW"/>
        </w:rPr>
        <w:t xml:space="preserve"> 耶穌回答說：「我若榮耀自己，我的榮耀就算不得甚麼；榮耀我的乃是我的父，就是你們所說是你們的上帝。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55</w:t>
      </w:r>
      <w:r>
        <w:rPr>
          <w:lang w:val="zh_TW" w:bidi="zh_TW"/>
        </w:rPr>
        <w:t xml:space="preserve"> 你們未曾認識他；我卻認識他。我若說不認識他，我就是說謊的，像你們一樣；但我認識他，也遵守他的道。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56</w:t>
      </w:r>
      <w:r>
        <w:rPr>
          <w:lang w:val="zh_TW" w:bidi="zh_TW"/>
        </w:rPr>
        <w:t xml:space="preserve"> 你們的祖宗亞伯拉罕歡歡喜喜地仰望我的日子，既看見了就快樂。」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57</w:t>
      </w:r>
      <w:r>
        <w:rPr>
          <w:lang w:val="zh_TW" w:bidi="zh_TW"/>
        </w:rPr>
        <w:t xml:space="preserve"> 猶太人說：「你還沒有五十歲，豈見過亞伯拉罕呢？」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58</w:t>
      </w:r>
      <w:r>
        <w:rPr>
          <w:lang w:val="zh_TW" w:bidi="zh_TW"/>
        </w:rPr>
        <w:t xml:space="preserve"> 耶穌說：「我實實在在地告訴你們，還沒有亞伯拉罕就有了我。」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59</w:t>
      </w:r>
      <w:r>
        <w:rPr>
          <w:lang w:val="zh_TW" w:bidi="zh_TW"/>
        </w:rPr>
        <w:t xml:space="preserve"> 於是他們拿石頭要打他；耶穌卻躲藏，從殿裏出去了。</w:t>
      </w:r>
    </w:p>
    <w:p>
      <w:pPr>
        <w:pStyle w:val="Heading2"/>
      </w:pPr>
      <w:r>
        <w:rPr>
          <w:lang w:val="zh_TW" w:bidi="zh_TW"/>
        </w:rPr>
        <w:t>約翰福音 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耶穌過去的時候，看見一個人生來是瞎眼的。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門徒問耶穌說：「拉比，這人生來是瞎眼的，是誰犯了罪？是這人呢？是他父母呢？」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耶穌回答說：「也不是這人犯了罪，也不是他父母犯了罪，是要在他身上顯出上帝的作為來。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趁着白日，我們必須做那差我來者的工；黑夜將到，就沒有人能做工了。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我在世上的時候，是世上的光。」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耶穌說了這話，就吐唾沫在地上，用唾沫和泥抹在瞎子的眼睛上，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對他說：「你往西羅亞池子裏去洗。」（西羅亞翻出來就是「奉差遣」。） 他去一洗，回頭就看見了。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他的鄰舍和那素常見他是討飯的，就說：「這不是那從前坐着討飯的人嗎？」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有人說：「是他」；又有人說：「不是，卻是像他。」他自己說：「是我。」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他們對他說：「你的眼睛是怎麼開的呢？」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他回答說：「有一個人，名叫耶穌，他和泥抹我的眼睛，對我說：『你往西羅亞池子去洗。』我去一洗，就看見了。」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他們說：「那個人在哪裏？」他說：「我不知道。」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他們把從前瞎眼的人帶到法利賽人那裏。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耶穌和泥開他眼睛的日子是安息日。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法利賽人也問他是怎麼得看見的。瞎子對他們說：「他把泥抹在我的眼睛上，我去一洗，就看見了。」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法利賽人中有的說：「這個人不是從上帝來的，因為他不守安息日。」又有人說：「一個罪人怎能行這樣的神蹟呢？」他們就起了紛爭。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他們又對瞎子說：「他既然開了你的眼睛，你說他是怎樣的人呢？」他說：「是個先知。」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猶太人不信他從前是瞎眼，後來能看見的，等到叫了他的父母來，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問他們說：「這是你們的兒子嗎？你們說他生來是瞎眼的，如今怎麼能看見了呢？」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他父母回答說：「他是我們的兒子，生來就瞎眼，這是我們知道的。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至於他如今怎麼能看見，我們卻不知道；是誰開了他的眼睛，我們也不知道。他已經成了人，你們問他吧，他自己必能說。」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他父母說這話，是怕猶太人；因為猶太人已經商議定了，若有認耶穌是基督的，要把他趕出會堂。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因此他父母說：「他已經成了人，你們問他吧。」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所以法利賽人第二次叫了那從前瞎眼的人來，對他說：「你該將榮耀歸給上帝，我們知道這人是個罪人。」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他說：「他是個罪人不是，我不知道；有一件事我知道，從前我是眼瞎的，如今能看見了。」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他們就問他說：「他向你做甚麼？是怎麼開了你的眼睛呢？」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他回答說：「我方才告訴你們，你們不聽，為甚麼又要聽呢？莫非你們也要作他的門徒嗎？」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他們就罵他說：「你是他的門徒；我們是摩西的門徒。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上帝對摩西說話是我們知道的；只是這個人，我們不知道他從哪裏來！」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那人回答說：「他開了我的眼睛，你們竟不知道他從哪裏來，這真是奇怪！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我們知道上帝不聽罪人，惟有敬奉上帝、遵行他旨意的，上帝才聽他。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從創世以來，未曾聽見有人把生來是瞎子的眼睛開了。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這人若不是從上帝來的，甚麼也不能做。」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他們回答說：「你全然生在罪孽中，還要教訓我們嗎？」於是把他趕出去了。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耶穌聽說他們把他趕出去，後來遇見他，就說：「你信上帝的兒子嗎？」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他回答說：「主啊，誰是上帝的兒子，叫我信他呢？」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耶穌說：「你已經看見他，現在和你說話的就是他。」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他說：「主啊，我信！」就拜耶穌。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耶穌說：「我為審判到這世上來，叫不能看見的，可以看見；能看見的，反瞎了眼。」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同他在那裏的法利賽人聽見這話，就說：「難道我們也瞎了眼嗎？」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耶穌對他們說：「你們若瞎了眼，就沒有罪了；但如今你們說『我們能看見』，所以你們的罪還在。」</w:t>
      </w:r>
    </w:p>
    <w:p>
      <w:pPr>
        <w:pStyle w:val="Heading2"/>
      </w:pPr>
      <w:r>
        <w:rPr>
          <w:lang w:val="zh_TW" w:bidi="zh_TW"/>
        </w:rPr>
        <w:t>約翰福音 10:1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「我實實在在地告訴你們，人進羊圈，不從門進去，倒從別處爬進去，那人就是賊，就是強盜。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從門進去的，才是羊的牧人。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看門的就給他開門；羊也聽他的聲音。他按着名叫自己的羊，把羊領出來。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既放出自己的羊來，就在前頭走，羊也跟着他，因為認得他的聲音。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羊不跟着生人；因為不認得他的聲音， 必要逃跑。」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耶穌將這比喻告訴他們，但他們不明白所說的是甚麼意思。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所以，耶穌又對他們說：「我實實在在地告訴你們，我就是羊的門。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凡在我以先來的都是賊，是強盜；羊卻不聽他們。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我就是門；凡從我進來的，必然得救，並且出入得草吃。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盜賊來，無非要偷竊，殺害，毀壞；我來了，是要叫羊得生命，並且得的更豐盛。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我是好牧人；好牧人為羊捨命。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若是雇工，不是牧人，羊也不是他自己的，他看見狼來，就撇下羊逃走；狼抓住羊，趕散了羊群。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雇工逃走，因他是雇工，並不顧念羊。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我是好牧人；我認識我的羊，我的羊也認識我，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正如父認識我，我也認識父一樣；並且我為羊捨命。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我另外有羊，不是這圈裏的；我必須領他們來，他們也要聽我的聲音，並且要合成一群，歸一個牧人了。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我父愛我；因我將命捨去，好再取回來。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沒有人奪我的命去，是我自己捨的。我有權柄捨了，也有權柄取回來。這是我從我父所受的命令。」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猶太人為這些話又起了紛爭。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內中有好些人說：「他是被鬼附着，而且瘋了，為甚麼聽他呢？」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又有人說：「這不是鬼附之人所說的話。鬼豈能叫瞎子的眼睛開了呢？」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在耶路撒冷有修殿節，是冬天的時候。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耶穌在殿裏所羅門的廊下行走。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猶太人圍着他，說：「你叫我們猶疑不定到幾時呢？你若是基督，就明明地告訴我們。」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耶穌回答說：「我已經告訴你們，你們不信。我奉我父之名所行的事可以為我作見證；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只是你們不信，因為你們不是我的羊。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我的羊聽我的聲音，我也認識他們，他們也跟着我。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我又賜給他們永生；他們永不滅亡，誰也不能從我手裏把他們奪去。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我父把羊賜給我，他比萬有都大，誰也不能從我父手裏把他們奪去。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我與父原為一。」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猶太人又拿起石頭來要打他。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耶穌對他們說：「我從父顯出許多善事給你們看，你們是為哪一件拿石頭打我呢？」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猶太人回答說：「我們不是為善事拿石頭打你，是為你說僭妄的話；又為你是個人，反將自己當作上帝。」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耶穌說：「你們的律法上豈不是寫着『我曾說你們是神』嗎？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經上的話是不能廢的；若那些承受上帝道的人尚且稱為神，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父所分別為聖、又差到世間來的，他自稱是上帝的兒子，你們還向他說『你說僭妄的話』嗎？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我若不行我父的事，你們就不必信我；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我若行了，你們縱然不信我，也當信這些事，叫你們又知道又明白父在我裏面，我也在父裏面。」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他們又要拿他，他卻逃出他們的手走了。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耶穌又往約旦河外去，到了約翰起初施洗的地方，就住在那裏。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有許多人來到他那裏。他們說：「約翰一件神蹟沒有行過，但約翰指着這人所說的一切話都是真的。」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在那裏，信耶穌的人就多了。</w:t>
      </w:r>
    </w:p>
    <w:p>
      <w:pPr>
        <w:pStyle w:val="Heading2"/>
      </w:pPr>
      <w:r>
        <w:rPr>
          <w:lang w:val="zh_TW" w:bidi="zh_TW"/>
        </w:rPr>
        <w:t>約翰福音 11:1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有一個患病的人，名叫拉撒路，住在伯大尼，就是馬利亞和她姊姊馬大的村莊。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這馬利亞就是那用香膏抹主，又用頭髮擦他腳的；患病的拉撒路是她的兄弟。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她姊妹兩個就打發人去見耶穌，說：「主啊，你所愛的人病了。」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耶穌聽見，就說：「這病不至於死，乃是為上帝的榮耀，叫上帝的兒子因此得榮耀。」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耶穌素來愛馬大和她妹子並拉撒路。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聽見拉撒路病了，就在所居之地仍住了兩天。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然後對門徒說：「我們再往猶太去吧。」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門徒說：「拉比，猶太人近來要拿石頭打你，你還往那裏去嗎？」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耶穌回答說：「白日不是有十二小時嗎？人在白日走路，就不致跌倒，因為看見這世上的光。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若在黑夜走路，就必跌倒，因為他沒有光。」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耶穌說了這話，隨後對他們說：「我們的朋友拉撒路睡了，我去叫醒他。」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門徒說：「主啊，他若睡了，就必好了。」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耶穌這話是指着他死說的，他們卻以為是說照常睡了。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耶穌就明明地告訴他們說：「拉撒路死了。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我沒有在那裏就歡喜，這是為你們的緣故，好叫你們相信。如今我們可以往他那裏去吧。」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多馬，又稱為低土馬，就對那同作門徒的說：「我們也去和他同死吧。」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耶穌到了，就知道拉撒路在墳墓裏已經四天了。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伯大尼離耶路撒冷不遠，約有六里路。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有好些猶太人來看馬大和馬利亞，要為她們的兄弟安慰她們。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馬大聽見耶穌來了，就出去迎接他；馬利亞卻仍然坐在家裏。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馬大對耶穌說：「主啊，你若早在這裏，我兄弟必不死。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就是現在，我也知道，你無論向上帝求甚麼，上帝也必賜給你。」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耶穌說：「你兄弟必然復活。」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馬大說：「我知道在末日復活的時候，他必復活。」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耶穌對她說：「復活在我，生命也在我。信我的人雖然死了，也必復活；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凡活着信我的人必永遠不死。你信這話嗎？」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馬大說：「主啊，是的，我信你是基督，是上帝的兒子，就是那要臨到世界的。」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馬大說了這話，就回去暗暗地叫她妹子馬利亞，說：「夫子來了，叫你。」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馬利亞聽見了，就急忙起來，到耶穌那裏去。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那時，耶穌還沒有進村子，仍在馬大迎接他的地方。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那些同馬利亞在家裏安慰她的猶太人，見她急忙起來出去，就跟着她，以為她要往墳墓那裏去哭。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馬利亞到了耶穌那裏，看見他，就俯伏在他腳前，說：「主啊，你若早在這裏，我兄弟必不死。」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耶穌看見她哭，並看見與她同來的猶太人也哭，就心裏悲歎，又甚憂愁，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便說：「你們把他安放在哪裏？」他們回答說：「請主來看。」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耶穌哭了。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猶太人就說：「你看他愛這人是何等懇切。」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其中有人說：「他既然開了瞎子的眼睛，豈不能叫這人不死嗎？」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耶穌又心裏悲歎，來到墳墓前；那墳墓是個洞，有一塊石頭擋着。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耶穌說：「你們把石頭挪開。」那死人的姊姊馬大對他說：「主啊，他現在必是臭了，因為他死了已經四天了。」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耶穌說：「我不是對你說過，你若信，就必看見上帝的榮耀嗎？」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他們就把石頭挪開。耶穌舉目望天，說：「父啊，我感謝你，因為你已經聽我。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我也知道你常聽我，但我說這話是為周圍站着的眾人，叫他們信是你差了我來。」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說了這話，就大聲呼叫說：「拉撒路出來！」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那死人就出來了，手腳裹着布，臉上包着手巾。耶穌對他們說：「解開，叫他走！」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那些來看馬利亞的猶太人見了耶穌所做的事，就多有信他的；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但其中也有去見法利賽人的，將耶穌所做的事告訴他們。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祭司長和法利賽人聚集公會，說：「這人行好些神蹟，我們怎麼辦呢？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若這樣由着他，人人都要信他，羅馬人也要來奪我們的地土和我們的百姓。」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內中有一個人，名叫該亞法，本年作大祭司，對他們說：「你們不知道甚麼。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獨不想一個人替百姓死，免得通國滅亡，就是你們的益處。」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他這話不是出於自己，是因他本年作大祭司，所以預言耶穌將要替這一國死；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也不但替這一國死，並要將上帝四散的子民都聚集歸一。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53</w:t>
      </w:r>
      <w:r>
        <w:rPr>
          <w:lang w:val="zh_TW" w:bidi="zh_TW"/>
        </w:rPr>
        <w:t xml:space="preserve"> 從那日起，他們就商議要殺耶穌。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54</w:t>
      </w:r>
      <w:r>
        <w:rPr>
          <w:lang w:val="zh_TW" w:bidi="zh_TW"/>
        </w:rPr>
        <w:t xml:space="preserve"> 所以，耶穌不再顯然行在猶太人中間，就離開那裏往靠近曠野的地方去，到了一座城，名叫以法蓮，就在那裏和門徒同住。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55</w:t>
      </w:r>
      <w:r>
        <w:rPr>
          <w:lang w:val="zh_TW" w:bidi="zh_TW"/>
        </w:rPr>
        <w:t xml:space="preserve"> 猶太人的逾越節近了，有許多人從鄉下上耶路撒冷去，要在節前潔淨自己。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56</w:t>
      </w:r>
      <w:r>
        <w:rPr>
          <w:lang w:val="zh_TW" w:bidi="zh_TW"/>
        </w:rPr>
        <w:t xml:space="preserve"> 他們就尋找耶穌，站在殿裏彼此說：「你們的意思如何，他不來過節嗎？」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57</w:t>
      </w:r>
      <w:r>
        <w:rPr>
          <w:lang w:val="zh_TW" w:bidi="zh_TW"/>
        </w:rPr>
        <w:t xml:space="preserve"> 那時，祭司長和法利賽人早已吩咐說，若有人知道耶穌在哪裏，就要報明，好去拿他。</w:t>
      </w:r>
    </w:p>
    <w:p>
      <w:pPr>
        <w:pStyle w:val="Heading2"/>
      </w:pPr>
      <w:r>
        <w:rPr>
          <w:lang w:val="zh_TW" w:bidi="zh_TW"/>
        </w:rPr>
        <w:t>約翰福音 12:1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逾越節前六日，耶穌來到伯大尼，就是他叫拉撒路從死裏復活之處。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有人在那裏給耶穌預備筵席；馬大伺候，拉撒路也在那同耶穌坐席的人中。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馬利亞就拿着一斤極貴的真哪噠香膏，抹耶穌的腳，又用自己頭髮去擦，屋裏就滿了膏的香氣。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有一個門徒，就是那將要賣耶穌的加略人猶大，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說：「這香膏為甚麼不賣三十兩銀子賙濟窮人呢？」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他說這話，並不是掛念窮人，乃因他是個賊，又帶着錢囊，常取其中所存的。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耶穌說：「由她吧！她是為我安葬之日存留的。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因為常有窮人和你們同在，只是你們不常有我。」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有許多猶太人知道耶穌在那裏，就來了，不但是為耶穌的緣故，也是要看他從死裏所復活的拉撒路。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但祭司長商議連拉撒路也要殺了；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因有好些猶太人為拉撒路的緣故，回去信了耶穌。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第二天，有許多上來過節的人聽見耶穌將到耶路撒冷，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就拿着棕樹枝出去迎接他，喊着說： 和散那！ 奉主名來的以色列王是應當稱頌的！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耶穌得了一個驢駒，就騎上，如經上所記的說：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錫安的民哪，不要懼怕！ 你的王騎着驢駒來了。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這些事門徒起先不明白，等到耶穌得了榮耀以後才想起這話是指着他寫的，並且眾人果然向他這樣行了。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當耶穌呼喚拉撒路，叫他從死復活出墳墓的時候，同耶穌在那裏的眾人就作見證。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眾人因聽見耶穌行了這神蹟，就去迎接他。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法利賽人彼此說：「看哪，你們是徒勞無益，世人都隨從他去了。」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那時，上來過節禮拜的人中，有幾個希臘人。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他們來見加利利、伯賽大的腓力，求他說：「先生，我們願意見耶穌。」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腓力去告訴安得烈，安得烈同腓力去告訴耶穌。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耶穌說：「人子得榮耀的時候到了。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我實實在在地告訴你們，一粒麥子不落在地裏死了，仍舊是一粒，若是死了，就結出許多子粒來。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愛惜自己生命的，就失喪生命；在這世上恨惡自己生命的，就要保守生命到永生。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若有人服事我，就當跟從我；我在哪裏，服事我的人也要在那裏；若有人服事我，我父必尊重他。」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「我現在心裏憂愁，我說甚麼才好呢？父啊，救我脫離這時候；但我原是為這時候來的。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父啊，願你榮耀你的名！」當時就有聲音從天上來，說：「我已經榮耀了我的名，還要再榮耀。」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站在旁邊的眾人聽見，就說：「打雷了。」還有人說：「有天使對他說話。」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耶穌說：「這聲音不是為我，是為你們來的。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現在這世界受審判，這世界的王要被趕出去。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我若從地上被舉起來，就要吸引萬人來歸我。」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耶穌這話原是指着自己將要怎樣死說的。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眾人回答說：「我們聽見律法上有話說，基督是永存的，你怎麼說『人子必須被舉起來』呢？這人子是誰呢？」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耶穌對他們說：「光在你們中間還有不多的時候，應當趁着有光行走，免得黑暗臨到你們；那在黑暗裏行走的，不知道往何處去。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你們應當趁着有光，信從這光，使你們成為光明之子。」 耶穌說了這話，就離開他們隱藏了。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他雖然在他們面前行了許多神蹟，他們還是不信他。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這是要應驗先知以賽亞的話，說： 主啊，我們所傳的有誰信呢？ 主的膀臂向誰顯露呢？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他們所以不能信，因為以賽亞又說：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主叫他們瞎了眼， 硬了心， 免得他們眼睛看見， 心裏明白，回轉過來， 我就醫治他們。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以賽亞因為看見他的榮耀，就指着他說這話。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雖然如此，官長中卻有好些信他的，只因法利賽人的緣故，就不承認，恐怕被趕出會堂。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這是因他們愛人的榮耀過於愛上帝的榮耀。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耶穌大聲說：「信我的，不是信我，乃是信那差我來的。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人看見我，就是看見那差我來的。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我到世上來，乃是光，叫凡信我的，不住在黑暗裏。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若有人聽見我的話不遵守，我不審判他。我來本不是要審判世界，乃是要拯救世界。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棄絕我、不領受我話的人，有審判他的－就是我所講的道在末日要審判他。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因為我沒有憑着自己講，惟有差我來的父已經給我命令，叫我說甚麼，講甚麼。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我也知道他的命令就是永生。故此，我所講的話正是照着父對我所說的。」</w:t>
      </w:r>
    </w:p>
    <w:p>
      <w:pPr>
        <w:pStyle w:val="Heading2"/>
      </w:pPr>
      <w:r>
        <w:rPr>
          <w:lang w:val="zh_TW" w:bidi="zh_TW"/>
        </w:rPr>
        <w:t>約翰福音 13:1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逾越節以前，耶穌知道自己離世歸父的時候到了。他既然愛世間屬自己的人，就愛他們到底。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吃晚飯的時候，魔鬼已將賣耶穌的意思放在西門的兒子加略人猶大心裏。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耶穌知道父已將萬有交在他手裏，且知道自己是從上帝出來的，又要歸到上帝那裏去，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就離席站起來，脫了衣服，拿一條手巾束腰，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隨後把水倒在盆裏，就洗門徒的腳，並用自己所束的手巾擦乾。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挨到西門‧彼得，彼得對他說：「主啊，你洗我的腳嗎？」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耶穌回答說：「我所做的，你如今不知道，後來必明白。」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彼得說：「你永不可洗我的腳！」耶穌說：「我若不洗你，你就與我無分了。」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西門‧彼得說：「主啊，不但我的腳，連手和頭也要洗。」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耶穌說：「凡洗過澡的人，只要把腳一洗，全身就乾淨了。你們是乾淨的，然而不都是乾淨的。」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耶穌原知道要賣他的是誰，所以說：「你們不都是乾淨的。」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耶穌洗完了他們的腳，就穿上衣服，又坐下，對他們說：「我向你們所做的，你們明白嗎？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你們稱呼我夫子，稱呼我主，你們說的不錯，我本來是。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我是你們的主，你們的夫子，尚且洗你們的腳，你們也當彼此洗腳。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我給你們作了榜樣，叫你們照着我向你們所做的去做。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我實實在在地告訴你們，僕人不能大於主人，差人也不能大於差他的人。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你們既知道這事，若是去行就有福了。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我這話不是指着你們眾人說的，我知道我所揀選的是誰。現在要應驗經上的話，說：『同我吃飯的人用腳踢我。』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如今事情還沒有成就，我要先告訴你們，叫你們到事情成就的時候可以信我是基督。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我實實在在地告訴你們，有人接待我所差遣的，就是接待我；接待我，就是接待那差遣我的。」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耶穌說了這話，心裏憂愁，就明說：「我實實在在地告訴你們，你們中間有一個人要賣我了。」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門徒彼此對看，猜不透所說的是誰。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有一個門徒，是耶穌所愛的，側身挨近耶穌的懷裏。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西門‧彼得點頭對他說：「你告訴我們，主是指着誰說的。」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那門徒便就勢靠着耶穌的胸膛，問他說：「主啊，是誰呢？」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耶穌回答說：「我蘸一點餅給誰，就是誰。」耶穌就蘸了一點餅，遞給加略人西門的兒子猶大。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他吃了以後，撒但就入了他的心。耶穌便對他說：「你所做的，快做吧！」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同席的人沒有一個知道是為甚麼對他說這話。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有人因猶大帶着錢囊，以為耶穌是對他說：「你去買我們過節所應用的東西」，或是叫他拿甚麼賙濟窮人。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猶大受了那點餅，立刻就出去。那時候是夜間了。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他既出去，耶穌就說：「如今人子得了榮耀，上帝在人子身上也得了榮耀。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上帝要因自己榮耀人子，並且要快快地榮耀他。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小子們，我還有不多的時候與你們同在；後來你們要找我，但我所去的地方你們不能到。這話我曾對猶太人說過，如今也照樣對你們說。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我賜給你們一條新命令，乃是叫你們彼此相愛；我怎樣愛你們，你們也要怎樣相愛。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你們若有彼此相愛的心，眾人因此就認出你們是我的門徒了。」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西門‧彼得問耶穌說：「主往哪裏去？」耶穌回答說：「我所去的地方，你現在不能跟我去，後來卻要跟我去。」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彼得說：「主啊，我為甚麼現在不能跟你去？我願意為你捨命！」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耶穌說：「你願意為我捨命嗎？我實實在在地告訴你，雞叫以先，你要三次不認我。」</w:t>
      </w:r>
    </w:p>
    <w:p>
      <w:pPr>
        <w:pStyle w:val="Heading2"/>
      </w:pPr>
      <w:r>
        <w:rPr>
          <w:lang w:val="zh_TW" w:bidi="zh_TW"/>
        </w:rPr>
        <w:t>約翰福音 14:1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「你們心裏不要憂愁；你們信上帝，也當信我。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在我父的家裏有許多住處；若是沒有，我就早已告訴你們了。我去原是為你們預備地方去。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我若去為你們預備了地方，就必再來接你們到我那裏去，我在哪裏，叫你們也在那裏。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我往哪裏去，你們知道；那條路，你們也知道。」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多馬對他說：「主啊，我們不知道你往哪裏去，怎麼知道那條路呢？」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耶穌說：「我就是道路、真理、生命；若不藉着我，沒有人能到父那裏去。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你們若認識我，也就認識我的父。從今以後，你們認識他，並且已經看見他。」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腓力對他說：「求主將父顯給我們看，我們就知足了。」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耶穌對他說：「腓力，我與你們同在這樣長久，你還不認識我嗎？人看見了我，就是看見了父；你怎麼說『將父顯給我們看』呢？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我在父裏面，父在我裏面，你不信嗎？我對你們所說的話，不是憑着自己說的，乃是住在我裏面的父做他自己的事。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你們當信我，我在父裏面，父在我裏面；即或不信，也當因我所做的事信我。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我實實在在地告訴你們，我所做的事，信我的人也要做，並且要做比這更大的事，因為我往父那裏去。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你們奉我的名無論求甚麼，我必成就，叫父因兒子得榮耀。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你們若奉我的名求甚麼，我必成就。」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「你們若愛我，就必遵守我的命令。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我要求父，父就另外賜給你們一位保惠師，叫他永遠與你們同在，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就是真理的聖靈，乃世人不能接受的；因為不見他，也不認識他。你們卻認識他，因他常與你們同在，也要在你們裏面。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我不撇下你們為孤兒，我必到你們這裏來。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還有不多的時候，世人不再看見我，你們卻看見我；因為我活着，你們也要活着。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到那日，你們就知道我在父裏面，你們在我裏面，我也在你們裏面。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有了我的命令又遵守的，這人就是愛我的；愛我的必蒙我父愛他，我也要愛他，並且要向他顯現。」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猶大（不是加略人猶大）問耶穌說：「主啊，為甚麼要向我們顯現，不向世人顯現呢？」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耶穌回答說：「人若愛我，就必遵守我的道；我父也必愛他，並且我們要到他那裏去，與他同住。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不愛我的人就不遵守我的道。你們所聽見的道不是我的，乃是差我來之父的道。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「我還與你們同住的時候，已將這些話對你們說了。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但保惠師，就是父因我的名所要差來的聖靈，他要將一切的事指教你們，並且要叫你們想起我對你們所說的一切話。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我留下平安給你們；我將我的平安賜給你們。我所賜的，不像世人所賜的。你們心裏不要憂愁，也不要膽怯。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你們聽見我對你們說了，我去還要到你們這裏來。你們若愛我，因我到父那裏去，就必喜樂，因為父是比我大的。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現在事情還沒有成就，我預先告訴你們，叫你們到事情成就的時候就可以信。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以後我不再和你們多說話，因為這世界的王將到。他在我裏面是毫無所有；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但要叫世人知道我愛父，並且父怎樣吩咐我，我就怎樣行。起來，我們走吧！」</w:t>
      </w:r>
    </w:p>
    <w:p>
      <w:pPr>
        <w:pStyle w:val="Heading2"/>
      </w:pPr>
      <w:r>
        <w:rPr>
          <w:lang w:val="zh_TW" w:bidi="zh_TW"/>
        </w:rPr>
        <w:t>約翰福音 15:1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「我是真葡萄樹，我父是栽培的人。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凡屬我不結果子的枝子，他就剪去；凡結果子的，他就修理乾淨，使枝子結果子更多。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現在你們因我講給你們的道，已經乾淨了。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你們要常在我裏面，我也常在你們裏面。枝子若不常在葡萄樹上，自己就不能結果子；你們若不常在我裏面，也是這樣。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我是葡萄樹，你們是枝子。常在我裏面的，我也常在他裏面，這人就多結果子；因為離了我，你們就不能做甚麼。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人若不常在我裏面，就像枝子丟在外面枯乾，人拾起來，扔在火裏燒了。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你們若常在我裏面，我的話也常在你們裏面，凡你們所願意的，祈求，就給你們成就。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你們多結果子，我父就因此得榮耀，你們也就是我的門徒了。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我愛你們，正如父愛我一樣；你們要常在我的愛裏。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你們若遵守我的命令，就常在我的愛裏，正如我遵守了我父的命令，常在他的愛裏。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「這些事我已經對你們說了，是要叫我的喜樂存在你們心裏，並叫你們的喜樂可以滿足。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你們要彼此相愛，像我愛你們一樣；這就是我的命令。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人為朋友捨命，人的愛心沒有比這個大的。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你們若遵行我所吩咐的，就是我的朋友了。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以後我不再稱你們為僕人，因僕人不知道主人所做的事。我乃稱你們為朋友；因我從我父所聽見的，已經都告訴你們了。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不是你們揀選了我，是我揀選了你們，並且分派你們去結果子，叫你們的果子常存，使你們奉我的名，無論向父求甚麼，他就賜給你們。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我這樣吩咐你們，是要叫你們彼此相愛。」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「世人若恨你們，你們知道，恨你們以先已經恨我了。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你們若屬世界，世界必愛屬自己的；只因你們不屬世界，乃是我從世界中揀選了你們，所以世界就恨你們。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你們要記念我從前對你們所說的話：『僕人不能大於主人。』他們若逼迫了我，也要逼迫你們；若遵守了我的話，也要遵守你們的話。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但他們因我的名要向你們行這一切的事，因為他們不認識那差我來的。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我若沒有來教訓他們，他們就沒有罪；但如今他們的罪無可推諉了。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恨我的，也恨我的父。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我若沒有在他們中間行過別人未曾行的事，他們就沒有罪；但如今連我與我的父，他們也看見也恨惡了。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這要應驗他們律法上所寫的話，說：『他們無故地恨我。』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但我要從父那裏差保惠師來，就是從父出來真理的聖靈；他來了，就要為我作見證。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你們也要作見證，因為你們從起頭就與我同在。」</w:t>
      </w:r>
    </w:p>
    <w:p>
      <w:pPr>
        <w:pStyle w:val="Heading2"/>
      </w:pPr>
      <w:r>
        <w:rPr>
          <w:lang w:val="zh_TW" w:bidi="zh_TW"/>
        </w:rPr>
        <w:t>約翰福音 16:1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「我已將這些事告訴你們，使你們不至於跌倒。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人要把你們趕出會堂，並且時候將到，凡殺你們的就以為是事奉上帝。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他們這樣行，是因未曾認識父，也未曾認識我。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我將這事告訴你們，是叫你們到了時候可以想起我對你們說過了。」 「我起先沒有將這事告訴你們，因為我與你們同在。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現今我往差我來的父那裏去，你們中間並沒有人問我：『你往哪裏去？』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只因我將這事告訴你們，你們就滿心憂愁。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然而，我將真情告訴你們，我去是與你們有益的；我若不去，保惠師就不到你們這裏來；我若去，就差他來。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他既來了，就要叫世人為罪、為義、為審判，自己責備自己。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為罪，是因他們不信我；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為義，是因我往父那裏去，你們就不再見我；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為審判，是因這世界的王受了審判。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「我還有好些事要告訴你們，但你們現在擔當不了。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只等真理的聖靈來了，他要引導你們明白一切的真理；因為他不是憑自己說的，乃是把他所聽見的都說出來，並要把將來的事告訴你們。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他要榮耀我，因為他要將受於我的告訴你們。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凡父所有的，都是我的；所以我說，他要將受於我的告訴你們。」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「等不多時，你們就不得見我；再等不多時，你們還要見我。」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有幾個門徒就彼此說：「他對我們說：『等不多時，你們就不得見我；再等不多時，你們還要見我』；又說：『因我往父那裏去。』這是甚麼意思呢？」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門徒彼此說：「他說『等不多時』到底是甚麼意思呢？我們不明白他所說的話。」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耶穌看出他們要問他，就說：「我說『等不多時，你們就不得見我；再等不多時，你們還要見我』，你們為這話彼此相問嗎？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我實實在在地告訴你們，你們將要痛哭、哀號，世人倒要喜樂；你們將要憂愁，然而你們的憂愁要變為喜樂。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婦人生產的時候就憂愁，因為她的時候到了；既生了孩子，就不再記念那苦楚，因為歡喜世上生了一個人。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你們現在也是憂愁，但我要再見你們，你們的心就喜樂了；這喜樂也沒有人能奪去。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到那日，你們甚麼也就不問我了。我實實在在地告訴你們，你們若向父求甚麼，他必因我的名賜給你們。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向來你們沒有奉我的名求甚麼，如今你們求，就必得着，叫你們的喜樂可以滿足。」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「這些事，我是用比喻對你們說的；時候將到，我不再用比喻對你們說，乃要將父明明地告訴你們。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到那日，你們要奉我的名祈求；我並不對你們說，我要為你們求父。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父自己愛你們；因為你們已經愛我，又信我是從父出來的。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我從父出來，到了世界；我又離開世界，往父那裏去。」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門徒說：「如今你是明說，並不用比喻了。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現在我們曉得你凡事都知道，也不用人問你，因此我們信你是從上帝出來的。」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耶穌說：「現在你們信嗎？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看哪，時候將到，且是已經到了，你們要分散，各歸自己的地方去，留下我獨自一人；其實我不是獨自一人，因為有父與我同在。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我將這些事告訴你們，是要叫你們在我裏面有平安。在世上，你們有苦難；但你們可以放心，我已經勝了世界。」</w:t>
      </w:r>
    </w:p>
    <w:p>
      <w:pPr>
        <w:pStyle w:val="Heading2"/>
      </w:pPr>
      <w:r>
        <w:rPr>
          <w:lang w:val="zh_TW" w:bidi="zh_TW"/>
        </w:rPr>
        <w:t>約翰福音 17:1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耶穌說了這話，就舉目望天，說：「父啊，時候到了，願你榮耀你的兒子，使兒子也榮耀你；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正如你曾賜給他權柄管理凡有血氣的，叫他將永生賜給你所賜給他的人。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認識你－獨一的真神，並且認識你所差來的耶穌基督，這就是永生。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我在地上已經榮耀你，你所託付我的事，我已成全了。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父啊，現在求你使我同你享榮耀，就是未有世界以先，我同你所有的榮耀。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「你從世上賜給我的人，我已將你的名顯明與他們。他們本是你的，你將他們賜給我，他們也遵守了你的道。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如今他們知道，凡你所賜給我的，都是從你那裏來的；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因為你所賜給我的道，我已經賜給他們，他們也領受了，又確實知道，我是從你出來的，並且信你差了我來。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我為他們祈求，不為世人祈求，卻為你所賜給我的人祈求，因他們本是你的。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凡是我的，都是你的；你的也是我的，並且我因他們得了榮耀。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從今以後，我不在世上，他們卻在世上；我往你那裏去。聖父啊，求你因你所賜給我的名保守他們，叫他們合而為一像我們一樣。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我與他們同在的時候，因你所賜給我的名保守了他們，我也護衛了他們；其中除了那滅亡之子，沒有一個滅亡的，好叫經上的話得應驗。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現在我往你那裏去，我還在世上說這話，是叫他們心裏充滿我的喜樂。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我已將你的道賜給他們。世界又恨他們；因為他們不屬世界，正如我不屬世界一樣。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我不求你叫他們離開世界，只求你保守他們脫離那惡者。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他們不屬世界，正如我不屬世界一樣。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求你用真理使他們成聖；你的道就是真理。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你怎樣差我到世上，我也照樣差他們到世上。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我為他們的緣故，自己分別為聖，叫他們也因真理成聖。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「我不但為這些人祈求，也為那些因他們的話信我的人祈求，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使他們都合而為一。正如你父在我裏面，我在你裏面，使他們也在我們裏面，叫世人可以信你差了我來。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你所賜給我的榮耀，我已賜給他們，使他們合而為一，像我們合而為一。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我在他們裏面，你在我裏面，使他們完完全全地合而為一，叫世人知道你差了我來，也知道你愛他們如同愛我一樣。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父啊，我在哪裏，願你所賜給我的人也同我在那裏，叫他們看見你所賜給我的榮耀；因為創立世界以前，你已經愛我了。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公義的父啊，世人未曾認識你，我卻認識你；這些人也知道你差了我來。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我已將你的名指示他們，還要指示他們，使你所愛我的愛在他們裏面，我也在他們裏面。」</w:t>
      </w:r>
    </w:p>
    <w:p>
      <w:pPr>
        <w:pStyle w:val="Heading2"/>
      </w:pPr>
      <w:r>
        <w:rPr>
          <w:lang w:val="zh_TW" w:bidi="zh_TW"/>
        </w:rPr>
        <w:t>約翰福音 18:1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耶穌說了這話，就同門徒出去，過了汲淪溪。在那裏有一個園子，他和門徒進去了。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賣耶穌的猶大也知道那地方，因為耶穌和門徒屢次上那裏去聚集。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猶大領了一隊兵，和祭司長並法利賽人的差役，拿着燈籠、火把、兵器，就來到園裏。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耶穌知道將要臨到自己的一切事，就出來對他們說：「你們找誰？」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他們回答說：「找拿撒勒人耶穌。」耶穌說：「我就是！」賣他的猶大也同他們站在那裏。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耶穌一說「我就是」，他們就退後倒在地上。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他又問他們說：「你們找誰？」他們說：「找拿撒勒人耶穌。」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耶穌說：「我已經告訴你們，我就是。你們若找我，就讓這些人去吧。」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這要應驗耶穌從前的話，說：「你所賜給我的人，我沒有失落一個。」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西門‧彼得帶着一把刀，就拔出來，將大祭司的僕人砍了一刀，削掉他的右耳；那僕人名叫馬勒古。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耶穌就對彼得說：「收刀入鞘吧，我父所給我的那杯，我豈可不喝呢？」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那隊兵和千夫長，並猶太人的差役就拿住耶穌，把他捆綁了，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先帶到亞那面前，因為亞那是本年作大祭司該亞法的岳父。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這該亞法就是從前向猶太人發議論說「一個人替百姓死是有益的」那位。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西門‧彼得跟着耶穌，還有一個門徒跟着。那門徒是大祭司所認識的，他就同耶穌進了大祭司的院子。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彼得卻站在門外。大祭司所認識的那個門徒出來，和看門的使女說了一聲，就領彼得進去。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那看門的使女對彼得說：「你不也是這人的門徒嗎？」他說：「我不是。」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僕人和差役因為天冷，就生了炭火，站在那裏烤火；彼得也同他們站着烤火。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大祭司就以耶穌的門徒和他的教訓盤問他。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耶穌回答說：「我從來是明明地對世人說話。我常在會堂和殿裏，就是猶太人聚集的地方教訓人；我在暗地裏並沒有說甚麼。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你為甚麼問我呢？可以問那聽見的人，我對他們說的是甚麼；我所說的，他們都知道。」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耶穌說了這話，旁邊站着的一個差役用手掌打他，說：「你這樣回答大祭司嗎？」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耶穌說：「我若說的不是，你可以指證那不是；我若說的是，你為甚麼打我呢？」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亞那就把耶穌解到大祭司該亞法那裏，仍是捆着解去的。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西門‧彼得正站着烤火，有人對他說：「你不也是他的門徒嗎？」彼得不承認，說：「我不是。」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有大祭司的一個僕人，是彼得削掉耳朵那人的親屬，說：「我不是看見你同他在園子裏嗎？」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彼得又不承認。立時雞就叫了。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眾人將耶穌從該亞法那裏往衙門內解去，那時天還早。他們自己卻不進衙門，恐怕染了污穢，不能吃逾越節的筵席。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彼拉多就出來，到他們那裏，說：「你們告這人是為甚麼事呢？」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他們回答說：「這人若不是作惡的，我們就不把他交給你。」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彼拉多說：「你們自己帶他去，按着你們的律法審問他吧。」猶太人說：「我們沒有殺人的權柄。」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這要應驗耶穌所說自己將要怎樣死的話了。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彼拉多又進了衙門，叫耶穌來，對他說：「你是猶太人的王嗎？」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耶穌回答說：「這話是你自己說的，還是別人論我對你說的呢？」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彼拉多說：「我豈是猶太人呢？你本國的人和祭司長把你交給我。你做了甚麼事呢？」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耶穌回答說：「我的國不屬這世界；我的國若屬這世界，我的臣僕必要爭戰，使我不至於被交給猶太人。只是我的國不屬這世界。」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彼拉多就對他說：「這樣，你是王嗎？」耶穌回答說：「你說我是王。我為此而生，也為此來到世間，特為給真理作見證。凡屬真理的人就聽我的話。」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彼拉多說：「真理是甚麼呢？」 說了這話，又出來到猶太人那裏，對他們說：「我查不出他有甚麼罪來。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但你們有個規矩，在逾越節要我給你們釋放一個人，你們要我給你們釋放猶太人的王嗎？」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他們又喊着說：「不要這人，要巴拉巴！」這巴拉巴是個強盜。</w:t>
      </w:r>
    </w:p>
    <w:p>
      <w:pPr>
        <w:pStyle w:val="Heading2"/>
      </w:pPr>
      <w:r>
        <w:rPr>
          <w:lang w:val="zh_TW" w:bidi="zh_TW"/>
        </w:rPr>
        <w:t>約翰福音 19:1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當下彼拉多將耶穌鞭打了。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兵丁用荊棘編做冠冕戴在他頭上，給他穿上紫袍，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又挨近他，說：「恭喜，猶太人的王啊！」他們就用手掌打他。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彼拉多又出來對眾人說：「我帶他出來見你們，叫你們知道我查不出他有甚麼罪來。」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耶穌出來，戴着荊棘冠冕，穿着紫袍。彼拉多對他們說：「你們看這個人！」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祭司長和差役看見他，就喊着說：「釘他十字架！釘他十字架！」彼拉多說：「你們自己把他釘十字架吧！我查不出他有甚麼罪來。」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猶太人回答說：「我們有律法，按那律法，他是該死的，因他以自己為上帝的兒子。」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彼拉多聽見這話，越發害怕，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又進衙門，對耶穌說：「你是哪裏來的？」耶穌卻不回答。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彼拉多說：「你不對我說話嗎？你豈不知我有權柄釋放你，也有權柄把你釘十字架嗎？」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耶穌回答說：「若不是從上頭賜給你的，你就毫無權柄辦我。所以，把我交給你的那人罪更重了。」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從此，彼拉多想要釋放耶穌，無奈猶太人喊着說：「你若釋放這個人，就不是凱撒的忠臣。凡以自己為王的，就是背叛凱撒了。」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彼拉多聽見這話，就帶耶穌出來，到了一個地方，名叫「鋪華石處」，希伯來話叫厄巴大，就在那裏坐堂。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那日是預備逾越節的日子，約有午正。彼拉多對猶太人說：「看哪，這是你們的王！」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他們喊着說：「除掉他！除掉他！釘他在十字架上！」彼拉多說：「我可以把你們的王釘十字架嗎？」祭司長回答說：「除了凱撒，我們沒有王。」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於是彼拉多將耶穌交給他們去釘十字架。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他們就把耶穌帶了去。耶穌背着自己的十字架出來，到了一個地方，名叫「髑髏地」，希伯來話叫各各他。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他們就在那裏釘他在十字架上，還有兩個人和他一同釘着，一邊一個，耶穌在中間。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彼拉多又用牌子寫了一個名號，安在十字架上，寫的是：「猶太人的王，拿撒勒人耶穌。」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有許多猶太人念這名號；因為耶穌被釘十字架的地方與城相近，並且是用希伯來、羅馬、希臘三樣文字寫的。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猶太人的祭司長就對彼拉多說：「不要寫『猶太人的王』，要寫『他自己說：我是猶太人的王』。」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彼拉多說：「我所寫的，我已經寫上了。」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兵丁既然將耶穌釘在十字架上，就拿他的衣服分為四分，每兵一分；又拿他的裏衣，這件裏衣原來沒有縫兒，是上下一片織成的。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他們就彼此說：「我們不要撕開，只要拈鬮，看誰得着。」這要應驗經上的話說： 他們分了我的外衣， 為我的裏衣拈鬮。 兵丁果然做了這事。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站在耶穌十字架旁邊的，有他母親與他母親的姊妹，並革羅罷的妻子馬利亞，和抹大拉的馬利亞。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耶穌見母親和他所愛的那門徒站在旁邊，就對他母親說：「母親，看，你的兒子！」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又對那門徒說：「看，你的母親！」從此，那門徒就接她到自己家裏去了。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這事以後，耶穌知道各樣的事已經成了，為要使經上的話應驗，就說：「我渴了。」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有一個器皿盛滿了醋，放在那裏；他們就拿海絨蘸滿了醋，綁在牛膝草上，送到他口。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耶穌嘗了那醋，就說：「成了！」便低下頭，將靈魂交付上帝了。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猶太人因這日是預備日，又因那安息日是個大日，就求彼拉多叫人打斷他們的腿，把他們拿去，免得屍首當安息日留在十字架上。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於是兵丁來，把頭一個人的腿，並與耶穌同釘第二個人的腿，都打斷了。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只是來到耶穌那裏，見他已經死了，就不打斷他的腿。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惟有一個兵拿槍扎他的肋旁，隨即有血和水流出來。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看見這事的那人就作見證－他的見證也是真的，並且他知道自己所說的是真的－叫你們也可以信。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這些事成了，為要應驗經上的話說：「他的骨頭一根也不可折斷。」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經上又有一句說：「他們要仰望自己所扎的人。」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這些事以後，有亞利馬太人約瑟，是耶穌的門徒，只因怕猶太人，就暗暗地作門徒。他來求彼拉多，要把耶穌的身體領去。彼拉多允准，他就把耶穌的身體領去了。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又有尼哥德慕，就是先前夜裏去見耶穌的，帶着沒藥和沉香約有一百斤前來。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他們就照猶太人殯葬的規矩，把耶穌的身體用細麻布加上香料裹好了。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在耶穌釘十字架的地方有一個園子，園子裏有一座新墳墓，是從來沒有葬過人的。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只因是猶太人的預備日，又因那墳墓近，他們就把耶穌安放在那裏。</w:t>
      </w:r>
    </w:p>
    <w:p>
      <w:pPr>
        <w:pStyle w:val="Heading2"/>
      </w:pPr>
      <w:r>
        <w:rPr>
          <w:lang w:val="zh_TW" w:bidi="zh_TW"/>
        </w:rPr>
        <w:t>約翰福音 20:1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七日的第一日清早，天還黑的時候，抹大拉的馬利亞來到墳墓那裏，看見石頭從墳墓挪開了，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就跑來見西門‧彼得和耶穌所愛的那個門徒，對他們說：「有人把主從墳墓裏挪了去，我們不知道放在哪裏。」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彼得和那門徒就出來，往墳墓那裏去。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兩個人同跑，那門徒比彼得跑得更快，先到了墳墓，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低頭往裏看，就見細麻布還放在那裏，只是沒有進去。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西門‧彼得隨後也到了，進墳墓裏去，就看見細麻布還放在那裏，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又看見耶穌的裹頭巾沒有和細麻布放在一處，是另在一處捲着。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先到墳墓的那門徒也進去，看見就信了。（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因為他們還不明白聖經的意思，就是耶穌必要從死裏復活。）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於是兩個門徒回自己的住處去了。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馬利亞卻站在墳墓外面哭。哭的時候，低頭往墳墓裏看，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就見兩個天使，穿着白衣，在安放耶穌身體的地方坐着，一個在頭，一個在腳。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天使對她說：「婦人，你為甚麼哭？」她說：「因為有人把我主挪了去，我不知道放在哪裏。」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說了這話，就轉過身來，看見耶穌站在那裏，卻不知道是耶穌。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耶穌問她說：「婦人，為甚麼哭？你找誰呢？」馬利亞以為是看園的，就對他說：「先生，若是你把他移了去，請告訴我，你把他放在哪裏，我便去取他。」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耶穌說：「馬利亞。」馬利亞就轉過來，用希伯來話對他說：「拉波尼！」（拉波尼就是夫子的意思。）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耶穌說：「不要摸我，因我還沒有升上去見我的父。你往我弟兄那裏去，告訴他們說，我要升上去見我的父，也是你們的父，見我的上帝，也是你們的上帝。」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抹大拉的馬利亞就去告訴門徒說：「我已經看見了主。」她又將主對她說的這話告訴他們。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那日（就是七日的第一日）晚上，門徒所在的地方，因怕猶太人，門都關了。耶穌來，站在當中，對他們說：「願你們平安！」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說了這話，就把手和肋旁指給他們看。門徒看見主，就喜樂了。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耶穌又對他們說：「願你們平安！父怎樣差遣了我，我也照樣差遣你們。」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說了這話，就向他們吹一口氣，說：「你們受聖靈！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你們赦免誰的罪，誰的罪就赦免了；你們留下誰的罪，誰的罪就留下了。」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那十二個門徒中，有稱為低土馬的多馬；耶穌來的時候，他沒有和他們同在。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那些門徒就對他說：「我們已經看見主了。」多馬卻說：「我非看見他手上的釘痕，用指頭探入那釘痕，又用手探入他的肋旁，我總不信。」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過了八日，門徒又在屋裏，多馬也和他們同在，門都關了。耶穌來，站在當中說：「願你們平安！」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就對多馬說：「伸過你的指頭來，摸我的手；伸出你的手來，探入我的肋旁。不要疑惑，總要信！」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多馬說：「我的主！我的上帝！」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耶穌對他說：「你因看見了我才信；那沒有看見就信的有福了。」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耶穌在門徒面前另外行了許多神蹟，沒有記在這書上。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但記這些事要叫你們信耶穌是基督，是上帝的兒子，並且叫你們信了他，就可以因他的名得生命。</w:t>
      </w:r>
    </w:p>
    <w:p>
      <w:pPr>
        <w:pStyle w:val="Heading2"/>
      </w:pPr>
      <w:r>
        <w:rPr>
          <w:lang w:val="zh_TW" w:bidi="zh_TW"/>
        </w:rPr>
        <w:t>約翰福音 21:1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這些事以後，耶穌在提比哩亞海邊又向門徒顯現。他怎樣顯現記在下面：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有西門‧彼得和稱為低土馬的多馬，並加利利的迦拿人拿但業，還有西庇太的兩個兒子，又有兩個門徒，都在一處。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西門‧彼得對他們說：「我打魚去。」他們說：「我們也和你同去。」他們就出去，上了船；那一夜並沒有打着甚麼。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天將亮的時候，耶穌站在岸上，門徒卻不知道是耶穌。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耶穌就對他們說：「小子！你們有吃的沒有？」他們回答說：「沒有。」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耶穌說：「你們把網撒在船的右邊，就必得着。」他們便撒下網去，竟拉不上來了，因為魚甚多。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耶穌所愛的那門徒對彼得說：「是主！」那時西門‧彼得赤着身子，一聽見是主，就束上一件外衣，跳在海裏。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其餘的門徒離岸不遠，約有二百肘，就在小船上把那網魚拉過來。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他們上了岸，就看見那裏有炭火，上面有魚，又有餅。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耶穌對他們說：「把剛才打的魚拿幾條來。」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西門‧彼得就去，把網拉到岸上。那網滿了大魚，共一百五十三條；魚雖這樣多，網卻沒有破。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耶穌說：「你們來吃早飯。」門徒中沒有一個敢問他：「你是誰？」因為知道是主。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耶穌就來拿餅和魚給他們。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耶穌從死裏復活以後，向門徒顯現，這是第三次。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他們吃完了早飯，耶穌對西門‧彼得說：「約翰的兒子西門，你愛我比這些更深嗎？」彼得說：「主啊，是的，你知道我愛你。」耶穌對他說：「你餵養我的小羊。」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耶穌第二次又對他說：「約翰的兒子西門，你愛我嗎？」彼得說：「主啊，是的，你知道我愛你。」耶穌說：「你牧養我的羊。」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第三次對他說：「約翰的兒子西門，你愛我嗎？」彼得因為耶穌第三次對他說「你愛我嗎」，就憂愁，對耶穌說：「主啊，你是無所不知的；你知道我愛你。」耶穌說：「你餵養我的羊。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我實實在在地告訴你，你年少的時候，自己束上帶子，隨意往來；但年老的時候，你要伸出手來，別人要把你束上，帶你到不願意去的地方。」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（耶穌說這話是指着彼得要怎樣死，榮耀上帝。）說了這話，就對他說：「你跟從我吧！」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彼得轉過來，看見耶穌所愛的那門徒跟着，（就是在晚飯的時候，靠着耶穌胸膛說：「主啊，賣你的是誰？」的那門徒。）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彼得看見他，就問耶穌說：「主啊，這人將來如何？」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耶穌對他說：「我若要他等到我來的時候，與你何干？你跟從我吧！」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於是這話傳在弟兄中間，說那門徒不死。其實，耶穌不是說他不死，乃是說：「我若要他等到我來的時候，與你何干？」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為這些事作見證，並且記載這些事的就是這門徒；我們也知道他的見證是真的。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耶穌所行的事還有許多，若是一一地都寫出來，我想，所寫的書就是世界也容不下了。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