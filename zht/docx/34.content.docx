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那鴻書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論尼尼微的默示，就是伊勒歌斯人那鴻所得的默示。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耶和華是忌邪施報的上帝。 耶和華施報大有忿怒； 向他的敵人施報， 向他的仇敵懷怒。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耶和華不輕易發怒，大有能力， 萬不以有罪的為無罪。 他乘旋風和暴風而來， 雲彩為他腳下的塵土。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他斥責海，使海乾了， 使一切江河乾涸。 巴珊和迦密的樹林衰殘； 黎巴嫩的花草也衰殘了。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大山因他震動； 小山也都消化。 大地在他面前突起； 世界和住在其間的也都如此。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他發忿恨，誰能立得住呢？ 他發烈怒，誰能當得起呢？ 他的忿怒如火傾倒； 磐石因他崩裂。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耶和華本為善， 在患難的日子為人的保障， 並且認得那些投靠他的人。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但他必以漲溢的洪水淹沒尼尼微， 又驅逐仇敵進入黑暗。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尼尼微人哪，設何謀攻擊耶和華呢？ 他必將你們滅絕淨盡； 災難不再興起。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你們像叢雜的荊棘， 像喝醉了的人， 又如枯乾的碎稭全然燒滅。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有一人從你那裏出來， 圖謀邪惡，設惡計攻擊耶和華。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耶和華如此說： 尼尼微雖然勢力充足，人數繁多， 也被剪除，歸於無有。 猶大啊，我雖然使你受苦， 卻不再使你受苦。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現在我必從你頸項上折斷他的軛， 扭開他的繩索。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耶和華已經出令，指着尼尼微說： 你名下的人必不留後； 我必從你神的廟中除滅雕刻的偶像和鑄造的偶像； 我必因你鄙陋，使你歸於墳墓。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看哪，有報好信傳平安之人的腳登山，說： 猶大啊，可以守你的節期， 還你所許的願吧！ 因為那惡人不再從你中間經過， 他已滅絕淨盡了。</w:t>
      </w:r>
    </w:p>
    <w:p>
      <w:pPr>
        <w:pStyle w:val="Heading2"/>
      </w:pPr>
      <w:r>
        <w:rPr>
          <w:lang w:val="zh_TW" w:bidi="zh_TW"/>
        </w:rPr>
        <w:t>那鴻書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尼尼微啊，那打碎邦國的上來攻擊你。 你要看守保障，謹防道路， 使腰強壯，大大勉力。 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耶和華復興雅各的榮華， 好像以色列的榮華一樣； 因為使地空虛的， 已經使雅各和以色列空虛， 將他們的葡萄枝毀壞了。）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他勇士的盾牌是紅的， 精兵都穿朱紅衣服。 在他預備爭戰的日子， 戰車上的鋼鐵閃爍如火， 柏木把的槍也掄起來了。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車輛在街上急行， 在寬闊處奔來奔去， 形狀如火把， 飛跑如閃電。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尼尼微王招聚他的貴冑； 他們步行絆跌， 速上城牆，預備擋牌。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河閘開放，宮殿沖沒。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王后蒙羞，被人擄去； 宮女搥胸，哀鳴如鴿。 此乃命定之事。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尼尼微自古以來充滿人民， 如同聚水的池子； 現在居民卻都逃跑。 雖有人呼喊說：站住！站住！ 卻無人回顧。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你們搶掠金銀吧！ 因為所積蓄的無窮， 華美的寶器無數。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尼尼微現在空虛荒涼， 人心消化，雙膝相碰， 腰都疼痛，臉都變色。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獅子的洞和少壯獅子餵養之處在哪裏呢？ 公獅母獅小獅遊行、無人驚嚇之地在哪裏呢？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公獅為小獅撕碎許多食物， 為母獅掐死活物， 把撕碎的、掐死的充滿牠的洞穴。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萬軍之耶和華說：「我與你為敵，必將你的車輛焚燒成煙，刀劍也必吞滅你的少壯獅子。我必從地上除滅你所撕碎的，你使者的聲音必不再聽見。」</w:t>
      </w:r>
    </w:p>
    <w:p>
      <w:pPr>
        <w:pStyle w:val="Heading2"/>
      </w:pPr>
      <w:r>
        <w:rPr>
          <w:lang w:val="zh_TW" w:bidi="zh_TW"/>
        </w:rPr>
        <w:t>那鴻書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禍哉！這流人血的城， 充滿謊詐和強暴－ 搶奪的事總不止息。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鞭聲響亮，車輪轟轟， 馬匹踢跳，車輛奔騰，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馬兵爭先，刀劍發光， 槍矛閃爍，被殺的甚多， 屍首成了大堆， 屍骸無數，人碰着而跌倒，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都因那美貌的妓女多有淫行， 慣行邪術，藉淫行誘惑列國， 用邪術誘惑多族。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萬軍之耶和華說：我與你為敵； 我必揭起你的衣襟，蒙在你臉上， 使列國看見你的赤體， 使列邦觀看你的醜陋。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我必將可憎污穢之物拋在你身上， 辱沒你，為眾目所觀。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凡看見你的，都必逃跑離開你， 說：尼尼微荒涼了！有誰為你悲傷呢？ 我何處尋得安慰你的人呢？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你豈比挪亞們強呢？ 挪亞們坐落在眾河之間，周圍有水； 海作她的濠溝， 又作她的城牆。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古實和埃及是她無窮的力量； 弗人和路比族是她的幫手。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但她被遷移，被擄去； 她的嬰孩在各市口上也被摔死。 人為她的尊貴人拈鬮； 她所有的大人都被鍊子鎖着。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你也必喝醉，必被埋藏， 並因仇敵的緣故尋求避難所。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你一切保障必像無花果樹上初熟的無花果， 若一搖撼就落在想吃之人的口中。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你地上的人民如同婦女； 你國中的關口向仇敵敞開； 你的門閂被火焚燒。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你要打水預備受困； 要堅固你的保障， 踹土和泥，修補磚窯。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在那裏，火必燒滅你； 刀必殺戮你， 吞滅你如同蝻子。 任你加增人數多如蝻子， 多如蝗蟲吧！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你增添商賈，多過天上的星； 蝻子吃盡而去。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你的首領多如蝗蟲； 你的軍長彷彿成群的螞蚱， 天涼的時候齊落在籬笆上， 日頭一出便都飛去， 人不知道落在何處。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亞述王啊，你的牧人睡覺； 你的貴冑安歇； 你的人民散在山間，無人招聚。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你的損傷無法醫治； 你的傷痕極其重大。 凡聽你信息的必都因此向你拍掌。 你所行的惡誰沒有時常遭遇呢？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