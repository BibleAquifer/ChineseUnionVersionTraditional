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何西阿書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當烏西雅、約坦、亞哈斯、希西家作猶大王，約阿施的兒子耶羅波安作以色列王的時候，耶和華的話臨到備利的兒子何西阿。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耶和華初次與何西阿說話，對他說：「你去娶淫婦為妻，也收那從淫亂所生的兒女；因為這地大行淫亂，離棄耶和華。」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於是，何西阿去娶了滴拉音的女兒歌篾。這婦人懷孕，給他生了一個兒子。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耶和華對何西阿說：「給他起名叫耶斯列；因為再過片時，我必討耶戶家在耶斯列殺人流血的罪，也必使以色列家的國滅絕。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到那日，我必在耶斯列平原折斷以色列的弓。」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歌篾又懷孕生了一個女兒，耶和華對何西阿說：「給她起名叫羅‧路哈瑪；因為我必不再憐憫以色列家，決不赦免他們。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我卻要憐憫猶大家，使他們靠耶和華－他們的上帝得救，不使他們靠弓、刀、爭戰、馬匹，與馬兵得救。」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歌篾給羅‧路哈瑪斷奶以後，又懷孕生了一個兒子。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耶和華說：「給他起名叫羅‧阿米；因為你們不作我的子民，我也不作你們的上帝。」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然而，以色列的人數必如海沙，不可量，不可數。從前在甚麼地方對他們說「你們不是我的子民」，將來在那裏必對他們說「你們是永生上帝的兒子」。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猶大人和以色列人必一同聚集，為自己立一個首領，從這地上去，因為耶斯列的日子必為大日。</w:t>
      </w:r>
    </w:p>
    <w:p>
      <w:pPr>
        <w:pStyle w:val="Heading2"/>
      </w:pPr>
      <w:r>
        <w:rPr>
          <w:lang w:val="zh_TW" w:bidi="zh_TW"/>
        </w:rPr>
        <w:t>何西阿書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你們要稱你們的弟兄為阿米，稱你們的姊妹為路哈瑪。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你們要與你們的母親大大爭辯； 因為她不是我的妻子， 我也不是她的丈夫。 叫她除掉臉上的淫像 和胸間的淫態，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免得我剝她的衣服， 使她赤體，與才生的時候一樣， 使她如曠野，如乾旱之地， 因渴而死。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我必不憐憫她的兒女， 因為他們是從淫亂而生的。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他們的母親行了淫亂， 懷他們的母做了可羞恥的事， 因為她說：我要隨從所愛的； 我的餅、水、羊毛、麻、油、酒 都是他們給的。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因此，我必用荊棘堵塞她的道， 築牆擋住她， 使她找不着路。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她必追隨所愛的，卻追不上； 她必尋找他們，卻尋不見， 便說：我要歸回前夫， 因我那時的光景比如今還好。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她不知道是我給她五穀、新酒，和油， 又加增她的金銀； 她卻以此供奉巴力。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因此到了收割的日子， 出酒的時候， 我必將我的五穀、新酒收回， 也必將她應當遮體的羊毛和麻奪回來。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如今我必在她所愛的眼前顯露她的醜態； 必無人能救她脫離我的手。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我也必使她的宴樂、節期、月朔、安息日， 並她的一切大會都止息了。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我也必毀壞她的葡萄樹和無花果樹， 就是她說「這是我所愛的給我為賞賜」的。 我必使這些樹變為荒林， 為田野的走獸所吃。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我必追討她素日給諸巴力燒香的罪； 那時她佩帶耳環和別樣妝飾， 隨從她所愛的，卻忘記我。 這是耶和華說的。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後來我必勸導她，領她到曠野， 對她說安慰的話。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她從那裏出來，我必賜她葡萄園， 又賜她亞割谷作為指望的門。 她必在那裏應聲， 與幼年的日子一樣， 與從埃及地上來的時候相同。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耶和華說：「那日你必稱呼我伊施，不再稱呼我巴力；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因為我必從我民的口中除掉諸巴力的名號，這名號不再提起。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當那日，我必為我的民，與田野的走獸和空中的飛鳥，並地上的昆蟲立約；又必在國中折斷弓刀，止息爭戰，使他們安然躺臥。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我必聘你永遠歸我為妻，以仁義、公平、慈愛、憐憫聘你歸我；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也以誠實聘你歸我，你就必認識我－耶和華。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耶和華說：那日我必應允， 我必應允天，天必應允地；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地必應允五穀、新酒，和油， 這些必應允耶斯列民。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我必將她種在這地。 素不蒙憐憫的，我必憐憫； 本非我民的，我必對他說： 你是我的民； 他必說：你是我的上帝。」</w:t>
      </w:r>
    </w:p>
    <w:p>
      <w:pPr>
        <w:pStyle w:val="Heading2"/>
      </w:pPr>
      <w:r>
        <w:rPr>
          <w:lang w:val="zh_TW" w:bidi="zh_TW"/>
        </w:rPr>
        <w:t>何西阿書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耶和華對我說：「你再去愛一個淫婦，就是她情人所愛的；好像以色列人，雖然偏向別神，喜愛葡萄餅，耶和華還是愛他們。」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我便用銀子十五舍客勒，大麥一賀梅珥半，買她歸我。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我對她說：「你當多日為我獨居，不可行淫，不可歸別人為妻，我向你也必這樣。」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以色列人也必多日獨居，無君王，無首領，無祭祀，無柱像，無以弗得，無家中的神像。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後來以色列人必歸回，尋求他們的上帝－耶和華和他們的王大衛。在末後的日子，必以敬畏的心歸向耶和華，領受他的恩惠。</w:t>
      </w:r>
    </w:p>
    <w:p>
      <w:pPr>
        <w:pStyle w:val="Heading2"/>
      </w:pPr>
      <w:r>
        <w:rPr>
          <w:lang w:val="zh_TW" w:bidi="zh_TW"/>
        </w:rPr>
        <w:t>何西阿書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以色列人哪，你們當聽耶和華的話。 耶和華與這地的居民爭辯， 因這地上無誠實， 無良善，無人認識上帝。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但起假誓，不踐前言， 殺害，偷盜，姦淫，行強暴， 殺人流血，接連不斷。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因此，這地悲哀， 其上的民、田野的獸、 空中的鳥必都衰微， 海中的魚也必消滅。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然而，人都不必爭辯，也不必指責， 因為這民與抗拒祭司的人一樣。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你這祭司必日間跌倒； 先知也必夜間與你一同跌倒； 我必滅絕你的母親。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我的民因無知識而滅亡。 你棄掉知識， 我也必棄掉你， 使你不再給我作祭司。 你既忘了你上帝的律法， 我也必忘記你的兒女。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祭司越發增多，就越發得罪我； 我必使他們的榮耀變為羞辱。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他們吃我民的贖罪祭， 滿心願意我民犯罪。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將來民如何， 祭司也必如何； 我必因他們所行的懲罰他們， 照他們所做的報應他們。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他們吃，卻不得飽； 行淫，而不得立後； 因為他們離棄耶和華， 不遵他的命。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姦淫和酒，並新酒， 奪去人的心。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我的民求問木偶， 以為木杖能指示他們； 因為他們的淫心使他們失迷， 他們就行淫離棄上帝， 不守約束，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在各山頂，各高岡的橡樹、 楊樹、栗樹之下，獻祭燒香， 因為樹影美好。 所以，你們的女兒淫亂， 你們的新婦行淫。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你們的女兒淫亂， 你們的新婦行淫， 我卻不懲罰她們； 因為你們自己離群與娼妓同居， 與妓女一同獻祭。 這無知的民必致傾倒。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以色列啊，你雖然行淫， 猶大卻不可犯罪。 不要往吉甲去， 不要上到伯‧亞文， 也不要指着永生的耶和華起誓。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以色列倔強， 猶如倔強的母牛； 現在耶和華要放他們， 如同放羊羔在寬闊之地。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以法蓮親近偶像， 任憑他吧！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他們所喝的已經發酸， 他們時常行淫， 他們的官長最愛羞恥的事。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風把他們裹在翅膀裏； 他們因所獻的祭必致蒙羞。</w:t>
      </w:r>
    </w:p>
    <w:p>
      <w:pPr>
        <w:pStyle w:val="Heading2"/>
      </w:pPr>
      <w:r>
        <w:rPr>
          <w:lang w:val="zh_TW" w:bidi="zh_TW"/>
        </w:rPr>
        <w:t>何西阿書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眾祭司啊，要聽我的話！ 以色列家啊，要留心聽！ 王家啊，要側耳而聽！ 審判要臨到你們， 因你們在米斯巴如網羅， 在他泊山如鋪張的網。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這些悖逆的人肆行殺戮， 罪孽極深； 我卻斥責他們眾人。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以法蓮為我所知； 以色列不能向我隱藏。 以法蓮哪，現在你行淫了， 以色列被玷污了。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他們所行的使他們不能歸向上帝； 因有淫心在他們裏面， 他們也不認識耶和華。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以色列的驕傲當面見證自己。 故此，以色列和以法蓮必因自己的罪孽跌倒； 猶大也必與他們一同跌倒。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他們必牽着牛羊去尋求耶和華，卻尋不見； 他已經轉去離開他們。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他們向耶和華行事詭詐，生了私子。 到了月朔，他們與他們的地業必被吞滅。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你們當在基比亞吹角， 在拉瑪吹號， 在伯‧亞文吹出大聲，說： 便雅憫哪，有仇敵在你後頭！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在責罰的日子，以法蓮必變為荒場； 我在以色列支派中，指示將來必成的事。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猶大的首領如同挪移地界的人， 我必將忿怒倒在他們身上，如水一般。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以法蓮因樂從人的命令， 就受欺壓，被審判壓碎。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我使以法蓮如蟲蛀之物， 使猶大家如朽爛之木。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以法蓮見自己有病， 猶大見自己有傷， 他們就打發人往亞述去見耶雷布王， 他卻不能醫治你們， 不能治好你們的傷。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我必向以法蓮如獅子， 向猶大家如少壯獅子。 我必撕裂而去， 我要奪去，無人搭救。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我要回到原處， 等他們自覺有罪，尋求我面； 他們在急難的時候必切切尋求我。</w:t>
      </w:r>
    </w:p>
    <w:p>
      <w:pPr>
        <w:pStyle w:val="Heading2"/>
      </w:pPr>
      <w:r>
        <w:rPr>
          <w:lang w:val="zh_TW" w:bidi="zh_TW"/>
        </w:rPr>
        <w:t>何西阿書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來吧，我們歸向耶和華！ 他撕裂我們，也必醫治； 他打傷我們，也必纏裹。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過兩天他必使我們甦醒， 第三天他必使我們興起， 我們就在他面前得以存活。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我們務要認識耶和華， 竭力追求認識他。 他出現確如晨光； 他必臨到我們像甘雨， 像滋潤田地的春雨。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主說：以法蓮哪，我可向你怎樣行呢？ 猶大啊，我可向你怎樣做呢？ 因為你們的良善如同早晨的雲霧， 又如速散的甘露。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因此，我藉先知砍伐他們， 以我口中的話殺戮他們； 我施行的審判如光發出。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我喜愛良善，不喜愛祭祀； 喜愛認識上帝，勝於燔祭。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他們卻如亞當背約， 在境內向我行事詭詐。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基列是作孽之人的城， 被血沾染。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強盜成群，怎樣埋伏殺人， 祭司結黨，也照樣在示劍的路上殺戮， 行了邪惡。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在以色列家，我見了可憎的事； 在以法蓮那裏有淫行， 以色列被玷污。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猶大啊，我使被擄之民歸回的時候， 必有為你所命定的收場。</w:t>
      </w:r>
    </w:p>
    <w:p>
      <w:pPr>
        <w:pStyle w:val="Heading2"/>
      </w:pPr>
      <w:r>
        <w:rPr>
          <w:lang w:val="zh_TW" w:bidi="zh_TW"/>
        </w:rPr>
        <w:t>何西阿書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我想醫治以色列的時候， 以法蓮的罪孽和撒馬利亞的罪惡就顯露出來。 他們行事虛謊， 內有賊人入室偷竊， 外有強盜成群騷擾。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他們心裏並不思想我記念他們的一切惡； 他們所行的現在纏繞他們，都在我面前。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他們行惡使君王歡喜， 說謊使首領喜樂。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他們都是行淫的， 像火爐被烤餅的燒熱， 從摶麵到發麵的時候， 暫不使火着旺。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在我們王宴樂的日子， 首領因酒的烈性成病； 王與褻慢人拉手。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首領埋伏的時候，心中熱如火爐， 就如烤餅的整夜睡臥， 到了早晨火氣炎炎。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眾民也熱如火爐， 燒滅他們的官長。 他們的君王都仆倒而死； 他們中間無一人求告我。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以法蓮與列邦人攙雜； 以法蓮是沒有翻過的餅。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外邦人吞吃他勞力得來的，他卻不知道； 頭髮斑白，他也不覺得。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以色列的驕傲當面見證自己， 雖遭遇這一切， 他們仍不歸向耶和華－他們的上帝， 也不尋求他。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以法蓮好像鴿子愚蠢無知； 他們求告埃及，投奔亞述。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他們去的時候，我必將我的網撒在他們身上； 我要打下他們，如同空中的鳥。 我必按他們會眾所聽見的懲罰他們。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他們因離棄我，必定有禍； 因違背我，必被毀滅。 我雖要救贖他們，他們卻向我說謊。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他們並不誠心哀求我， 乃在床上呼號； 他們為求五穀新酒聚集， 仍然悖逆我。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我雖教導他們，堅固他們的膀臂， 他們竟圖謀抗拒我。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他們歸向，卻不歸向至上者； 他們如同翻背的弓。 他們的首領必因舌頭的狂傲倒在刀下； 這在埃及地必作人的譏笑。</w:t>
      </w:r>
    </w:p>
    <w:p>
      <w:pPr>
        <w:pStyle w:val="Heading2"/>
      </w:pPr>
      <w:r>
        <w:rPr>
          <w:lang w:val="zh_TW" w:bidi="zh_TW"/>
        </w:rPr>
        <w:t>何西阿書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你用口吹角吧！ 敵人如鷹來攻打耶和華的家； 因為這民違背我的約， 干犯我的律法。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他們必呼叫我說： 我的上帝啊，我們以色列認識你了。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以色列丟棄良善； 仇敵必追逼他。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他們立君王，卻不由我； 他們立首領，我卻不認。 他們用金銀為自己製造偶像， 以致被剪除。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撒馬利亞啊，耶和華已經丟棄你的牛犢； 我的怒氣向拜牛犢的人發作。 他們到幾時方能無罪呢？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這牛犢出於以色列， 是匠人所造的，並不是神。 撒馬利亞的牛犢必被打碎。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他們所種的是風，所收的是暴風； 所種的不成禾稼，就是發苗也不結實； 即便結實，外邦人必吞吃。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以色列被吞吃； 現今在列國中，好像人不喜悅的器皿。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他們投奔亞述，如同獨行的野驢； 以法蓮賄買朋黨。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他們雖在列邦中賄買人， 現在我卻要聚集懲罰他們； 他們因君王和首領所加的重擔日漸衰微。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以法蓮增添祭壇取罪； 因此，祭壇使他犯罪。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我為他寫了律法萬條， 他卻以為與他毫無關涉。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至於獻給我的祭物， 他們自食其肉， 耶和華卻不悅納他們。 現在必記念他們的罪孽， 追討他們的罪惡； 他們必歸回埃及。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以色列忘記造他的主，建造宮殿； 猶大多造堅固城， 我卻要降火焚燒他的城邑， 燒滅其中的宮殿。</w:t>
      </w:r>
    </w:p>
    <w:p>
      <w:pPr>
        <w:pStyle w:val="Heading2"/>
      </w:pPr>
      <w:r>
        <w:rPr>
          <w:lang w:val="zh_TW" w:bidi="zh_TW"/>
        </w:rPr>
        <w:t>何西阿書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以色列啊，不要像外邦人歡喜快樂； 因為你行邪淫離棄你的上帝， 在各穀場上如妓女喜愛賞賜。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穀場和酒醡都不夠以色列人使用； 新酒也必缺乏。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他們必不得住耶和華的地； 以法蓮卻要歸回埃及， 必在亞述吃不潔淨的食物。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他們必不得向耶和華奠酒， 即便奠酒也不蒙悅納。 他們的祭物必如居喪者的食物， 凡吃的必被玷污； 因他們的食物只為自己的口腹， 必不奉入耶和華的殿。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在大會的日子， 到耶和華的節期，你們怎樣行呢？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看哪，他們逃避災難； 埃及人必收殮他們的屍首， 摩弗人必葬埋他們的骸骨。 他們用銀子做的美物上必長蒺藜； 他們的帳棚中必生荊棘。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以色列人必知道降罰的日子臨近， 報應的時候來到。 民說：作先知的是愚昧； 受靈感的是狂妄， 皆因他們多多作孽，大懷怨恨。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以法蓮曾作我上帝守望的； 至於先知，在他一切的道上作為捕鳥人的網羅， 在他上帝的家中懷怨恨。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以法蓮深深地敗壞， 如在基比亞的日子一樣。 耶和華必記念他們的罪孽， 追討他們的罪惡。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主說：我遇見以色列如葡萄在曠野； 我看見你們的列祖如無花果樹上春季初熟的果子。 他們卻來到巴力‧毗珥專拜那可羞恥的， 就成為可憎惡的， 與他們所愛的一樣。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至於以法蓮人，他們的榮耀必如鳥飛去， 必不生產，不懷胎，不成孕。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縱然養大兒女， 我卻必使他們喪子，甚至不留一個。 我離棄他們，他們就有禍了。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我看以法蓮如泰爾栽於美地。 以法蓮卻要將自己的兒女帶出來， 交與行殺戮的人。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耶和華啊，求你加給他們－ 加甚麼呢？ 要使他們胎墜乳乾。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耶和華說：他們一切的惡事都在吉甲； 我在那裏憎惡他們。 因他們所行的惡， 我必從我地上趕出他們去， 不再憐愛他們； 他們的首領都是悖逆的。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以法蓮受責罰， 根本枯乾，必不能結果， 即或生產， 我必殺他們所生的愛子。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我的上帝必棄絕他們， 因為他們不聽從他； 他們也必飄流在列國中。</w:t>
      </w:r>
    </w:p>
    <w:p>
      <w:pPr>
        <w:pStyle w:val="Heading2"/>
      </w:pPr>
      <w:r>
        <w:rPr>
          <w:lang w:val="zh_TW" w:bidi="zh_TW"/>
        </w:rPr>
        <w:t>何西阿書 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以色列是茂盛的葡萄樹，結果繁多。 果子越多，就越增添祭壇； 地土越肥美，就越造美麗的柱像。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他們心懷二意， 現今要定為有罪。 耶和華必拆毀他們的祭壇， 毀壞他們的柱像。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他們必說：我們沒有王， 因為我們不敬畏耶和華。 王能為我們做甚麼呢？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他們為立約說謊言，起假誓； 因此，災罰如苦菜滋生在田間的犂溝中。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撒馬利亞的居民必因伯‧亞文的牛犢驚恐； 崇拜牛犢的民和喜愛牛犢的祭司 都必因榮耀離開它，為它悲哀。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人必將牛犢帶到亞述當作禮物， 獻給耶雷布王。 以法蓮必蒙羞； 以色列必因自己的計謀慚愧。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至於撒馬利亞，她的王必滅沒， 如水面的沫子一樣。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伯‧亞文的邱壇－ 就是以色列取罪的地方必被毀滅； 荊棘和蒺藜必長在他們的祭壇上。 他們必對大山說：遮蓋我們！ 對小山說：倒在我們身上！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以色列啊， 你從基比亞的日子以來時常犯罪。 你們的先人曾站在那裏， 現今住基比亞的人 以為攻擊罪孽之輩的戰事臨不到自己。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我必隨意懲罰他們。 他們為兩樣的罪所纏； 列邦的民必聚集攻擊他們。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以法蓮是馴良的母牛犢，喜愛踹穀， 我卻將軛加在牠肥美的頸項上， 我要使以法蓮拉套。 猶大必耕田； 雅各必耙地。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你們要為自己栽種公義， 就能收割慈愛。 現今正是尋求耶和華的時候； 你們要開墾荒地，等他臨到， 使公義如雨降在你們身上。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你們耕種的是奸惡， 收割的是罪孽， 吃的是謊話的果子。 因你倚靠自己的行為， 仰賴勇士眾多，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所以在這民中必有鬨嚷之聲， 你一切的保障必被拆毀， 就如沙勒幔在爭戰的日子拆毀伯‧亞比勒， 將其中的母子一同摔死。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因他們的大惡， 伯特利必使你們遭遇如此。 到了黎明，以色列的王必全然滅絕。</w:t>
      </w:r>
    </w:p>
    <w:p>
      <w:pPr>
        <w:pStyle w:val="Heading2"/>
      </w:pPr>
      <w:r>
        <w:rPr>
          <w:lang w:val="zh_TW" w:bidi="zh_TW"/>
        </w:rPr>
        <w:t>何西阿書 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以色列年幼的時候，我愛他， 就從埃及召出我的兒子來。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先知越發招呼他們， 他們越發走開， 向諸巴力獻祭， 給雕刻的偶像燒香。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我原教導以法蓮行走， 用膀臂抱着他們， 他們卻不知道是我醫治他們。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我用慈繩愛索牽引他們； 我待他們如人放鬆牛的兩腮夾板， 把糧食放在他們面前。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他們必不歸回埃及地， 亞述人卻要作他們的王， 因他們不肯歸向我。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刀劍必臨到他們的城邑， 毀壞門閂，把人吞滅， 都因他們隨從自己的計謀。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我的民偏要背道離開我； 眾先知雖然招呼他們歸向至上的主， 卻無人尊崇主。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以法蓮哪，我怎能捨棄你？ 以色列啊，我怎能棄絕你？ 我怎能使你如押瑪？ 怎能使你如洗扁？ 我回心轉意， 我的憐愛大大發動。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我必不發猛烈的怒氣， 也不再毀滅以法蓮。 因我是上帝，並非世人， 是你們中間的聖者； 我必不在怒中臨到你們。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耶和華必如獅子吼叫， 子民必跟隨他。 他一吼叫， 他們就從西方急速而來。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他們必如雀鳥從埃及急速而來， 又如鴿子從亞述地來到。 我必使他們住自己的房屋。 這是耶和華說的。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以法蓮用謊話， 以色列家用詭計圍繞我； 猶大卻靠上帝掌權， 向聖者有忠心。</w:t>
      </w:r>
    </w:p>
    <w:p>
      <w:pPr>
        <w:pStyle w:val="Heading2"/>
      </w:pPr>
      <w:r>
        <w:rPr>
          <w:lang w:val="zh_TW" w:bidi="zh_TW"/>
        </w:rPr>
        <w:t>何西阿書 12:1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以法蓮吃風，且追趕東風， 時常增添虛謊和強暴， 與亞述立約，把油送到埃及。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耶和華與猶大爭辯， 必照雅各所行的懲罰他， 按他所做的報應他。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他在腹中抓住哥哥的腳跟， 壯年的時候與上帝較力，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4-5</w:t>
      </w:r>
      <w:r>
        <w:rPr>
          <w:lang w:val="zh_TW" w:bidi="zh_TW"/>
        </w:rPr>
        <w:t xml:space="preserve"> 與天使較力，並且得勝， 哭泣懇求， 在伯特利遇見耶和華。 耶和華－萬軍之上帝在那裏曉諭我們以色列人； 耶和華是他可記念的名。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所以你當歸向你的上帝， 謹守仁愛、公平，常常等候你的上帝。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以法蓮是商人， 手裏有詭詐的天平，愛行欺騙。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以法蓮說： 我果然成了富足，得了財寶； 我所勞碌得來的， 人必不見有甚麼不義，可算為罪的。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自從你出埃及地以來， 我就是耶和華－你的上帝； 我必使你再住帳棚，如在大會的日子一樣。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我已曉諭眾先知， 並且加增默示， 藉先知設立比喻。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基列人沒有罪孽嗎？ 他們全然是虛假的。 人在吉甲獻牛犢為祭， 他們的祭壇好像田間犂溝中的亂堆。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從前雅各逃到亞蘭地， 以色列為得妻服事人， 為得妻與人放羊。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耶和華藉先知領以色列從埃及上來； 以色列也藉先知而得保存。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以法蓮大大惹動主怒， 所以他流血的罪必歸在他身上。 主必將那因以法蓮所受的羞辱歸還他。</w:t>
      </w:r>
    </w:p>
    <w:p>
      <w:pPr>
        <w:pStyle w:val="Heading2"/>
      </w:pPr>
      <w:r>
        <w:rPr>
          <w:lang w:val="zh_TW" w:bidi="zh_TW"/>
        </w:rPr>
        <w:t>何西阿書 13:1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從前以法蓮說話，人都戰兢， 他在以色列中居處高位； 但他在事奉巴力的事上犯罪就死了。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現今他們罪上加罪， 用銀子為自己鑄造偶像， 就是照自己的聰明製造， 都是匠人的工作。 有人論說， 獻祭的人可以向牛犢親嘴。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因此，他們必如早晨的雲霧， 又如速散的甘露， 像場上的糠詷被狂風吹去， 又像煙氣騰於窗外。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自從你出埃及地以來， 我就是耶和華－你的上帝。 在我以外，你不可認識別神； 除我以外並沒有救主。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我曾在曠野乾旱之地認識你。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這些民照我所賜的食物得了飽足； 既得飽足，心就高傲， 忘記了我。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因此，我向他們如獅子， 又如豹伏在道旁。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我遇見他們必像丟崽子的母熊， 撕裂他們的胸膛。 在那裏，我必像母獅吞吃他們； 野獸必撕裂他們。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以色列啊，你與我反對， 就是反對幫助你的，自取敗壞。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你曾求我說： 給我立王和首領。 現在你的王在哪裏呢？ 治理你的在哪裏呢？ 讓他在你所有的城中拯救你吧！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我在怒氣中將王賜你， 又在烈怒中將王廢去。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以法蓮的罪孽包裹； 他的罪惡收藏。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產婦的疼痛必臨到他身上； 他是無智慧之子， 到了產期不當遲延。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我必救贖他們脫離陰間， 救贖他們脫離死亡。 死亡啊，你的災害在哪裏呢？ 陰間哪，你的毀滅在哪裏呢？ 在我眼前絕無後悔之事。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他在弟兄中雖然茂盛， 必有東風颳來， 就是耶和華的風從曠野上來。 他的泉源必乾； 他的源頭必竭； 仇敵必擄掠他所積蓄的一切寶器。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撒馬利亞必擔當自己的罪， 因為悖逆她的上帝。 她必倒在刀下； 嬰孩必被摔死； 孕婦必被剖開。</w:t>
      </w:r>
    </w:p>
    <w:p>
      <w:pPr>
        <w:pStyle w:val="Heading2"/>
      </w:pPr>
      <w:r>
        <w:rPr>
          <w:lang w:val="zh_TW" w:bidi="zh_TW"/>
        </w:rPr>
        <w:t>何西阿書 14:1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以色列啊，你要歸向耶和華－你的上帝； 你是因自己的罪孽跌倒了。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當歸向耶和華， 用言語禱告他說： 求你除淨罪孽，悅納善行； 這樣，我們就把嘴唇的祭代替牛犢獻上。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我們不向亞述求救， 不騎埃及的馬， 也不再對我們手所造的說： 你是我們的上帝。 因為孤兒在你－耶和華那裏得蒙憐憫。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我必醫治他們背道的病， 甘心愛他們； 因為我的怒氣向他們轉消。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我必向以色列如甘露； 他必如百合花開放， 如黎巴嫩的樹木扎根。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他的枝條必延長； 他的榮華如橄欖樹； 他的香氣如黎巴嫩的香柏樹。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曾住在他蔭下的必歸回， 發旺如五穀，開花如葡萄樹。 他的香氣如黎巴嫩的酒。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以法蓮必說： 我與偶像還有甚麼關涉呢？ 我－耶和華回答他，也必顧念他。 我如青翠的松樹； 你的果子從我而得。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誰是智慧人？可以明白這些事； 誰是通達人？可以知道這一切。 因為，耶和華的道是正直的； 義人必在其中行走， 罪人卻在其上跌倒。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